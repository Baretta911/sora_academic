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41A6" w14:textId="41A5B3C8" w:rsidR="007468DA" w:rsidRPr="000D59E6" w:rsidRDefault="007468DA" w:rsidP="007468DA">
      <w:pPr>
        <w:ind w:firstLine="0"/>
        <w:jc w:val="center"/>
        <w:rPr>
          <w:rStyle w:val="BookTitle"/>
          <w:sz w:val="28"/>
          <w:szCs w:val="28"/>
        </w:rPr>
      </w:pPr>
      <w:bookmarkStart w:id="0" w:name="_Hlk178781264"/>
      <w:bookmarkStart w:id="1" w:name="_Hlk126243664"/>
      <w:r>
        <w:rPr>
          <w:rStyle w:val="BookTitle"/>
          <w:sz w:val="28"/>
          <w:szCs w:val="28"/>
        </w:rPr>
        <w:t>OPTIMASI JADWAL KERJA DAN ISTIRAHAT MENGGUNAKAN ALGORITMA GENETIKA PENDEKATAN PADA PEKERJA DENGAN POLA TIDAK TERATUR</w:t>
      </w:r>
    </w:p>
    <w:p w14:paraId="72D85199" w14:textId="2A961B55" w:rsidR="00E3492F" w:rsidRPr="000D59E6" w:rsidRDefault="00E3492F" w:rsidP="00E3492F">
      <w:pPr>
        <w:ind w:firstLine="0"/>
        <w:jc w:val="center"/>
        <w:rPr>
          <w:rStyle w:val="BookTitle"/>
          <w:sz w:val="28"/>
          <w:szCs w:val="28"/>
        </w:rPr>
      </w:pPr>
    </w:p>
    <w:p w14:paraId="6FBF41AE" w14:textId="77777777" w:rsidR="00E3492F" w:rsidRDefault="00E3492F" w:rsidP="00E3492F"/>
    <w:p w14:paraId="1747AE05" w14:textId="77777777" w:rsidR="00E3492F" w:rsidRPr="00797CEA" w:rsidRDefault="00E3492F" w:rsidP="00E3492F"/>
    <w:p w14:paraId="33EBA865" w14:textId="77777777" w:rsidR="00E3492F" w:rsidRPr="00E3492F" w:rsidRDefault="00E3492F" w:rsidP="00E3492F">
      <w:pPr>
        <w:ind w:firstLine="0"/>
        <w:jc w:val="center"/>
        <w:rPr>
          <w:b/>
          <w:bCs/>
          <w:sz w:val="28"/>
          <w:szCs w:val="28"/>
        </w:rPr>
      </w:pPr>
      <w:r w:rsidRPr="00E3492F">
        <w:rPr>
          <w:b/>
          <w:bCs/>
          <w:sz w:val="28"/>
          <w:szCs w:val="28"/>
        </w:rPr>
        <w:t>TUGAS AKHIR</w:t>
      </w:r>
    </w:p>
    <w:p w14:paraId="72A7F578" w14:textId="77777777" w:rsidR="00E3492F" w:rsidRPr="00797CEA" w:rsidRDefault="00E3492F" w:rsidP="00E3492F">
      <w:pPr>
        <w:ind w:firstLine="0"/>
        <w:jc w:val="center"/>
      </w:pPr>
    </w:p>
    <w:p w14:paraId="3080E113" w14:textId="77777777" w:rsidR="00E3492F" w:rsidRPr="00797CEA" w:rsidRDefault="00E3492F" w:rsidP="00E3492F"/>
    <w:p w14:paraId="5B475FB5" w14:textId="77777777" w:rsidR="00E3492F" w:rsidRPr="00797CEA" w:rsidRDefault="00E3492F" w:rsidP="00E3492F">
      <w:r w:rsidRPr="00797CEA">
        <w:rPr>
          <w:noProof/>
        </w:rPr>
        <w:drawing>
          <wp:anchor distT="0" distB="0" distL="0" distR="0" simplePos="0" relativeHeight="251667456" behindDoc="0" locked="0" layoutInCell="1" allowOverlap="1" wp14:anchorId="5B2EA38E" wp14:editId="27457307">
            <wp:simplePos x="0" y="0"/>
            <wp:positionH relativeFrom="margin">
              <wp:align>center</wp:align>
            </wp:positionH>
            <wp:positionV relativeFrom="paragraph">
              <wp:posOffset>225425</wp:posOffset>
            </wp:positionV>
            <wp:extent cx="2486660" cy="2422525"/>
            <wp:effectExtent l="0" t="0" r="8890" b="0"/>
            <wp:wrapTopAndBottom/>
            <wp:docPr id="1965791592"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5C2F795F" w14:textId="77777777" w:rsidR="00E3492F" w:rsidRDefault="00E3492F" w:rsidP="00E3492F">
      <w:pPr>
        <w:jc w:val="center"/>
      </w:pPr>
    </w:p>
    <w:p w14:paraId="24500A74" w14:textId="77777777" w:rsidR="00E3492F" w:rsidRDefault="00E3492F" w:rsidP="00E3492F">
      <w:pPr>
        <w:jc w:val="center"/>
      </w:pPr>
    </w:p>
    <w:p w14:paraId="2DADCEEC" w14:textId="77777777" w:rsidR="00E3492F" w:rsidRDefault="00E3492F" w:rsidP="00E3492F">
      <w:pPr>
        <w:jc w:val="center"/>
      </w:pPr>
    </w:p>
    <w:p w14:paraId="7FE7F1D9" w14:textId="77777777" w:rsidR="00E3492F" w:rsidRDefault="00E3492F" w:rsidP="00E3492F">
      <w:pPr>
        <w:jc w:val="center"/>
      </w:pPr>
    </w:p>
    <w:p w14:paraId="003601EE" w14:textId="77777777" w:rsidR="00E3492F" w:rsidRPr="00797CEA" w:rsidRDefault="00E3492F" w:rsidP="00E3492F">
      <w:pPr>
        <w:ind w:firstLine="0"/>
        <w:jc w:val="center"/>
      </w:pPr>
      <w:r w:rsidRPr="00797CEA">
        <w:t>Disusun Oleh :</w:t>
      </w:r>
    </w:p>
    <w:p w14:paraId="32F4B0BF" w14:textId="5E2832F0" w:rsidR="00E3492F" w:rsidRPr="00905D0A" w:rsidRDefault="007468DA" w:rsidP="00E3492F">
      <w:pPr>
        <w:ind w:firstLine="0"/>
        <w:jc w:val="center"/>
        <w:rPr>
          <w:b/>
          <w:bCs/>
        </w:rPr>
      </w:pPr>
      <w:r>
        <w:rPr>
          <w:b/>
          <w:bCs/>
        </w:rPr>
        <w:t>BARETTA PANUJU LUHUR</w:t>
      </w:r>
    </w:p>
    <w:p w14:paraId="702D6C72" w14:textId="19DFEDE8" w:rsidR="00E3492F" w:rsidRPr="00905D0A" w:rsidRDefault="00E3492F" w:rsidP="00E3492F">
      <w:pPr>
        <w:ind w:firstLine="0"/>
        <w:jc w:val="center"/>
        <w:rPr>
          <w:b/>
          <w:bCs/>
        </w:rPr>
      </w:pPr>
      <w:r w:rsidRPr="00905D0A">
        <w:rPr>
          <w:b/>
          <w:bCs/>
        </w:rPr>
        <w:t>123</w:t>
      </w:r>
      <w:r w:rsidR="007468DA">
        <w:rPr>
          <w:b/>
          <w:bCs/>
        </w:rPr>
        <w:t>220204</w:t>
      </w:r>
    </w:p>
    <w:p w14:paraId="19A65092" w14:textId="77777777" w:rsidR="00E3492F" w:rsidRPr="00797CEA" w:rsidRDefault="00E3492F" w:rsidP="00E3492F">
      <w:pPr>
        <w:ind w:firstLine="0"/>
      </w:pPr>
    </w:p>
    <w:p w14:paraId="1C6DADF5" w14:textId="77777777" w:rsidR="00E3492F" w:rsidRPr="00797CEA" w:rsidRDefault="00E3492F" w:rsidP="00E3492F">
      <w:pPr>
        <w:ind w:firstLine="0"/>
      </w:pPr>
    </w:p>
    <w:p w14:paraId="36B75D55" w14:textId="77777777" w:rsidR="00E3492F" w:rsidRDefault="00E3492F" w:rsidP="00E3492F">
      <w:pPr>
        <w:ind w:firstLine="0"/>
      </w:pPr>
    </w:p>
    <w:p w14:paraId="33844ABD" w14:textId="77777777" w:rsidR="00E3492F" w:rsidRDefault="00E3492F" w:rsidP="00E3492F">
      <w:pPr>
        <w:ind w:firstLine="0"/>
      </w:pPr>
    </w:p>
    <w:p w14:paraId="75340BB9" w14:textId="77777777" w:rsidR="00E3492F" w:rsidRDefault="00E3492F" w:rsidP="00E3492F">
      <w:pPr>
        <w:ind w:firstLine="0"/>
      </w:pPr>
    </w:p>
    <w:p w14:paraId="68B2BAF4" w14:textId="77777777" w:rsidR="00E3492F" w:rsidRPr="00797CEA" w:rsidRDefault="00E3492F" w:rsidP="00E3492F">
      <w:pPr>
        <w:ind w:firstLine="0"/>
      </w:pPr>
    </w:p>
    <w:p w14:paraId="2BBB217F" w14:textId="77777777" w:rsidR="00E3492F" w:rsidRPr="00797CEA" w:rsidRDefault="00E3492F" w:rsidP="00E3492F">
      <w:pPr>
        <w:ind w:firstLine="0"/>
      </w:pPr>
    </w:p>
    <w:p w14:paraId="4500CC78" w14:textId="7E1E25A9" w:rsidR="00E3492F" w:rsidRPr="00E3492F" w:rsidRDefault="00E3492F" w:rsidP="00E3492F">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202</w:t>
      </w:r>
      <w:r w:rsidR="007468DA">
        <w:rPr>
          <w:b/>
          <w:bCs/>
        </w:rPr>
        <w:t>6</w:t>
      </w:r>
    </w:p>
    <w:bookmarkEnd w:id="0"/>
    <w:bookmarkEnd w:id="1"/>
    <w:p w14:paraId="0A1EB62D" w14:textId="77777777" w:rsidR="007468DA" w:rsidRPr="000D59E6" w:rsidRDefault="007468DA" w:rsidP="007468DA">
      <w:pPr>
        <w:ind w:firstLine="0"/>
        <w:jc w:val="center"/>
        <w:rPr>
          <w:rStyle w:val="BookTitle"/>
          <w:sz w:val="28"/>
          <w:szCs w:val="28"/>
        </w:rPr>
      </w:pPr>
      <w:r>
        <w:rPr>
          <w:rStyle w:val="BookTitle"/>
          <w:sz w:val="28"/>
          <w:szCs w:val="28"/>
        </w:rPr>
        <w:lastRenderedPageBreak/>
        <w:t>OPTIMASI JADWAL KERJA DAN ISTIRAHAT MENGGUNAKAN ALGORITMA GENETIKA PENDEKATAN PADA PEKERJA DENGAN POLA TIDAK TERATUR</w:t>
      </w:r>
    </w:p>
    <w:p w14:paraId="2ED18467" w14:textId="77777777" w:rsidR="007A592C" w:rsidRDefault="007A592C" w:rsidP="00093C6C"/>
    <w:p w14:paraId="36D122A9" w14:textId="77777777" w:rsidR="000E3E63" w:rsidRPr="00797CEA" w:rsidRDefault="000E3E63" w:rsidP="00093C6C"/>
    <w:p w14:paraId="102B7810" w14:textId="77777777" w:rsidR="007A592C" w:rsidRPr="00905D0A" w:rsidRDefault="007A592C" w:rsidP="00905D0A">
      <w:pPr>
        <w:ind w:firstLine="0"/>
        <w:jc w:val="center"/>
        <w:rPr>
          <w:b/>
          <w:bCs/>
        </w:rPr>
      </w:pPr>
      <w:r w:rsidRPr="00905D0A">
        <w:rPr>
          <w:b/>
          <w:bCs/>
        </w:rPr>
        <w:t>TUGAS AKHIR</w:t>
      </w:r>
    </w:p>
    <w:p w14:paraId="6EA9C4B1" w14:textId="77777777" w:rsidR="007A592C" w:rsidRPr="00797CEA" w:rsidRDefault="007A592C" w:rsidP="00905D0A">
      <w:pPr>
        <w:ind w:firstLine="0"/>
        <w:jc w:val="center"/>
      </w:pPr>
      <w:r w:rsidRPr="00797CEA">
        <w:t xml:space="preserve">Tugas Akhir ini sebagai salah satu syarat untuk memperoleh gelar sarjana Informatika </w:t>
      </w:r>
      <w:r w:rsidRPr="00797CEA">
        <w:br/>
        <w:t>Universitas Pembangunan Nasional “Veteran” Yogyakarta</w:t>
      </w:r>
    </w:p>
    <w:p w14:paraId="01EBB410" w14:textId="77777777" w:rsidR="007A592C" w:rsidRPr="00797CEA" w:rsidRDefault="007A592C" w:rsidP="00093C6C"/>
    <w:p w14:paraId="4A6783BB" w14:textId="77777777" w:rsidR="007A592C" w:rsidRPr="00797CEA" w:rsidRDefault="00905D0A" w:rsidP="00093C6C">
      <w:r w:rsidRPr="00797CEA">
        <w:rPr>
          <w:noProof/>
        </w:rPr>
        <w:drawing>
          <wp:anchor distT="0" distB="0" distL="0" distR="0" simplePos="0" relativeHeight="251659264" behindDoc="0" locked="0" layoutInCell="1" allowOverlap="1" wp14:anchorId="2E5A915C" wp14:editId="63874AA4">
            <wp:simplePos x="0" y="0"/>
            <wp:positionH relativeFrom="margin">
              <wp:align>center</wp:align>
            </wp:positionH>
            <wp:positionV relativeFrom="paragraph">
              <wp:posOffset>225425</wp:posOffset>
            </wp:positionV>
            <wp:extent cx="2486660" cy="2422525"/>
            <wp:effectExtent l="0" t="0" r="8890" b="0"/>
            <wp:wrapTopAndBottom/>
            <wp:docPr id="1"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00358670" w14:textId="77777777" w:rsidR="00905D0A" w:rsidRDefault="00905D0A" w:rsidP="00905D0A">
      <w:pPr>
        <w:jc w:val="center"/>
      </w:pPr>
    </w:p>
    <w:p w14:paraId="20733794" w14:textId="77777777" w:rsidR="00905D0A" w:rsidRDefault="00905D0A" w:rsidP="00905D0A">
      <w:pPr>
        <w:jc w:val="center"/>
      </w:pPr>
    </w:p>
    <w:p w14:paraId="7F27E7C7" w14:textId="77777777" w:rsidR="00905D0A" w:rsidRDefault="00905D0A" w:rsidP="00905D0A">
      <w:pPr>
        <w:jc w:val="center"/>
      </w:pPr>
    </w:p>
    <w:p w14:paraId="38F3C2AB" w14:textId="77777777" w:rsidR="00905D0A" w:rsidRDefault="00905D0A" w:rsidP="00905D0A">
      <w:pPr>
        <w:jc w:val="center"/>
      </w:pPr>
    </w:p>
    <w:p w14:paraId="7A7FD9E2" w14:textId="77777777" w:rsidR="007A592C" w:rsidRPr="00797CEA" w:rsidRDefault="007A592C" w:rsidP="00905D0A">
      <w:pPr>
        <w:ind w:firstLine="0"/>
        <w:jc w:val="center"/>
      </w:pPr>
      <w:r w:rsidRPr="00797CEA">
        <w:t>Disusun Oleh :</w:t>
      </w:r>
    </w:p>
    <w:p w14:paraId="3F8E2005" w14:textId="77777777" w:rsidR="007468DA" w:rsidRPr="00905D0A" w:rsidRDefault="007468DA" w:rsidP="007468DA">
      <w:pPr>
        <w:ind w:firstLine="0"/>
        <w:jc w:val="center"/>
        <w:rPr>
          <w:b/>
          <w:bCs/>
        </w:rPr>
      </w:pPr>
      <w:r>
        <w:rPr>
          <w:b/>
          <w:bCs/>
        </w:rPr>
        <w:t>BARETTA PANUJU LUHUR</w:t>
      </w:r>
    </w:p>
    <w:p w14:paraId="6639C538" w14:textId="7A19E622" w:rsidR="007A592C" w:rsidRPr="00905D0A" w:rsidRDefault="008B23F3" w:rsidP="00905D0A">
      <w:pPr>
        <w:ind w:firstLine="0"/>
        <w:jc w:val="center"/>
        <w:rPr>
          <w:b/>
          <w:bCs/>
        </w:rPr>
      </w:pPr>
      <w:r w:rsidRPr="00905D0A">
        <w:rPr>
          <w:b/>
          <w:bCs/>
        </w:rPr>
        <w:t>123</w:t>
      </w:r>
      <w:r w:rsidR="007468DA">
        <w:rPr>
          <w:b/>
          <w:bCs/>
        </w:rPr>
        <w:t>220204</w:t>
      </w:r>
    </w:p>
    <w:p w14:paraId="514FE895" w14:textId="77777777" w:rsidR="007A592C" w:rsidRPr="00797CEA" w:rsidRDefault="007A592C" w:rsidP="00905D0A">
      <w:pPr>
        <w:ind w:firstLine="0"/>
      </w:pPr>
    </w:p>
    <w:p w14:paraId="019A83E9" w14:textId="77777777" w:rsidR="007A592C" w:rsidRPr="00797CEA" w:rsidRDefault="007A592C" w:rsidP="00905D0A">
      <w:pPr>
        <w:ind w:firstLine="0"/>
      </w:pPr>
    </w:p>
    <w:p w14:paraId="1FC324B7" w14:textId="77777777" w:rsidR="007A592C" w:rsidRDefault="007A592C" w:rsidP="00905D0A">
      <w:pPr>
        <w:ind w:firstLine="0"/>
      </w:pPr>
    </w:p>
    <w:p w14:paraId="1C643442" w14:textId="77777777" w:rsidR="000E3E63" w:rsidRDefault="000E3E63" w:rsidP="00905D0A">
      <w:pPr>
        <w:ind w:firstLine="0"/>
      </w:pPr>
    </w:p>
    <w:p w14:paraId="4B359AA9" w14:textId="77777777" w:rsidR="000E3E63" w:rsidRDefault="000E3E63" w:rsidP="00905D0A">
      <w:pPr>
        <w:ind w:firstLine="0"/>
      </w:pPr>
    </w:p>
    <w:p w14:paraId="627B1CF2" w14:textId="77777777" w:rsidR="00905D0A" w:rsidRPr="00797CEA" w:rsidRDefault="00905D0A" w:rsidP="00905D0A">
      <w:pPr>
        <w:ind w:firstLine="0"/>
      </w:pPr>
    </w:p>
    <w:p w14:paraId="28126674" w14:textId="77777777" w:rsidR="007A592C" w:rsidRPr="00797CEA" w:rsidRDefault="007A592C" w:rsidP="00905D0A">
      <w:pPr>
        <w:ind w:firstLine="0"/>
      </w:pPr>
    </w:p>
    <w:p w14:paraId="64F13140" w14:textId="365193F4" w:rsidR="007A592C" w:rsidRPr="00E3492F" w:rsidRDefault="007A592C" w:rsidP="00905D0A">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w:t>
      </w:r>
      <w:r w:rsidR="000E3E63" w:rsidRPr="00E3492F">
        <w:rPr>
          <w:b/>
          <w:bCs/>
        </w:rPr>
        <w:t>2</w:t>
      </w:r>
      <w:r w:rsidR="007468DA">
        <w:rPr>
          <w:b/>
          <w:bCs/>
        </w:rPr>
        <w:t>6</w:t>
      </w:r>
    </w:p>
    <w:p w14:paraId="1F7ADB51" w14:textId="77777777" w:rsidR="000E57F8" w:rsidRPr="00797CEA" w:rsidRDefault="000E57F8" w:rsidP="000E57F8">
      <w:pPr>
        <w:jc w:val="center"/>
      </w:pPr>
    </w:p>
    <w:p w14:paraId="473C6DEB" w14:textId="77777777" w:rsidR="000E57F8" w:rsidRPr="00BD66EA" w:rsidRDefault="000E57F8" w:rsidP="000E57F8">
      <w:pPr>
        <w:pStyle w:val="ParagrafNormal"/>
        <w:rPr>
          <w:b/>
          <w:bCs/>
        </w:rPr>
      </w:pPr>
      <w:bookmarkStart w:id="2" w:name="_Toc99714761"/>
      <w:bookmarkStart w:id="3" w:name="_Toc120012239"/>
      <w:r>
        <w:rPr>
          <w:b/>
          <w:bCs/>
        </w:rPr>
        <w:t xml:space="preserve">                                 </w:t>
      </w:r>
      <w:r w:rsidRPr="00BD66EA">
        <w:rPr>
          <w:b/>
          <w:bCs/>
        </w:rPr>
        <w:t>HALAMAN PENGESAHAN</w:t>
      </w:r>
      <w:bookmarkEnd w:id="2"/>
      <w:bookmarkEnd w:id="3"/>
    </w:p>
    <w:p w14:paraId="7451B2C0" w14:textId="77777777" w:rsidR="000E57F8" w:rsidRDefault="000E57F8" w:rsidP="000E57F8">
      <w:r w:rsidRPr="00797CEA">
        <w:rPr>
          <w:noProof/>
        </w:rPr>
        <w:drawing>
          <wp:anchor distT="0" distB="0" distL="114300" distR="114300" simplePos="0" relativeHeight="251676672" behindDoc="1" locked="0" layoutInCell="1" allowOverlap="1" wp14:anchorId="7E0AF353" wp14:editId="0525A2AE">
            <wp:simplePos x="0" y="0"/>
            <wp:positionH relativeFrom="page">
              <wp:align>center</wp:align>
            </wp:positionH>
            <wp:positionV relativeFrom="paragraph">
              <wp:posOffset>7620</wp:posOffset>
            </wp:positionV>
            <wp:extent cx="5066665" cy="507619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66665" cy="5076190"/>
                    </a:xfrm>
                    <a:prstGeom prst="rect">
                      <a:avLst/>
                    </a:prstGeom>
                  </pic:spPr>
                </pic:pic>
              </a:graphicData>
            </a:graphic>
          </wp:anchor>
        </w:drawing>
      </w:r>
    </w:p>
    <w:p w14:paraId="7D435C8B" w14:textId="77777777" w:rsidR="000E57F8" w:rsidRDefault="000E57F8" w:rsidP="000E57F8"/>
    <w:p w14:paraId="1C4236CF" w14:textId="77777777" w:rsidR="000E57F8" w:rsidRPr="00797CEA" w:rsidRDefault="000E57F8" w:rsidP="000E57F8"/>
    <w:p w14:paraId="333D75D9" w14:textId="77777777" w:rsidR="000E57F8" w:rsidRPr="00F73892" w:rsidRDefault="000E57F8" w:rsidP="000E57F8">
      <w:pPr>
        <w:ind w:firstLine="0"/>
        <w:jc w:val="center"/>
        <w:rPr>
          <w:rStyle w:val="BookTitle"/>
          <w:sz w:val="28"/>
          <w:szCs w:val="28"/>
        </w:rPr>
      </w:pPr>
      <w:r w:rsidRPr="00F73892">
        <w:rPr>
          <w:rStyle w:val="BookTitle"/>
          <w:sz w:val="28"/>
          <w:szCs w:val="28"/>
        </w:rPr>
        <w:t>OPTIMASI JADWAL KERJA DAN ISTIRAHAT MENGGUNAKAN</w:t>
      </w:r>
    </w:p>
    <w:p w14:paraId="57DEC6B8" w14:textId="77777777" w:rsidR="000E57F8" w:rsidRPr="00F73892" w:rsidRDefault="000E57F8" w:rsidP="000E57F8">
      <w:pPr>
        <w:ind w:firstLine="0"/>
        <w:jc w:val="center"/>
        <w:rPr>
          <w:rStyle w:val="BookTitle"/>
          <w:sz w:val="28"/>
          <w:szCs w:val="28"/>
        </w:rPr>
      </w:pPr>
      <w:r w:rsidRPr="00F73892">
        <w:rPr>
          <w:rStyle w:val="BookTitle"/>
          <w:sz w:val="28"/>
          <w:szCs w:val="28"/>
        </w:rPr>
        <w:t>ALGORITMA GENETIKA PENDEKATAN PADA PEKERJA DENGAN</w:t>
      </w:r>
    </w:p>
    <w:p w14:paraId="187A6639" w14:textId="77777777" w:rsidR="000E57F8" w:rsidRPr="00BD66EA" w:rsidRDefault="000E57F8" w:rsidP="000E57F8">
      <w:pPr>
        <w:ind w:firstLine="0"/>
        <w:jc w:val="center"/>
        <w:rPr>
          <w:rStyle w:val="BookTitle"/>
          <w:sz w:val="28"/>
          <w:szCs w:val="28"/>
        </w:rPr>
      </w:pPr>
      <w:r w:rsidRPr="00F73892">
        <w:rPr>
          <w:rStyle w:val="BookTitle"/>
          <w:sz w:val="28"/>
          <w:szCs w:val="28"/>
        </w:rPr>
        <w:t>POLA</w:t>
      </w:r>
      <w:r>
        <w:rPr>
          <w:rStyle w:val="BookTitle"/>
          <w:sz w:val="28"/>
          <w:szCs w:val="28"/>
        </w:rPr>
        <w:t xml:space="preserve"> TIDAK TERATUR</w:t>
      </w:r>
    </w:p>
    <w:p w14:paraId="2AB06955" w14:textId="77777777" w:rsidR="000E57F8" w:rsidRDefault="000E57F8" w:rsidP="000E57F8"/>
    <w:p w14:paraId="4CC5A670" w14:textId="77777777" w:rsidR="000E57F8" w:rsidRDefault="000E57F8" w:rsidP="000E57F8"/>
    <w:p w14:paraId="558EF83E" w14:textId="77777777" w:rsidR="000E57F8" w:rsidRDefault="000E57F8" w:rsidP="000E57F8"/>
    <w:p w14:paraId="68D64F64" w14:textId="77777777" w:rsidR="000E57F8" w:rsidRDefault="000E57F8" w:rsidP="000E57F8"/>
    <w:p w14:paraId="00B0AC9D" w14:textId="77777777" w:rsidR="000E57F8" w:rsidRDefault="000E57F8" w:rsidP="000E57F8">
      <w:pPr>
        <w:ind w:firstLine="0"/>
      </w:pPr>
    </w:p>
    <w:p w14:paraId="14DAAB20" w14:textId="77777777" w:rsidR="000E57F8" w:rsidRDefault="000E57F8" w:rsidP="000E57F8">
      <w:pPr>
        <w:ind w:firstLine="0"/>
      </w:pPr>
    </w:p>
    <w:p w14:paraId="23E3A4EC" w14:textId="77777777" w:rsidR="000E57F8" w:rsidRDefault="000E57F8" w:rsidP="000E57F8">
      <w:pPr>
        <w:ind w:firstLine="0"/>
      </w:pPr>
    </w:p>
    <w:p w14:paraId="6F3ABCD9" w14:textId="77777777" w:rsidR="000E57F8" w:rsidRDefault="000E57F8" w:rsidP="000E57F8">
      <w:pPr>
        <w:ind w:firstLine="0"/>
      </w:pPr>
    </w:p>
    <w:p w14:paraId="3B6BC17D" w14:textId="77777777" w:rsidR="000E57F8" w:rsidRPr="00BD66EA" w:rsidRDefault="000E57F8" w:rsidP="000E57F8">
      <w:pPr>
        <w:tabs>
          <w:tab w:val="left" w:pos="3936"/>
        </w:tabs>
        <w:ind w:firstLine="0"/>
        <w:jc w:val="center"/>
        <w:rPr>
          <w:bCs/>
          <w:sz w:val="28"/>
          <w:szCs w:val="28"/>
        </w:rPr>
      </w:pPr>
      <w:r w:rsidRPr="00BD66EA">
        <w:rPr>
          <w:bCs/>
          <w:sz w:val="28"/>
          <w:szCs w:val="28"/>
        </w:rPr>
        <w:t>Disusun oleh:</w:t>
      </w:r>
    </w:p>
    <w:p w14:paraId="2FEAA2D1" w14:textId="77777777" w:rsidR="000E57F8" w:rsidRPr="00BD66EA" w:rsidRDefault="000E57F8" w:rsidP="000E57F8">
      <w:pPr>
        <w:tabs>
          <w:tab w:val="left" w:pos="3936"/>
        </w:tabs>
        <w:ind w:firstLine="0"/>
        <w:jc w:val="center"/>
        <w:rPr>
          <w:bCs/>
          <w:sz w:val="28"/>
          <w:szCs w:val="28"/>
          <w:u w:val="single"/>
        </w:rPr>
      </w:pPr>
      <w:r>
        <w:rPr>
          <w:bCs/>
          <w:sz w:val="28"/>
          <w:szCs w:val="28"/>
          <w:u w:val="single"/>
        </w:rPr>
        <w:t>Baretta Panuju Luhur</w:t>
      </w:r>
    </w:p>
    <w:p w14:paraId="5774ED90" w14:textId="77777777" w:rsidR="000E57F8" w:rsidRPr="00BD66EA" w:rsidRDefault="000E57F8" w:rsidP="000E57F8">
      <w:pPr>
        <w:tabs>
          <w:tab w:val="left" w:pos="3936"/>
        </w:tabs>
        <w:ind w:firstLine="0"/>
        <w:jc w:val="center"/>
        <w:rPr>
          <w:bCs/>
          <w:sz w:val="28"/>
          <w:szCs w:val="28"/>
        </w:rPr>
      </w:pPr>
      <w:r w:rsidRPr="00BD66EA">
        <w:rPr>
          <w:bCs/>
          <w:sz w:val="28"/>
          <w:szCs w:val="28"/>
        </w:rPr>
        <w:t>123220</w:t>
      </w:r>
      <w:r>
        <w:rPr>
          <w:bCs/>
          <w:sz w:val="28"/>
          <w:szCs w:val="28"/>
        </w:rPr>
        <w:t>204</w:t>
      </w:r>
    </w:p>
    <w:p w14:paraId="3BCA8BA6" w14:textId="77777777" w:rsidR="000E57F8" w:rsidRPr="00BD66EA" w:rsidRDefault="000E57F8" w:rsidP="000E57F8">
      <w:pPr>
        <w:tabs>
          <w:tab w:val="left" w:pos="3936"/>
        </w:tabs>
        <w:ind w:firstLine="0"/>
        <w:jc w:val="center"/>
        <w:rPr>
          <w:bCs/>
          <w:sz w:val="28"/>
          <w:szCs w:val="28"/>
        </w:rPr>
      </w:pPr>
    </w:p>
    <w:p w14:paraId="645C2D14" w14:textId="77777777" w:rsidR="000E57F8" w:rsidRPr="00BD66EA" w:rsidRDefault="000E57F8" w:rsidP="000E57F8">
      <w:pPr>
        <w:tabs>
          <w:tab w:val="left" w:pos="3936"/>
        </w:tabs>
        <w:ind w:firstLine="0"/>
        <w:rPr>
          <w:bCs/>
          <w:sz w:val="28"/>
          <w:szCs w:val="28"/>
        </w:rPr>
      </w:pPr>
    </w:p>
    <w:p w14:paraId="3F3A46EF" w14:textId="77777777" w:rsidR="000E57F8" w:rsidRPr="00BD66EA" w:rsidRDefault="000E57F8" w:rsidP="000E57F8">
      <w:pPr>
        <w:tabs>
          <w:tab w:val="left" w:pos="3936"/>
        </w:tabs>
        <w:ind w:firstLine="0"/>
        <w:rPr>
          <w:bCs/>
          <w:sz w:val="28"/>
          <w:szCs w:val="28"/>
        </w:rPr>
      </w:pPr>
    </w:p>
    <w:p w14:paraId="39C02387" w14:textId="77777777" w:rsidR="000E57F8" w:rsidRPr="00BD66EA" w:rsidRDefault="000E57F8" w:rsidP="000E57F8">
      <w:pPr>
        <w:tabs>
          <w:tab w:val="left" w:pos="3936"/>
        </w:tabs>
        <w:ind w:firstLine="0"/>
        <w:rPr>
          <w:bCs/>
          <w:sz w:val="28"/>
          <w:szCs w:val="28"/>
        </w:rPr>
      </w:pPr>
    </w:p>
    <w:p w14:paraId="1B1FD0AE" w14:textId="77777777" w:rsidR="000E57F8" w:rsidRPr="00BD66EA" w:rsidRDefault="000E57F8" w:rsidP="000E57F8">
      <w:pPr>
        <w:tabs>
          <w:tab w:val="left" w:pos="3936"/>
        </w:tabs>
        <w:ind w:firstLine="0"/>
        <w:jc w:val="center"/>
        <w:rPr>
          <w:bCs/>
          <w:sz w:val="28"/>
          <w:szCs w:val="28"/>
        </w:rPr>
      </w:pPr>
      <w:r w:rsidRPr="00BD66EA">
        <w:rPr>
          <w:bCs/>
          <w:sz w:val="28"/>
          <w:szCs w:val="28"/>
        </w:rPr>
        <w:t>Telah diperiksa dan disetujui oleh pembimbing untuk diseminarkan</w:t>
      </w:r>
    </w:p>
    <w:p w14:paraId="2E95667F" w14:textId="77777777" w:rsidR="000E57F8" w:rsidRPr="00BD66EA" w:rsidRDefault="000E57F8" w:rsidP="000E57F8">
      <w:pPr>
        <w:tabs>
          <w:tab w:val="left" w:pos="3936"/>
        </w:tabs>
        <w:ind w:firstLine="0"/>
        <w:jc w:val="center"/>
        <w:rPr>
          <w:bCs/>
          <w:sz w:val="28"/>
          <w:szCs w:val="28"/>
        </w:rPr>
      </w:pPr>
      <w:r w:rsidRPr="00BD66EA">
        <w:rPr>
          <w:bCs/>
          <w:sz w:val="28"/>
          <w:szCs w:val="28"/>
        </w:rPr>
        <w:t>Pada tanggal: ………</w:t>
      </w:r>
    </w:p>
    <w:p w14:paraId="3489F453" w14:textId="77777777" w:rsidR="000E57F8" w:rsidRPr="00BF6935" w:rsidRDefault="000E57F8" w:rsidP="000E57F8">
      <w:pPr>
        <w:tabs>
          <w:tab w:val="left" w:pos="3936"/>
        </w:tabs>
        <w:ind w:firstLine="0"/>
        <w:jc w:val="center"/>
        <w:rPr>
          <w:bCs/>
        </w:rPr>
      </w:pPr>
    </w:p>
    <w:p w14:paraId="2B6ED3FE" w14:textId="77777777" w:rsidR="000E57F8" w:rsidRPr="00BF6935" w:rsidRDefault="000E57F8" w:rsidP="000E57F8">
      <w:pPr>
        <w:tabs>
          <w:tab w:val="left" w:pos="3936"/>
        </w:tabs>
        <w:ind w:firstLine="0"/>
        <w:rPr>
          <w:bCs/>
        </w:rPr>
      </w:pPr>
    </w:p>
    <w:p w14:paraId="55C787D2" w14:textId="77777777" w:rsidR="000E57F8" w:rsidRPr="00BF6935" w:rsidRDefault="000E57F8" w:rsidP="000E57F8">
      <w:pPr>
        <w:tabs>
          <w:tab w:val="left" w:pos="3936"/>
        </w:tabs>
        <w:ind w:firstLine="0"/>
        <w:rPr>
          <w:bCs/>
        </w:rPr>
      </w:pPr>
    </w:p>
    <w:p w14:paraId="62B2673E" w14:textId="77777777" w:rsidR="000E57F8" w:rsidRDefault="000E57F8" w:rsidP="000E57F8">
      <w:pPr>
        <w:tabs>
          <w:tab w:val="left" w:pos="3936"/>
        </w:tabs>
        <w:ind w:firstLine="0"/>
        <w:rPr>
          <w:bCs/>
        </w:rPr>
      </w:pPr>
    </w:p>
    <w:p w14:paraId="712F9B33" w14:textId="77777777" w:rsidR="000E57F8" w:rsidRPr="00BF6935" w:rsidRDefault="000E57F8" w:rsidP="000E57F8">
      <w:pPr>
        <w:tabs>
          <w:tab w:val="left" w:pos="3936"/>
        </w:tabs>
        <w:ind w:firstLine="0"/>
        <w:rPr>
          <w:bCs/>
        </w:rPr>
      </w:pPr>
    </w:p>
    <w:p w14:paraId="4A61E006" w14:textId="77777777" w:rsidR="000E57F8" w:rsidRPr="00BF6935" w:rsidRDefault="000E57F8" w:rsidP="000E57F8">
      <w:pPr>
        <w:tabs>
          <w:tab w:val="left" w:pos="3936"/>
        </w:tabs>
        <w:ind w:firstLine="0"/>
        <w:jc w:val="center"/>
        <w:rPr>
          <w:bCs/>
        </w:rPr>
      </w:pPr>
    </w:p>
    <w:p w14:paraId="27DC209F" w14:textId="77777777" w:rsidR="000E57F8" w:rsidRPr="00BF6935" w:rsidRDefault="000E57F8" w:rsidP="000E57F8">
      <w:pPr>
        <w:tabs>
          <w:tab w:val="left" w:pos="3936"/>
        </w:tabs>
        <w:ind w:firstLine="0"/>
        <w:jc w:val="center"/>
        <w:rPr>
          <w:bCs/>
        </w:rPr>
      </w:pPr>
      <w:r w:rsidRPr="00BF6935">
        <w:rPr>
          <w:bCs/>
        </w:rPr>
        <w:t>Menyetujui,</w:t>
      </w:r>
    </w:p>
    <w:p w14:paraId="42DC3074" w14:textId="77777777" w:rsidR="000E57F8" w:rsidRPr="00BF6935" w:rsidRDefault="000E57F8" w:rsidP="000E57F8">
      <w:pPr>
        <w:tabs>
          <w:tab w:val="left" w:pos="3936"/>
        </w:tabs>
        <w:ind w:firstLine="0"/>
        <w:jc w:val="center"/>
        <w:rPr>
          <w:bCs/>
        </w:rPr>
      </w:pPr>
      <w:r w:rsidRPr="00BF6935">
        <w:rPr>
          <w:bCs/>
        </w:rPr>
        <w:t>Pembimbing</w:t>
      </w:r>
    </w:p>
    <w:p w14:paraId="143BB0EE" w14:textId="77777777" w:rsidR="000E57F8" w:rsidRPr="00BF6935" w:rsidRDefault="000E57F8" w:rsidP="000E57F8">
      <w:pPr>
        <w:tabs>
          <w:tab w:val="left" w:pos="3936"/>
        </w:tabs>
        <w:ind w:firstLine="0"/>
        <w:rPr>
          <w:bCs/>
        </w:rPr>
      </w:pPr>
    </w:p>
    <w:p w14:paraId="50FF4552" w14:textId="77777777" w:rsidR="000E57F8" w:rsidRDefault="000E57F8" w:rsidP="000E57F8">
      <w:pPr>
        <w:tabs>
          <w:tab w:val="left" w:pos="3936"/>
        </w:tabs>
        <w:ind w:firstLine="0"/>
        <w:rPr>
          <w:bCs/>
        </w:rPr>
      </w:pPr>
    </w:p>
    <w:p w14:paraId="6C1330BB" w14:textId="77777777" w:rsidR="000E57F8" w:rsidRDefault="000E57F8" w:rsidP="000E57F8">
      <w:pPr>
        <w:tabs>
          <w:tab w:val="left" w:pos="3936"/>
        </w:tabs>
        <w:ind w:firstLine="0"/>
        <w:rPr>
          <w:bCs/>
        </w:rPr>
      </w:pPr>
    </w:p>
    <w:p w14:paraId="37415CE3" w14:textId="77777777" w:rsidR="000E57F8" w:rsidRPr="00BF6935" w:rsidRDefault="000E57F8" w:rsidP="000E57F8">
      <w:pPr>
        <w:tabs>
          <w:tab w:val="left" w:pos="3936"/>
        </w:tabs>
        <w:ind w:firstLine="0"/>
        <w:rPr>
          <w:bCs/>
        </w:rPr>
      </w:pPr>
    </w:p>
    <w:p w14:paraId="61953A1E" w14:textId="77777777" w:rsidR="000E57F8" w:rsidRPr="00BF6935" w:rsidRDefault="000E57F8" w:rsidP="000E57F8">
      <w:pPr>
        <w:tabs>
          <w:tab w:val="left" w:pos="3936"/>
        </w:tabs>
        <w:ind w:firstLine="0"/>
        <w:rPr>
          <w:bCs/>
        </w:rPr>
      </w:pPr>
    </w:p>
    <w:p w14:paraId="34E37FF1" w14:textId="77777777" w:rsidR="000E57F8" w:rsidRDefault="000E57F8" w:rsidP="000E57F8">
      <w:pPr>
        <w:tabs>
          <w:tab w:val="left" w:pos="3936"/>
        </w:tabs>
        <w:ind w:firstLine="0"/>
        <w:jc w:val="center"/>
        <w:rPr>
          <w:bCs/>
          <w:u w:val="single"/>
        </w:rPr>
      </w:pPr>
      <w:r w:rsidRPr="00F73892">
        <w:rPr>
          <w:bCs/>
          <w:u w:val="single"/>
        </w:rPr>
        <w:t>Dr. Heru Cahya Rustamaji, S.Si., M.T.</w:t>
      </w:r>
    </w:p>
    <w:p w14:paraId="16B021BC" w14:textId="77777777" w:rsidR="000E57F8" w:rsidRPr="00BF6935" w:rsidRDefault="000E57F8" w:rsidP="000E57F8">
      <w:pPr>
        <w:tabs>
          <w:tab w:val="left" w:pos="3936"/>
        </w:tabs>
        <w:ind w:firstLine="0"/>
        <w:jc w:val="center"/>
        <w:rPr>
          <w:bCs/>
        </w:rPr>
      </w:pPr>
      <w:r w:rsidRPr="00BF6935">
        <w:rPr>
          <w:bCs/>
        </w:rPr>
        <w:t xml:space="preserve">NIDN. </w:t>
      </w:r>
      <w:r w:rsidRPr="00F73892">
        <w:rPr>
          <w:bCs/>
        </w:rPr>
        <w:t>0514067101</w:t>
      </w:r>
    </w:p>
    <w:p w14:paraId="3B64AC20" w14:textId="77777777" w:rsidR="00E3492F" w:rsidRDefault="00E3492F" w:rsidP="00093C6C"/>
    <w:p w14:paraId="202C24FD" w14:textId="77777777" w:rsidR="00E3492F" w:rsidRDefault="00E3492F" w:rsidP="00093C6C"/>
    <w:p w14:paraId="5893BDD3"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4" w:name="_Toc190016244"/>
      <w:bookmarkStart w:id="5" w:name="_Toc234856606"/>
      <w:r w:rsidRPr="00947383">
        <w:rPr>
          <w:rFonts w:eastAsiaTheme="majorEastAsia"/>
          <w:b/>
          <w:bCs/>
          <w:kern w:val="0"/>
          <w:sz w:val="28"/>
          <w:szCs w:val="28"/>
          <w14:ligatures w14:val="none"/>
        </w:rPr>
        <w:t>SURAT PERNYATAAN</w:t>
      </w:r>
      <w:bookmarkEnd w:id="4"/>
      <w:bookmarkEnd w:id="5"/>
    </w:p>
    <w:p w14:paraId="36E61F2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6" w:name="_Toc190016245"/>
      <w:bookmarkStart w:id="7" w:name="_Toc234856607"/>
      <w:r w:rsidRPr="00947383">
        <w:rPr>
          <w:rFonts w:eastAsiaTheme="majorEastAsia"/>
          <w:b/>
          <w:bCs/>
          <w:kern w:val="0"/>
          <w:sz w:val="28"/>
          <w:szCs w:val="28"/>
          <w14:ligatures w14:val="none"/>
        </w:rPr>
        <w:t>KARYA ASLI TUGAS AKHIR</w:t>
      </w:r>
      <w:bookmarkEnd w:id="6"/>
      <w:bookmarkEnd w:id="7"/>
    </w:p>
    <w:p w14:paraId="35469475" w14:textId="77777777" w:rsidR="00947383" w:rsidRPr="00947383" w:rsidRDefault="00947383" w:rsidP="00947383">
      <w:pPr>
        <w:ind w:firstLine="0"/>
        <w:rPr>
          <w:rFonts w:eastAsia="Times New Roman"/>
          <w:kern w:val="0"/>
          <w14:ligatures w14:val="none"/>
        </w:rPr>
      </w:pPr>
    </w:p>
    <w:p w14:paraId="6FBA0C31"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Sebagai mahasiswa Program Studi Informatikai Fakultas Teknik Industri Universitas Pembangunan Nasional “Veteran” Yogyakarta, yang bertanda tangan di bawah ini, saya:</w:t>
      </w:r>
    </w:p>
    <w:p w14:paraId="4F729CC6" w14:textId="77777777" w:rsidR="00947383" w:rsidRPr="00947383" w:rsidRDefault="00947383" w:rsidP="00947383">
      <w:pPr>
        <w:ind w:firstLine="0"/>
        <w:rPr>
          <w:rFonts w:eastAsia="Times New Roman"/>
          <w:kern w:val="0"/>
          <w14:ligatures w14:val="none"/>
        </w:rPr>
      </w:pPr>
    </w:p>
    <w:p w14:paraId="7AF54433" w14:textId="18748DF3"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2E46446D" w14:textId="4D2CE185"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58BBD2A7" w14:textId="77777777" w:rsidR="00947383" w:rsidRPr="00947383" w:rsidRDefault="00947383" w:rsidP="00947383">
      <w:pPr>
        <w:ind w:firstLine="0"/>
        <w:rPr>
          <w:rFonts w:eastAsia="Times New Roman"/>
          <w:kern w:val="0"/>
          <w14:ligatures w14:val="none"/>
        </w:rPr>
      </w:pPr>
    </w:p>
    <w:p w14:paraId="388D2E5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Menyatakan bahwa karya ilmiah saya yang berjudul:</w:t>
      </w:r>
    </w:p>
    <w:p w14:paraId="4DD49C15" w14:textId="32257A22" w:rsidR="007468DA" w:rsidRPr="007468DA" w:rsidRDefault="007468DA" w:rsidP="007468DA">
      <w:pPr>
        <w:ind w:firstLine="0"/>
        <w:jc w:val="left"/>
        <w:rPr>
          <w:rStyle w:val="BookTitle"/>
        </w:rPr>
      </w:pPr>
      <w:r w:rsidRPr="007468DA">
        <w:rPr>
          <w:rStyle w:val="BookTitle"/>
        </w:rPr>
        <w:t>Optimasi Jadwal Kerja Dan Istirahat Menggunakan Algoritma Genetika Pendekatan Pada Pekerja Dengan Pola Tidak Teratur</w:t>
      </w:r>
    </w:p>
    <w:p w14:paraId="2E11FF5F" w14:textId="77777777" w:rsidR="00947383" w:rsidRPr="00947383" w:rsidRDefault="00947383" w:rsidP="00947383">
      <w:pPr>
        <w:ind w:firstLine="0"/>
        <w:rPr>
          <w:rFonts w:eastAsia="Times New Roman"/>
          <w:kern w:val="0"/>
          <w14:ligatures w14:val="none"/>
        </w:rPr>
      </w:pPr>
    </w:p>
    <w:p w14:paraId="037E9A7C"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Merupakan karya asli saya dan belum pernah dipublikasikan dimanapun. Apabila di kemudian hari, karya saya disinyalir bukan merupakan karya asli saya, maka saya bersedia menerima konsekuensi apa pun yang diberikan Program Studi Informatika Fakultas Teknik Industri Universitas Pembangunan Nasional “Veteran” Yogyakarta kepada saya.</w:t>
      </w:r>
    </w:p>
    <w:p w14:paraId="2AF938A7" w14:textId="77777777" w:rsidR="00947383" w:rsidRPr="00947383" w:rsidRDefault="00947383" w:rsidP="00947383">
      <w:pPr>
        <w:ind w:firstLine="0"/>
        <w:rPr>
          <w:rFonts w:eastAsia="Times New Roman"/>
          <w:kern w:val="0"/>
          <w14:ligatures w14:val="none"/>
        </w:rPr>
      </w:pPr>
    </w:p>
    <w:p w14:paraId="35FF1B96"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sebenarnya.</w:t>
      </w:r>
    </w:p>
    <w:p w14:paraId="16D216D2" w14:textId="77777777" w:rsidR="00947383" w:rsidRPr="00947383" w:rsidRDefault="00947383" w:rsidP="00947383">
      <w:pPr>
        <w:ind w:firstLine="0"/>
        <w:rPr>
          <w:rFonts w:eastAsia="Times New Roman"/>
          <w:kern w:val="0"/>
          <w14:ligatures w14:val="none"/>
        </w:rPr>
      </w:pPr>
    </w:p>
    <w:p w14:paraId="14C23B2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A63F7DE"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8290265" w14:textId="77777777" w:rsidR="00947383" w:rsidRPr="00947383" w:rsidRDefault="00947383" w:rsidP="00947383">
      <w:pPr>
        <w:ind w:left="5103" w:firstLine="0"/>
        <w:rPr>
          <w:rFonts w:eastAsia="Times New Roman"/>
          <w:kern w:val="0"/>
          <w14:ligatures w14:val="none"/>
        </w:rPr>
      </w:pPr>
    </w:p>
    <w:p w14:paraId="084DDB8C"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2DEC5131" w14:textId="77777777" w:rsidR="00947383" w:rsidRPr="00947383" w:rsidRDefault="00947383" w:rsidP="00947383">
      <w:pPr>
        <w:ind w:left="5103" w:firstLine="0"/>
        <w:rPr>
          <w:rFonts w:eastAsia="Times New Roman"/>
          <w:kern w:val="0"/>
          <w14:ligatures w14:val="none"/>
        </w:rPr>
      </w:pPr>
    </w:p>
    <w:p w14:paraId="5DF39BA4" w14:textId="77777777" w:rsidR="00947383" w:rsidRPr="00947383" w:rsidRDefault="00947383" w:rsidP="00947383">
      <w:pPr>
        <w:ind w:left="5103" w:firstLine="0"/>
        <w:rPr>
          <w:rFonts w:eastAsia="Times New Roman"/>
          <w:kern w:val="0"/>
          <w14:ligatures w14:val="none"/>
        </w:rPr>
      </w:pPr>
    </w:p>
    <w:p w14:paraId="65A6D06C" w14:textId="77777777" w:rsidR="00947383" w:rsidRPr="00947383" w:rsidRDefault="00947383" w:rsidP="00947383">
      <w:pPr>
        <w:ind w:left="5103" w:firstLine="0"/>
        <w:rPr>
          <w:rFonts w:eastAsia="Times New Roman"/>
          <w:kern w:val="0"/>
          <w14:ligatures w14:val="none"/>
        </w:rPr>
      </w:pPr>
    </w:p>
    <w:p w14:paraId="4B96A403" w14:textId="77777777" w:rsidR="00947383" w:rsidRPr="00947383" w:rsidRDefault="00947383" w:rsidP="00947383">
      <w:pPr>
        <w:ind w:left="5103" w:firstLine="0"/>
        <w:rPr>
          <w:rFonts w:eastAsia="Times New Roman"/>
          <w:kern w:val="0"/>
          <w14:ligatures w14:val="none"/>
        </w:rPr>
      </w:pPr>
    </w:p>
    <w:p w14:paraId="6D1EECB1" w14:textId="77777777" w:rsidR="00947383" w:rsidRPr="00947383" w:rsidRDefault="00947383" w:rsidP="00947383">
      <w:pPr>
        <w:ind w:left="5103" w:firstLine="0"/>
        <w:rPr>
          <w:rFonts w:eastAsia="Times New Roman"/>
          <w:kern w:val="0"/>
          <w14:ligatures w14:val="none"/>
        </w:rPr>
      </w:pPr>
    </w:p>
    <w:p w14:paraId="566B27D4" w14:textId="237768F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67E3CEA6" w14:textId="599A4F35"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297B9FF5" w14:textId="77777777" w:rsidR="00947383" w:rsidRPr="00947383" w:rsidRDefault="00947383" w:rsidP="00947383">
      <w:pPr>
        <w:ind w:firstLine="0"/>
        <w:rPr>
          <w:rFonts w:eastAsia="Times New Roman"/>
          <w:color w:val="000000" w:themeColor="text1"/>
          <w:kern w:val="0"/>
          <w:lang w:val="en-US"/>
          <w14:ligatures w14:val="none"/>
        </w:rPr>
      </w:pPr>
    </w:p>
    <w:p w14:paraId="06B431D4"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r w:rsidRPr="00947383">
        <w:rPr>
          <w:rFonts w:eastAsia="Times New Roman"/>
          <w:b/>
          <w:bCs/>
          <w:color w:val="000000" w:themeColor="text1"/>
          <w:kern w:val="0"/>
          <w:lang w:val="en-US"/>
          <w14:ligatures w14:val="none"/>
        </w:rPr>
        <w:br w:type="page"/>
      </w:r>
    </w:p>
    <w:p w14:paraId="49E851D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8" w:name="_Toc190016246"/>
      <w:bookmarkStart w:id="9" w:name="_Toc234856608"/>
      <w:r w:rsidRPr="00947383">
        <w:rPr>
          <w:rFonts w:eastAsiaTheme="majorEastAsia"/>
          <w:b/>
          <w:bCs/>
          <w:kern w:val="0"/>
          <w:sz w:val="28"/>
          <w:szCs w:val="28"/>
          <w14:ligatures w14:val="none"/>
        </w:rPr>
        <w:lastRenderedPageBreak/>
        <w:t>PERNYATAAN BEBAS PLAGIASI</w:t>
      </w:r>
      <w:bookmarkEnd w:id="8"/>
      <w:bookmarkEnd w:id="9"/>
    </w:p>
    <w:p w14:paraId="70990F1B" w14:textId="77777777" w:rsidR="00947383" w:rsidRPr="00947383" w:rsidRDefault="00947383" w:rsidP="00947383">
      <w:pPr>
        <w:ind w:firstLine="0"/>
        <w:rPr>
          <w:rFonts w:eastAsia="Times New Roman"/>
          <w:kern w:val="0"/>
          <w14:ligatures w14:val="none"/>
        </w:rPr>
      </w:pPr>
    </w:p>
    <w:p w14:paraId="3AE562C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Saya yang bertanda tangan di bawah ini:</w:t>
      </w:r>
    </w:p>
    <w:p w14:paraId="0D0AB8AC" w14:textId="77777777" w:rsidR="00947383" w:rsidRPr="00947383" w:rsidRDefault="00947383" w:rsidP="00947383">
      <w:pPr>
        <w:ind w:firstLine="0"/>
        <w:rPr>
          <w:rFonts w:eastAsia="Times New Roman"/>
          <w:kern w:val="0"/>
          <w14:ligatures w14:val="none"/>
        </w:rPr>
      </w:pPr>
    </w:p>
    <w:p w14:paraId="6F5B4C30" w14:textId="3F8058C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1C86C600" w14:textId="7FBEAB0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7966AB83" w14:textId="77777777"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Prodi</w:t>
      </w:r>
      <w:r w:rsidRPr="00947383">
        <w:rPr>
          <w:rFonts w:eastAsia="Times New Roman"/>
          <w:kern w:val="0"/>
          <w14:ligatures w14:val="none"/>
        </w:rPr>
        <w:tab/>
        <w:t>: Informatika</w:t>
      </w:r>
    </w:p>
    <w:p w14:paraId="72CEC5A9" w14:textId="77777777" w:rsidR="00947383" w:rsidRPr="00947383" w:rsidRDefault="00947383" w:rsidP="00947383">
      <w:pPr>
        <w:ind w:firstLine="0"/>
        <w:rPr>
          <w:rFonts w:eastAsia="Times New Roman"/>
          <w:kern w:val="0"/>
          <w14:ligatures w14:val="none"/>
        </w:rPr>
      </w:pPr>
    </w:p>
    <w:p w14:paraId="0181D50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Dengan ini saya menyatakan bahwa judul Tugas Akhir</w:t>
      </w:r>
    </w:p>
    <w:p w14:paraId="5C89D49D" w14:textId="5B090258" w:rsidR="00947383" w:rsidRPr="00947383" w:rsidRDefault="007468DA" w:rsidP="00947383">
      <w:pPr>
        <w:ind w:firstLine="0"/>
        <w:rPr>
          <w:rFonts w:eastAsia="Times New Roman"/>
          <w:kern w:val="0"/>
          <w14:ligatures w14:val="none"/>
        </w:rPr>
      </w:pPr>
      <w:r w:rsidRPr="007468DA">
        <w:rPr>
          <w:rFonts w:eastAsia="Times New Roman"/>
          <w:b/>
          <w:bCs/>
          <w:kern w:val="0"/>
          <w14:ligatures w14:val="none"/>
        </w:rPr>
        <w:t>Optimasi Jadwal Kerja Dan Istirahat Menggunakan Algoritma Genetika Pendekatan Pada Pekerja Dengan Pola Tidak Teratur</w:t>
      </w:r>
    </w:p>
    <w:p w14:paraId="2EAE85D8"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adalah hasil kerja saya dan benar bebas dari plagiasi kecuali cuplikan serta ringkasan yang terdapat di dalamnya telah saya jelaskan sumbernya (Sitasi) dengan jelas. Apabila pernyataan ini terbuktu tidak benar maka saya bersedia menerima sanksi sesuai peraturan Mendiknas RI No 17 Tahun 2010 dan Peraturan Perundang-undangan yang berlaku.</w:t>
      </w:r>
    </w:p>
    <w:p w14:paraId="78517E24" w14:textId="77777777" w:rsidR="00947383" w:rsidRPr="00947383" w:rsidRDefault="00947383" w:rsidP="00947383">
      <w:pPr>
        <w:ind w:firstLine="0"/>
        <w:rPr>
          <w:rFonts w:eastAsia="Times New Roman"/>
          <w:kern w:val="0"/>
          <w14:ligatures w14:val="none"/>
        </w:rPr>
      </w:pPr>
    </w:p>
    <w:p w14:paraId="696120A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penuh tanggung jawab.</w:t>
      </w:r>
    </w:p>
    <w:p w14:paraId="4E2E0D44" w14:textId="77777777" w:rsidR="00947383" w:rsidRPr="00947383" w:rsidRDefault="00947383" w:rsidP="00947383">
      <w:pPr>
        <w:ind w:firstLine="0"/>
        <w:rPr>
          <w:rFonts w:eastAsia="Times New Roman"/>
          <w:kern w:val="0"/>
          <w14:ligatures w14:val="none"/>
        </w:rPr>
      </w:pPr>
    </w:p>
    <w:p w14:paraId="57BFD3CD"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52D411A"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4277648" w14:textId="77777777" w:rsidR="00947383" w:rsidRPr="00947383" w:rsidRDefault="00947383" w:rsidP="00947383">
      <w:pPr>
        <w:ind w:left="5103" w:firstLine="0"/>
        <w:rPr>
          <w:rFonts w:eastAsia="Times New Roman"/>
          <w:kern w:val="0"/>
          <w14:ligatures w14:val="none"/>
        </w:rPr>
      </w:pPr>
    </w:p>
    <w:p w14:paraId="58F1A17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48CC2EFE" w14:textId="77777777" w:rsidR="00947383" w:rsidRPr="00947383" w:rsidRDefault="00947383" w:rsidP="00947383">
      <w:pPr>
        <w:ind w:left="5103" w:firstLine="0"/>
        <w:rPr>
          <w:rFonts w:eastAsia="Times New Roman"/>
          <w:kern w:val="0"/>
          <w14:ligatures w14:val="none"/>
        </w:rPr>
      </w:pPr>
    </w:p>
    <w:p w14:paraId="5C339B2A" w14:textId="77777777" w:rsidR="00947383" w:rsidRPr="00947383" w:rsidRDefault="00947383" w:rsidP="00947383">
      <w:pPr>
        <w:ind w:left="5103" w:firstLine="0"/>
        <w:rPr>
          <w:rFonts w:eastAsia="Times New Roman"/>
          <w:kern w:val="0"/>
          <w14:ligatures w14:val="none"/>
        </w:rPr>
      </w:pPr>
    </w:p>
    <w:p w14:paraId="42D492BE" w14:textId="77777777" w:rsidR="00947383" w:rsidRPr="00947383" w:rsidRDefault="00947383" w:rsidP="00947383">
      <w:pPr>
        <w:ind w:left="5103" w:firstLine="0"/>
        <w:rPr>
          <w:rFonts w:eastAsia="Times New Roman"/>
          <w:kern w:val="0"/>
          <w14:ligatures w14:val="none"/>
        </w:rPr>
      </w:pPr>
    </w:p>
    <w:p w14:paraId="700E5FDB" w14:textId="77777777" w:rsidR="00947383" w:rsidRPr="00947383" w:rsidRDefault="00947383" w:rsidP="00947383">
      <w:pPr>
        <w:ind w:left="5103" w:firstLine="0"/>
        <w:rPr>
          <w:rFonts w:eastAsia="Times New Roman"/>
          <w:kern w:val="0"/>
          <w14:ligatures w14:val="none"/>
        </w:rPr>
      </w:pPr>
    </w:p>
    <w:p w14:paraId="728056C8" w14:textId="77777777" w:rsidR="00947383" w:rsidRPr="00947383" w:rsidRDefault="00947383" w:rsidP="00947383">
      <w:pPr>
        <w:ind w:left="5103" w:firstLine="0"/>
        <w:rPr>
          <w:rFonts w:eastAsia="Times New Roman"/>
          <w:kern w:val="0"/>
          <w14:ligatures w14:val="none"/>
        </w:rPr>
      </w:pPr>
    </w:p>
    <w:p w14:paraId="408E2B2C" w14:textId="4BE3690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291AFBD8" w14:textId="57CF6D7D"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0B3C648A"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p>
    <w:p w14:paraId="26E9B828" w14:textId="77777777" w:rsidR="00947383" w:rsidRPr="00947383" w:rsidRDefault="00947383" w:rsidP="00947383">
      <w:pPr>
        <w:rPr>
          <w:b/>
          <w:bCs/>
          <w:lang w:val="en-US"/>
        </w:rPr>
      </w:pPr>
    </w:p>
    <w:p w14:paraId="6F4AAEF2" w14:textId="77777777" w:rsidR="00905D0A" w:rsidRDefault="00947383" w:rsidP="00947383">
      <w:r w:rsidRPr="00947383">
        <w:rPr>
          <w:b/>
          <w:bCs/>
          <w:lang w:val="en-US"/>
        </w:rPr>
        <w:br w:type="page"/>
      </w:r>
    </w:p>
    <w:p w14:paraId="1F2660A5" w14:textId="77777777" w:rsidR="00670DE8" w:rsidRPr="00905D0A" w:rsidRDefault="00670DE8" w:rsidP="00CB5556">
      <w:pPr>
        <w:ind w:firstLine="0"/>
        <w:jc w:val="center"/>
        <w:rPr>
          <w:b/>
          <w:bCs/>
        </w:rPr>
      </w:pPr>
      <w:r w:rsidRPr="00905D0A">
        <w:rPr>
          <w:b/>
          <w:bCs/>
        </w:rPr>
        <w:lastRenderedPageBreak/>
        <w:t>ABSTRAK</w:t>
      </w:r>
    </w:p>
    <w:p w14:paraId="1E564E9E" w14:textId="77777777" w:rsidR="00670DE8" w:rsidRDefault="00670DE8" w:rsidP="00093C6C"/>
    <w:p w14:paraId="7012D179" w14:textId="77777777" w:rsidR="00E85E3D" w:rsidRDefault="008615A5" w:rsidP="00093C6C">
      <w:r>
        <w:t>A</w:t>
      </w:r>
      <w:r w:rsidRPr="008615A5">
        <w:t>bstrak memuat tiga bagian utama yaitu masalah penelitian, metode penelitian, dan hasil penelitian yang dituliskan dalam tiga paragraf.</w:t>
      </w:r>
      <w:r w:rsidR="007C0900">
        <w:t xml:space="preserve"> </w:t>
      </w:r>
      <w:r w:rsidRPr="008615A5">
        <w:t>Paragraf pertama, mencakup permasalahan yang diangkat menjadi topik penelitian.</w:t>
      </w:r>
      <w:r w:rsidR="007C0900">
        <w:t xml:space="preserve"> </w:t>
      </w:r>
      <w:r w:rsidRPr="008615A5">
        <w:t xml:space="preserve">Paragraf kedua, </w:t>
      </w:r>
      <w:r w:rsidR="00195101">
        <w:t xml:space="preserve">berisi </w:t>
      </w:r>
      <w:r w:rsidRPr="008615A5">
        <w:t xml:space="preserve">metode penelitian yang digunakan, </w:t>
      </w:r>
      <w:r w:rsidR="00E85E3D">
        <w:t>beserta</w:t>
      </w:r>
      <w:r w:rsidR="00195101">
        <w:t xml:space="preserve"> </w:t>
      </w:r>
      <w:r w:rsidRPr="008615A5">
        <w:t>proses akuisisi data, serta metode pengembangan sistem yang digunakan.</w:t>
      </w:r>
      <w:r w:rsidR="007C0900">
        <w:t xml:space="preserve"> P</w:t>
      </w:r>
      <w:r w:rsidRPr="008615A5">
        <w:t xml:space="preserve">aragraf ketiga, </w:t>
      </w:r>
      <w:r w:rsidR="00E85E3D">
        <w:t>memaparkan</w:t>
      </w:r>
      <w:r w:rsidRPr="008615A5">
        <w:t xml:space="preserve"> hasil penelitian</w:t>
      </w:r>
      <w:r w:rsidR="00E85E3D">
        <w:t>,</w:t>
      </w:r>
      <w:r w:rsidRPr="008615A5">
        <w:t xml:space="preserve"> </w:t>
      </w:r>
      <w:r w:rsidR="00E85E3D">
        <w:t>termasuk</w:t>
      </w:r>
      <w:r w:rsidRPr="008615A5">
        <w:t xml:space="preserve"> hasil pengujian, jawaban dari permasalahan penelitian, </w:t>
      </w:r>
      <w:r w:rsidR="00195101">
        <w:t xml:space="preserve">serta </w:t>
      </w:r>
      <w:r w:rsidRPr="008615A5">
        <w:t>kontribusi penelitian.</w:t>
      </w:r>
      <w:r w:rsidR="00670DE8">
        <w:t xml:space="preserve"> </w:t>
      </w:r>
    </w:p>
    <w:p w14:paraId="1CFAF323" w14:textId="77777777" w:rsidR="007C0900" w:rsidRPr="007C0900" w:rsidRDefault="007C0900" w:rsidP="00093C6C">
      <w:r w:rsidRPr="00E85E3D">
        <w:t>Abstrak ditulis dengan menggunakan bahasa Indonesia yang baku dengan jumlah kata minimal 300 kata dan tidak lebih dari satu halaman.</w:t>
      </w:r>
      <w:r w:rsidR="00E85E3D">
        <w:t xml:space="preserve"> </w:t>
      </w:r>
      <w:r w:rsidRPr="007C0900">
        <w:t>Abstrak harus mampu menggambarkan keseluruhan dari penelitian yang telah dilaksanakan, mulai dari masalah penelitian sampai hasil penelitian.</w:t>
      </w:r>
      <w:r w:rsidR="00E85E3D">
        <w:t xml:space="preserve"> </w:t>
      </w:r>
      <w:r w:rsidR="00E85E3D" w:rsidRPr="00E85E3D">
        <w:t>Tidak diperbolehkan mengacu</w:t>
      </w:r>
      <w:r w:rsidR="00E85E3D">
        <w:t xml:space="preserve"> </w:t>
      </w:r>
      <w:r w:rsidR="00E85E3D" w:rsidRPr="00E85E3D">
        <w:t xml:space="preserve">pustaka, gambar, </w:t>
      </w:r>
      <w:r w:rsidR="00E85E3D">
        <w:t>maupun</w:t>
      </w:r>
      <w:r w:rsidR="00E85E3D" w:rsidRPr="00E85E3D">
        <w:t xml:space="preserve"> tabel.</w:t>
      </w:r>
    </w:p>
    <w:p w14:paraId="624E5A02" w14:textId="77777777" w:rsidR="007C0900" w:rsidRDefault="007C0900" w:rsidP="00093C6C">
      <w:r w:rsidRPr="007C0900">
        <w:t xml:space="preserve">Pada akhir </w:t>
      </w:r>
      <w:r w:rsidR="00E85E3D">
        <w:t>a</w:t>
      </w:r>
      <w:r w:rsidRPr="007C0900">
        <w:t xml:space="preserve">bstrak, dicantumkan </w:t>
      </w:r>
      <w:r w:rsidR="00195101">
        <w:t>k</w:t>
      </w:r>
      <w:r w:rsidRPr="007C0900">
        <w:t>ata kunci</w:t>
      </w:r>
      <w:r w:rsidR="00E85E3D" w:rsidRPr="00E85E3D">
        <w:t xml:space="preserve"> yang merupakan kata-kata atau frasa penting yang mencerminkan inti dari topik penelitian</w:t>
      </w:r>
      <w:r w:rsidRPr="007C0900">
        <w:t xml:space="preserve">. Kata kunci diambil dari bidang penelitian dan topik penelitian. </w:t>
      </w:r>
    </w:p>
    <w:p w14:paraId="72DFE5D3" w14:textId="77777777" w:rsidR="00821685" w:rsidRDefault="00821685" w:rsidP="00093C6C"/>
    <w:p w14:paraId="1280CD76" w14:textId="77777777" w:rsidR="00E85E3D" w:rsidRDefault="00821685" w:rsidP="00905D0A">
      <w:pPr>
        <w:ind w:firstLine="0"/>
      </w:pPr>
      <w:r w:rsidRPr="00806B05">
        <w:rPr>
          <w:b/>
          <w:bCs/>
        </w:rPr>
        <w:t>Kata Kunci:</w:t>
      </w:r>
      <w:r>
        <w:t xml:space="preserve"> </w:t>
      </w:r>
      <w:r w:rsidRPr="007C0900">
        <w:t>Jumlah kata kunci antara 3 sampai dengan 5 kata</w:t>
      </w:r>
      <w:r>
        <w:t xml:space="preserve"> dipisah dengan koma</w:t>
      </w:r>
    </w:p>
    <w:p w14:paraId="7256DA71" w14:textId="77777777" w:rsidR="00821685" w:rsidRDefault="00821685" w:rsidP="00093C6C">
      <w:r w:rsidRPr="00B929C9">
        <w:t xml:space="preserve"> </w:t>
      </w:r>
    </w:p>
    <w:p w14:paraId="09071232" w14:textId="77777777" w:rsidR="00821685" w:rsidRDefault="00821685" w:rsidP="00093C6C"/>
    <w:p w14:paraId="6F51C66D" w14:textId="77777777" w:rsidR="00670DE8" w:rsidRDefault="00670DE8" w:rsidP="00093C6C"/>
    <w:p w14:paraId="2F3641A1" w14:textId="77777777" w:rsidR="00670DE8" w:rsidRDefault="00670DE8" w:rsidP="00093C6C"/>
    <w:p w14:paraId="4F80850B" w14:textId="77777777" w:rsidR="00F11625" w:rsidRDefault="00F11625" w:rsidP="00093C6C"/>
    <w:p w14:paraId="107CE2BF" w14:textId="77777777" w:rsidR="00F11625" w:rsidRDefault="00F11625" w:rsidP="00093C6C"/>
    <w:p w14:paraId="22137482" w14:textId="77777777" w:rsidR="00F11625" w:rsidRDefault="00F11625" w:rsidP="00093C6C"/>
    <w:p w14:paraId="5F695EC4" w14:textId="77777777" w:rsidR="00F11625" w:rsidRDefault="00F11625" w:rsidP="00093C6C"/>
    <w:p w14:paraId="6865603D" w14:textId="77777777" w:rsidR="00F11625" w:rsidRDefault="00F11625" w:rsidP="00093C6C"/>
    <w:p w14:paraId="1429F89A" w14:textId="77777777" w:rsidR="00F11625" w:rsidRDefault="00F11625" w:rsidP="00093C6C"/>
    <w:p w14:paraId="2932E9C3" w14:textId="77777777" w:rsidR="00F11625" w:rsidRDefault="00F11625" w:rsidP="00093C6C"/>
    <w:p w14:paraId="213EB210" w14:textId="77777777" w:rsidR="00F11625" w:rsidRDefault="00F11625" w:rsidP="00093C6C"/>
    <w:p w14:paraId="7D41C994" w14:textId="77777777" w:rsidR="00F11625" w:rsidRDefault="00F11625" w:rsidP="00093C6C"/>
    <w:p w14:paraId="5FDF34B1" w14:textId="77777777" w:rsidR="00F11625" w:rsidRDefault="00F11625" w:rsidP="00093C6C"/>
    <w:p w14:paraId="10F542F2" w14:textId="77777777" w:rsidR="00F11625" w:rsidRDefault="00F11625" w:rsidP="00093C6C"/>
    <w:p w14:paraId="2C15ECD2" w14:textId="77777777" w:rsidR="00F11625" w:rsidRDefault="00F11625" w:rsidP="00093C6C"/>
    <w:p w14:paraId="602B02E3" w14:textId="77777777" w:rsidR="00E85E3D" w:rsidRDefault="00E85E3D" w:rsidP="00093C6C"/>
    <w:p w14:paraId="6D1AAD0E" w14:textId="77777777" w:rsidR="00F11625" w:rsidRDefault="00F11625" w:rsidP="00093C6C"/>
    <w:p w14:paraId="336DF630" w14:textId="77777777" w:rsidR="00905D0A" w:rsidRDefault="00905D0A">
      <w:pPr>
        <w:spacing w:after="160" w:line="259" w:lineRule="auto"/>
        <w:ind w:firstLine="0"/>
        <w:jc w:val="left"/>
      </w:pPr>
      <w:r>
        <w:br w:type="page"/>
      </w:r>
    </w:p>
    <w:p w14:paraId="1C8A4BE8" w14:textId="77777777" w:rsidR="00670DE8" w:rsidRPr="00905D0A" w:rsidRDefault="00670DE8" w:rsidP="00CB5556">
      <w:pPr>
        <w:ind w:firstLine="0"/>
        <w:jc w:val="center"/>
        <w:rPr>
          <w:b/>
          <w:bCs/>
        </w:rPr>
      </w:pPr>
      <w:r w:rsidRPr="00905D0A">
        <w:rPr>
          <w:b/>
          <w:bCs/>
        </w:rPr>
        <w:lastRenderedPageBreak/>
        <w:t>ABSTRACT</w:t>
      </w:r>
    </w:p>
    <w:p w14:paraId="008ECD2A" w14:textId="77777777" w:rsidR="00670DE8" w:rsidRPr="00821685" w:rsidRDefault="00670DE8" w:rsidP="00093C6C"/>
    <w:p w14:paraId="01617B7C" w14:textId="77777777" w:rsidR="002327CF" w:rsidRDefault="002327CF" w:rsidP="00093C6C">
      <w:r w:rsidRPr="002327CF">
        <w:t>The abstract consists of three main parts containing research problems, research methods, and research results, written in three paragraphs. The first paragraph, includes problems raised as a research topic</w:t>
      </w:r>
      <w:r>
        <w:t xml:space="preserve">. </w:t>
      </w:r>
      <w:r w:rsidRPr="002327CF">
        <w:t>Abstract in English is italicized.</w:t>
      </w:r>
    </w:p>
    <w:p w14:paraId="13CAF282" w14:textId="77777777" w:rsidR="00821685" w:rsidRPr="008402C7" w:rsidRDefault="00821685" w:rsidP="00093C6C">
      <w:pPr>
        <w:pStyle w:val="NormalWeb"/>
        <w:rPr>
          <w:b/>
          <w:bCs/>
        </w:rPr>
      </w:pPr>
      <w:r w:rsidRPr="008402C7">
        <w:rPr>
          <w:rStyle w:val="Strong"/>
          <w:i/>
          <w:iCs/>
        </w:rPr>
        <w:t xml:space="preserve">Keywords: </w:t>
      </w:r>
      <w:r>
        <w:rPr>
          <w:rStyle w:val="Strong"/>
          <w:b w:val="0"/>
          <w:bCs w:val="0"/>
          <w:i/>
          <w:iCs/>
        </w:rPr>
        <w:t>xxxxxxx, xxxx, xxxxxxxxx, xxxxxxxxxxxxx</w:t>
      </w:r>
    </w:p>
    <w:p w14:paraId="6BC61583" w14:textId="77777777" w:rsidR="00821685" w:rsidRDefault="00821685" w:rsidP="00093C6C"/>
    <w:p w14:paraId="2934418F" w14:textId="77777777" w:rsidR="00670DE8" w:rsidRDefault="00670DE8" w:rsidP="00093C6C"/>
    <w:p w14:paraId="54C3C9AA" w14:textId="77777777" w:rsidR="00F11625" w:rsidRDefault="00F11625" w:rsidP="00093C6C"/>
    <w:p w14:paraId="761C59DE" w14:textId="77777777" w:rsidR="00F11625" w:rsidRDefault="00F11625" w:rsidP="00093C6C"/>
    <w:p w14:paraId="38B0950E" w14:textId="77777777" w:rsidR="00F11625" w:rsidRDefault="00F11625" w:rsidP="00093C6C"/>
    <w:p w14:paraId="69531A37" w14:textId="77777777" w:rsidR="00F11625" w:rsidRDefault="00F11625" w:rsidP="00093C6C"/>
    <w:p w14:paraId="3421B1E8" w14:textId="77777777" w:rsidR="00F11625" w:rsidRDefault="00F11625" w:rsidP="00093C6C"/>
    <w:p w14:paraId="0BB2E9C6" w14:textId="77777777" w:rsidR="00F11625" w:rsidRDefault="00F11625" w:rsidP="00093C6C"/>
    <w:p w14:paraId="69BF1842" w14:textId="77777777" w:rsidR="00F11625" w:rsidRDefault="00F11625" w:rsidP="00093C6C"/>
    <w:p w14:paraId="6312992E" w14:textId="77777777" w:rsidR="00F11625" w:rsidRDefault="00F11625" w:rsidP="00093C6C"/>
    <w:p w14:paraId="5B8B678E" w14:textId="77777777" w:rsidR="00F11625" w:rsidRDefault="00F11625" w:rsidP="00093C6C"/>
    <w:p w14:paraId="0E10975E" w14:textId="77777777" w:rsidR="00F11625" w:rsidRDefault="00F11625" w:rsidP="00093C6C"/>
    <w:p w14:paraId="2D8BB064" w14:textId="77777777" w:rsidR="00F11625" w:rsidRDefault="00F11625" w:rsidP="00093C6C"/>
    <w:p w14:paraId="62FAAB7E" w14:textId="77777777" w:rsidR="00F11625" w:rsidRDefault="00F11625" w:rsidP="00093C6C"/>
    <w:p w14:paraId="4591DF55" w14:textId="77777777" w:rsidR="00F11625" w:rsidRDefault="00F11625" w:rsidP="00093C6C"/>
    <w:p w14:paraId="0831A290" w14:textId="77777777" w:rsidR="00F11625" w:rsidRDefault="00F11625" w:rsidP="00093C6C"/>
    <w:p w14:paraId="73362A41" w14:textId="77777777" w:rsidR="00F11625" w:rsidRDefault="00F11625" w:rsidP="00093C6C"/>
    <w:p w14:paraId="7FFFE570" w14:textId="77777777" w:rsidR="00F11625" w:rsidRDefault="00F11625" w:rsidP="00093C6C"/>
    <w:p w14:paraId="1711F433" w14:textId="77777777" w:rsidR="00F11625" w:rsidRDefault="00F11625" w:rsidP="00093C6C"/>
    <w:p w14:paraId="26D1FB68" w14:textId="77777777" w:rsidR="00F11625" w:rsidRDefault="00F11625" w:rsidP="00093C6C"/>
    <w:p w14:paraId="60A68511" w14:textId="77777777" w:rsidR="00F11625" w:rsidRDefault="00F11625" w:rsidP="00093C6C"/>
    <w:p w14:paraId="6F4BD788" w14:textId="77777777" w:rsidR="00F11625" w:rsidRDefault="00F11625" w:rsidP="00093C6C"/>
    <w:p w14:paraId="4B986DFF" w14:textId="77777777" w:rsidR="00F11625" w:rsidRDefault="00F11625" w:rsidP="00093C6C"/>
    <w:p w14:paraId="31C0B790" w14:textId="77777777" w:rsidR="00F11625" w:rsidRDefault="00F11625" w:rsidP="00093C6C"/>
    <w:p w14:paraId="494EE6AE" w14:textId="77777777" w:rsidR="00F11625" w:rsidRDefault="00F11625" w:rsidP="00093C6C"/>
    <w:p w14:paraId="72F4731B" w14:textId="77777777" w:rsidR="00905D0A" w:rsidRDefault="00905D0A">
      <w:pPr>
        <w:spacing w:after="160" w:line="259" w:lineRule="auto"/>
        <w:ind w:firstLine="0"/>
        <w:jc w:val="left"/>
      </w:pPr>
      <w:r>
        <w:br w:type="page"/>
      </w:r>
    </w:p>
    <w:p w14:paraId="26F0C11B" w14:textId="77777777" w:rsidR="00670DE8" w:rsidRPr="00905D0A" w:rsidRDefault="00670DE8" w:rsidP="00905D0A">
      <w:pPr>
        <w:ind w:firstLine="0"/>
        <w:jc w:val="center"/>
        <w:rPr>
          <w:b/>
          <w:bCs/>
        </w:rPr>
      </w:pPr>
      <w:r w:rsidRPr="00905D0A">
        <w:rPr>
          <w:b/>
          <w:bCs/>
        </w:rPr>
        <w:lastRenderedPageBreak/>
        <w:t>KATA PENGANTAR</w:t>
      </w:r>
    </w:p>
    <w:p w14:paraId="7D2CEAAB" w14:textId="77777777" w:rsidR="00670DE8" w:rsidRDefault="00670DE8" w:rsidP="00093C6C"/>
    <w:p w14:paraId="3F33955C" w14:textId="77777777" w:rsidR="00670DE8" w:rsidRDefault="00670DE8" w:rsidP="00905D0A">
      <w:pPr>
        <w:pStyle w:val="Title"/>
        <w:numPr>
          <w:ilvl w:val="0"/>
          <w:numId w:val="0"/>
        </w:numPr>
        <w:ind w:left="709"/>
      </w:pPr>
    </w:p>
    <w:p w14:paraId="38F5D259" w14:textId="77777777" w:rsidR="00905D0A" w:rsidRDefault="00905D0A" w:rsidP="00905D0A"/>
    <w:p w14:paraId="499377B3" w14:textId="77777777" w:rsidR="00905D0A" w:rsidRPr="00905D0A" w:rsidRDefault="00905D0A" w:rsidP="00905D0A">
      <w:pPr>
        <w:sectPr w:rsidR="00905D0A" w:rsidRPr="00905D0A" w:rsidSect="00F94629">
          <w:footerReference w:type="default" r:id="rId10"/>
          <w:footerReference w:type="first" r:id="rId11"/>
          <w:pgSz w:w="11906" w:h="16838"/>
          <w:pgMar w:top="1701" w:right="1418" w:bottom="1418" w:left="1701" w:header="709" w:footer="709" w:gutter="0"/>
          <w:pgNumType w:fmt="lowerRoman" w:start="1"/>
          <w:cols w:space="708"/>
          <w:titlePg/>
          <w:docGrid w:linePitch="360"/>
        </w:sectPr>
      </w:pPr>
    </w:p>
    <w:sdt>
      <w:sdtPr>
        <w:rPr>
          <w:rFonts w:eastAsiaTheme="minorHAnsi"/>
          <w:sz w:val="22"/>
          <w:szCs w:val="22"/>
        </w:rPr>
        <w:id w:val="-1415398945"/>
        <w:docPartObj>
          <w:docPartGallery w:val="Table of Contents"/>
          <w:docPartUnique/>
        </w:docPartObj>
      </w:sdtPr>
      <w:sdtEndPr>
        <w:rPr>
          <w:noProof/>
          <w:sz w:val="24"/>
          <w:szCs w:val="24"/>
        </w:rPr>
      </w:sdtEndPr>
      <w:sdtContent>
        <w:p w14:paraId="3963DFED" w14:textId="77777777" w:rsidR="00F94629" w:rsidRDefault="00F94629" w:rsidP="002D08FC">
          <w:pPr>
            <w:pStyle w:val="TOCHeading"/>
            <w:jc w:val="center"/>
            <w:rPr>
              <w:rStyle w:val="Heading1Char"/>
              <w:b w:val="0"/>
              <w:bCs w:val="0"/>
            </w:rPr>
          </w:pPr>
          <w:r w:rsidRPr="00797CEA">
            <w:rPr>
              <w:rStyle w:val="Heading1Char"/>
            </w:rPr>
            <w:t>DAFTAR ISI</w:t>
          </w:r>
        </w:p>
        <w:p w14:paraId="47924F07" w14:textId="77777777" w:rsidR="00D271E8" w:rsidRPr="00D271E8" w:rsidRDefault="00D271E8" w:rsidP="00093C6C">
          <w:pPr>
            <w:rPr>
              <w:lang w:val="en-US" w:eastAsia="ko-KR"/>
            </w:rPr>
          </w:pP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rsidRPr="00797CEA">
            <w:fldChar w:fldCharType="begin"/>
          </w:r>
          <w:r w:rsidRPr="00797CEA">
            <w:instrText xml:space="preserve"> TOC \o "1-3" \h \z \u </w:instrText>
          </w:r>
          <w:r w:rsidRPr="00797CEA">
            <w:fldChar w:fldCharType="separate"/>
          </w:r>
          <w:hyperlink w:anchor="_Toc234856606" w:history="1">
            <w:r w:rsidR="000E57F8" w:rsidRPr="00282DC9">
              <w:rPr>
                <w:rStyle w:val="Hyperlink"/>
                <w:rFonts w:eastAsiaTheme="majorEastAsia"/>
                <w:b/>
                <w:bCs/>
                <w:noProof/>
              </w:rPr>
              <w:t>SURAT PERNYATAAN</w:t>
            </w:r>
            <w:r w:rsidR="000E57F8">
              <w:rPr>
                <w:noProof/>
                <w:webHidden/>
              </w:rPr>
              <w:tab/>
            </w:r>
            <w:r w:rsidR="000E57F8">
              <w:rPr>
                <w:noProof/>
                <w:webHidden/>
              </w:rPr>
              <w:fldChar w:fldCharType="begin"/>
            </w:r>
            <w:r w:rsidR="000E57F8">
              <w:rPr>
                <w:noProof/>
                <w:webHidden/>
              </w:rPr>
              <w:instrText xml:space="preserve"> PAGEREF _Toc234856606 \h </w:instrText>
            </w:r>
            <w:r w:rsidR="000E57F8">
              <w:rPr>
                <w:noProof/>
                <w:webHidden/>
              </w:rPr>
            </w:r>
            <w:r w:rsidR="000E57F8">
              <w:rPr>
                <w:noProof/>
                <w:webHidden/>
              </w:rPr>
              <w:fldChar w:fldCharType="separate"/>
            </w:r>
            <w:r w:rsidR="003960F7">
              <w:rPr>
                <w:noProof/>
                <w:webHidden/>
              </w:rPr>
              <w:t>iv</w:t>
            </w:r>
            <w:r w:rsidR="000E57F8">
              <w:rPr>
                <w:noProof/>
                <w:webHidden/>
              </w:rPr>
              <w:fldChar w:fldCharType="end"/>
            </w:r>
          </w:hyperlink>
        </w:p>
        <w:p w14:paraId="6A2C2353" w14:textId="433DCC0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7" w:history="1">
            <w:r w:rsidRPr="00282DC9">
              <w:rPr>
                <w:rStyle w:val="Hyperlink"/>
                <w:rFonts w:eastAsiaTheme="majorEastAsia"/>
                <w:b/>
                <w:bCs/>
                <w:noProof/>
              </w:rPr>
              <w:t>KARYA ASLI TUGAS AKHIR</w:t>
            </w:r>
            <w:r>
              <w:rPr>
                <w:noProof/>
                <w:webHidden/>
              </w:rPr>
              <w:tab/>
            </w:r>
            <w:r>
              <w:rPr>
                <w:noProof/>
                <w:webHidden/>
              </w:rPr>
              <w:fldChar w:fldCharType="begin"/>
            </w:r>
            <w:r>
              <w:rPr>
                <w:noProof/>
                <w:webHidden/>
              </w:rPr>
              <w:instrText xml:space="preserve"> PAGEREF _Toc234856607 \h </w:instrText>
            </w:r>
            <w:r>
              <w:rPr>
                <w:noProof/>
                <w:webHidden/>
              </w:rPr>
            </w:r>
            <w:r>
              <w:rPr>
                <w:noProof/>
                <w:webHidden/>
              </w:rPr>
              <w:fldChar w:fldCharType="separate"/>
            </w:r>
            <w:r w:rsidR="003960F7">
              <w:rPr>
                <w:noProof/>
                <w:webHidden/>
              </w:rPr>
              <w:t>iv</w:t>
            </w:r>
            <w:r>
              <w:rPr>
                <w:noProof/>
                <w:webHidden/>
              </w:rPr>
              <w:fldChar w:fldCharType="end"/>
            </w:r>
          </w:hyperlink>
        </w:p>
        <w:p w14:paraId="3A541885" w14:textId="4B17F8D1"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8" w:history="1">
            <w:r w:rsidRPr="00282DC9">
              <w:rPr>
                <w:rStyle w:val="Hyperlink"/>
                <w:rFonts w:eastAsiaTheme="majorEastAsia"/>
                <w:b/>
                <w:bCs/>
                <w:noProof/>
              </w:rPr>
              <w:t>PERNYATAAN BEBAS PLAGIASI</w:t>
            </w:r>
            <w:r>
              <w:rPr>
                <w:noProof/>
                <w:webHidden/>
              </w:rPr>
              <w:tab/>
            </w:r>
            <w:r>
              <w:rPr>
                <w:noProof/>
                <w:webHidden/>
              </w:rPr>
              <w:fldChar w:fldCharType="begin"/>
            </w:r>
            <w:r>
              <w:rPr>
                <w:noProof/>
                <w:webHidden/>
              </w:rPr>
              <w:instrText xml:space="preserve"> PAGEREF _Toc234856608 \h </w:instrText>
            </w:r>
            <w:r>
              <w:rPr>
                <w:noProof/>
                <w:webHidden/>
              </w:rPr>
            </w:r>
            <w:r>
              <w:rPr>
                <w:noProof/>
                <w:webHidden/>
              </w:rPr>
              <w:fldChar w:fldCharType="separate"/>
            </w:r>
            <w:r w:rsidR="003960F7">
              <w:rPr>
                <w:noProof/>
                <w:webHidden/>
              </w:rPr>
              <w:t>v</w:t>
            </w:r>
            <w:r>
              <w:rPr>
                <w:noProof/>
                <w:webHidden/>
              </w:rPr>
              <w:fldChar w:fldCharType="end"/>
            </w:r>
          </w:hyperlink>
        </w:p>
        <w:p w14:paraId="473D7956" w14:textId="36931E1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9" w:history="1">
            <w:r w:rsidRPr="00282DC9">
              <w:rPr>
                <w:rStyle w:val="Hyperlink"/>
                <w:noProof/>
              </w:rPr>
              <w:t>BAB I PENDAHULUAN</w:t>
            </w:r>
            <w:r>
              <w:rPr>
                <w:noProof/>
                <w:webHidden/>
              </w:rPr>
              <w:tab/>
            </w:r>
            <w:r>
              <w:rPr>
                <w:noProof/>
                <w:webHidden/>
              </w:rPr>
              <w:fldChar w:fldCharType="begin"/>
            </w:r>
            <w:r>
              <w:rPr>
                <w:noProof/>
                <w:webHidden/>
              </w:rPr>
              <w:instrText xml:space="preserve"> PAGEREF _Toc234856609 \h </w:instrText>
            </w:r>
            <w:r>
              <w:rPr>
                <w:noProof/>
                <w:webHidden/>
              </w:rPr>
            </w:r>
            <w:r>
              <w:rPr>
                <w:noProof/>
                <w:webHidden/>
              </w:rPr>
              <w:fldChar w:fldCharType="separate"/>
            </w:r>
            <w:r w:rsidR="003960F7">
              <w:rPr>
                <w:noProof/>
                <w:webHidden/>
              </w:rPr>
              <w:t>1</w:t>
            </w:r>
            <w:r>
              <w:rPr>
                <w:noProof/>
                <w:webHidden/>
              </w:rPr>
              <w:fldChar w:fldCharType="end"/>
            </w:r>
          </w:hyperlink>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0" w:history="1">
            <w:r w:rsidRPr="00282DC9">
              <w:rPr>
                <w:rStyle w:val="Hyperlink"/>
                <w:noProof/>
              </w:rPr>
              <w:t>1.1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Latar Belakang Masalah</w:t>
            </w:r>
            <w:r>
              <w:rPr>
                <w:noProof/>
                <w:webHidden/>
              </w:rPr>
              <w:tab/>
            </w:r>
            <w:r>
              <w:rPr>
                <w:noProof/>
                <w:webHidden/>
              </w:rPr>
              <w:fldChar w:fldCharType="begin"/>
            </w:r>
            <w:r>
              <w:rPr>
                <w:noProof/>
                <w:webHidden/>
              </w:rPr>
              <w:instrText xml:space="preserve"> PAGEREF _Toc234856610 \h </w:instrText>
            </w:r>
            <w:r>
              <w:rPr>
                <w:noProof/>
                <w:webHidden/>
              </w:rPr>
            </w:r>
            <w:r>
              <w:rPr>
                <w:noProof/>
                <w:webHidden/>
              </w:rPr>
              <w:fldChar w:fldCharType="separate"/>
            </w:r>
            <w:r w:rsidR="003960F7">
              <w:rPr>
                <w:noProof/>
                <w:webHidden/>
              </w:rPr>
              <w:t>1</w:t>
            </w:r>
            <w:r>
              <w:rPr>
                <w:noProof/>
                <w:webHidden/>
              </w:rPr>
              <w:fldChar w:fldCharType="end"/>
            </w:r>
          </w:hyperlink>
        </w:p>
        <w:p w14:paraId="5F8C103A" w14:textId="01574DF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1" w:history="1">
            <w:r w:rsidRPr="00282DC9">
              <w:rPr>
                <w:rStyle w:val="Hyperlink"/>
                <w:noProof/>
              </w:rPr>
              <w:t>1.2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Rumusan Masalah</w:t>
            </w:r>
            <w:r>
              <w:rPr>
                <w:noProof/>
                <w:webHidden/>
              </w:rPr>
              <w:tab/>
            </w:r>
            <w:r>
              <w:rPr>
                <w:noProof/>
                <w:webHidden/>
              </w:rPr>
              <w:fldChar w:fldCharType="begin"/>
            </w:r>
            <w:r>
              <w:rPr>
                <w:noProof/>
                <w:webHidden/>
              </w:rPr>
              <w:instrText xml:space="preserve"> PAGEREF _Toc234856611 \h </w:instrText>
            </w:r>
            <w:r>
              <w:rPr>
                <w:noProof/>
                <w:webHidden/>
              </w:rPr>
            </w:r>
            <w:r>
              <w:rPr>
                <w:noProof/>
                <w:webHidden/>
              </w:rPr>
              <w:fldChar w:fldCharType="separate"/>
            </w:r>
            <w:r w:rsidR="003960F7">
              <w:rPr>
                <w:noProof/>
                <w:webHidden/>
              </w:rPr>
              <w:t>2</w:t>
            </w:r>
            <w:r>
              <w:rPr>
                <w:noProof/>
                <w:webHidden/>
              </w:rPr>
              <w:fldChar w:fldCharType="end"/>
            </w:r>
          </w:hyperlink>
        </w:p>
        <w:p w14:paraId="1B5779EF" w14:textId="49A88F8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2" w:history="1">
            <w:r w:rsidRPr="00282DC9">
              <w:rPr>
                <w:rStyle w:val="Hyperlink"/>
                <w:noProof/>
              </w:rPr>
              <w:t>1.3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Batasan Masalah</w:t>
            </w:r>
            <w:r>
              <w:rPr>
                <w:noProof/>
                <w:webHidden/>
              </w:rPr>
              <w:tab/>
            </w:r>
            <w:r>
              <w:rPr>
                <w:noProof/>
                <w:webHidden/>
              </w:rPr>
              <w:fldChar w:fldCharType="begin"/>
            </w:r>
            <w:r>
              <w:rPr>
                <w:noProof/>
                <w:webHidden/>
              </w:rPr>
              <w:instrText xml:space="preserve"> PAGEREF _Toc234856612 \h </w:instrText>
            </w:r>
            <w:r>
              <w:rPr>
                <w:noProof/>
                <w:webHidden/>
              </w:rPr>
            </w:r>
            <w:r>
              <w:rPr>
                <w:noProof/>
                <w:webHidden/>
              </w:rPr>
              <w:fldChar w:fldCharType="separate"/>
            </w:r>
            <w:r w:rsidR="003960F7">
              <w:rPr>
                <w:noProof/>
                <w:webHidden/>
              </w:rPr>
              <w:t>3</w:t>
            </w:r>
            <w:r>
              <w:rPr>
                <w:noProof/>
                <w:webHidden/>
              </w:rPr>
              <w:fldChar w:fldCharType="end"/>
            </w:r>
          </w:hyperlink>
        </w:p>
        <w:p w14:paraId="05ED78C8" w14:textId="527FFFA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3" w:history="1">
            <w:r w:rsidRPr="00282DC9">
              <w:rPr>
                <w:rStyle w:val="Hyperlink"/>
                <w:noProof/>
              </w:rPr>
              <w:t>1.4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Tujuan Penelitian</w:t>
            </w:r>
            <w:r>
              <w:rPr>
                <w:noProof/>
                <w:webHidden/>
              </w:rPr>
              <w:tab/>
            </w:r>
            <w:r>
              <w:rPr>
                <w:noProof/>
                <w:webHidden/>
              </w:rPr>
              <w:fldChar w:fldCharType="begin"/>
            </w:r>
            <w:r>
              <w:rPr>
                <w:noProof/>
                <w:webHidden/>
              </w:rPr>
              <w:instrText xml:space="preserve"> PAGEREF _Toc234856613 \h </w:instrText>
            </w:r>
            <w:r>
              <w:rPr>
                <w:noProof/>
                <w:webHidden/>
              </w:rPr>
            </w:r>
            <w:r>
              <w:rPr>
                <w:noProof/>
                <w:webHidden/>
              </w:rPr>
              <w:fldChar w:fldCharType="separate"/>
            </w:r>
            <w:r w:rsidR="003960F7">
              <w:rPr>
                <w:noProof/>
                <w:webHidden/>
              </w:rPr>
              <w:t>3</w:t>
            </w:r>
            <w:r>
              <w:rPr>
                <w:noProof/>
                <w:webHidden/>
              </w:rPr>
              <w:fldChar w:fldCharType="end"/>
            </w:r>
          </w:hyperlink>
        </w:p>
        <w:p w14:paraId="023F318E" w14:textId="0C6C2D22"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4" w:history="1">
            <w:r w:rsidRPr="00282DC9">
              <w:rPr>
                <w:rStyle w:val="Hyperlink"/>
                <w:noProof/>
              </w:rPr>
              <w:t>1.5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Manfaat Penelitian</w:t>
            </w:r>
            <w:r>
              <w:rPr>
                <w:noProof/>
                <w:webHidden/>
              </w:rPr>
              <w:tab/>
            </w:r>
            <w:r>
              <w:rPr>
                <w:noProof/>
                <w:webHidden/>
              </w:rPr>
              <w:fldChar w:fldCharType="begin"/>
            </w:r>
            <w:r>
              <w:rPr>
                <w:noProof/>
                <w:webHidden/>
              </w:rPr>
              <w:instrText xml:space="preserve"> PAGEREF _Toc234856614 \h </w:instrText>
            </w:r>
            <w:r>
              <w:rPr>
                <w:noProof/>
                <w:webHidden/>
              </w:rPr>
            </w:r>
            <w:r>
              <w:rPr>
                <w:noProof/>
                <w:webHidden/>
              </w:rPr>
              <w:fldChar w:fldCharType="separate"/>
            </w:r>
            <w:r w:rsidR="003960F7">
              <w:rPr>
                <w:noProof/>
                <w:webHidden/>
              </w:rPr>
              <w:t>3</w:t>
            </w:r>
            <w:r>
              <w:rPr>
                <w:noProof/>
                <w:webHidden/>
              </w:rPr>
              <w:fldChar w:fldCharType="end"/>
            </w:r>
          </w:hyperlink>
        </w:p>
        <w:p w14:paraId="4D5CBE19" w14:textId="46B6E1A2"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5" w:history="1">
            <w:r w:rsidRPr="00282DC9">
              <w:rPr>
                <w:rStyle w:val="Hyperlink"/>
                <w:noProof/>
              </w:rPr>
              <w:t>1.6</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Tahapan Penelitian</w:t>
            </w:r>
            <w:r>
              <w:rPr>
                <w:noProof/>
                <w:webHidden/>
              </w:rPr>
              <w:tab/>
            </w:r>
            <w:r>
              <w:rPr>
                <w:noProof/>
                <w:webHidden/>
              </w:rPr>
              <w:fldChar w:fldCharType="begin"/>
            </w:r>
            <w:r>
              <w:rPr>
                <w:noProof/>
                <w:webHidden/>
              </w:rPr>
              <w:instrText xml:space="preserve"> PAGEREF _Toc234856615 \h </w:instrText>
            </w:r>
            <w:r>
              <w:rPr>
                <w:noProof/>
                <w:webHidden/>
              </w:rPr>
            </w:r>
            <w:r>
              <w:rPr>
                <w:noProof/>
                <w:webHidden/>
              </w:rPr>
              <w:fldChar w:fldCharType="separate"/>
            </w:r>
            <w:r w:rsidR="003960F7">
              <w:rPr>
                <w:noProof/>
                <w:webHidden/>
              </w:rPr>
              <w:t>4</w:t>
            </w:r>
            <w:r>
              <w:rPr>
                <w:noProof/>
                <w:webHidden/>
              </w:rPr>
              <w:fldChar w:fldCharType="end"/>
            </w:r>
          </w:hyperlink>
        </w:p>
        <w:p w14:paraId="79F590AF" w14:textId="65C981EF"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6" w:history="1">
            <w:r w:rsidRPr="00282DC9">
              <w:rPr>
                <w:rStyle w:val="Hyperlink"/>
                <w:noProof/>
              </w:rPr>
              <w:t>1.7</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Sistematika Penulisan</w:t>
            </w:r>
            <w:r>
              <w:rPr>
                <w:noProof/>
                <w:webHidden/>
              </w:rPr>
              <w:tab/>
            </w:r>
            <w:r>
              <w:rPr>
                <w:noProof/>
                <w:webHidden/>
              </w:rPr>
              <w:fldChar w:fldCharType="begin"/>
            </w:r>
            <w:r>
              <w:rPr>
                <w:noProof/>
                <w:webHidden/>
              </w:rPr>
              <w:instrText xml:space="preserve"> PAGEREF _Toc234856616 \h </w:instrText>
            </w:r>
            <w:r>
              <w:rPr>
                <w:noProof/>
                <w:webHidden/>
              </w:rPr>
            </w:r>
            <w:r>
              <w:rPr>
                <w:noProof/>
                <w:webHidden/>
              </w:rPr>
              <w:fldChar w:fldCharType="separate"/>
            </w:r>
            <w:r w:rsidR="003960F7">
              <w:rPr>
                <w:noProof/>
                <w:webHidden/>
              </w:rPr>
              <w:t>4</w:t>
            </w:r>
            <w:r>
              <w:rPr>
                <w:noProof/>
                <w:webHidden/>
              </w:rPr>
              <w:fldChar w:fldCharType="end"/>
            </w:r>
          </w:hyperlink>
        </w:p>
        <w:p w14:paraId="5CBC84FB" w14:textId="24B9C877"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17" w:history="1">
            <w:r w:rsidRPr="00282DC9">
              <w:rPr>
                <w:rStyle w:val="Hyperlink"/>
                <w:noProof/>
              </w:rPr>
              <w:t>BAB II</w:t>
            </w:r>
            <w:r>
              <w:rPr>
                <w:noProof/>
                <w:webHidden/>
              </w:rPr>
              <w:tab/>
            </w:r>
            <w:r>
              <w:rPr>
                <w:noProof/>
                <w:webHidden/>
              </w:rPr>
              <w:fldChar w:fldCharType="begin"/>
            </w:r>
            <w:r>
              <w:rPr>
                <w:noProof/>
                <w:webHidden/>
              </w:rPr>
              <w:instrText xml:space="preserve"> PAGEREF _Toc234856617 \h </w:instrText>
            </w:r>
            <w:r>
              <w:rPr>
                <w:noProof/>
                <w:webHidden/>
              </w:rPr>
            </w:r>
            <w:r>
              <w:rPr>
                <w:noProof/>
                <w:webHidden/>
              </w:rPr>
              <w:fldChar w:fldCharType="separate"/>
            </w:r>
            <w:r w:rsidR="003960F7">
              <w:rPr>
                <w:noProof/>
                <w:webHidden/>
              </w:rPr>
              <w:t>6</w:t>
            </w:r>
            <w:r>
              <w:rPr>
                <w:noProof/>
                <w:webHidden/>
              </w:rPr>
              <w:fldChar w:fldCharType="end"/>
            </w:r>
          </w:hyperlink>
        </w:p>
        <w:p w14:paraId="47467151" w14:textId="36344790"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18" w:history="1">
            <w:r w:rsidRPr="00282DC9">
              <w:rPr>
                <w:rStyle w:val="Hyperlink"/>
                <w:noProof/>
              </w:rPr>
              <w:t>TINJAUAN LITERATUR</w:t>
            </w:r>
            <w:r>
              <w:rPr>
                <w:noProof/>
                <w:webHidden/>
              </w:rPr>
              <w:tab/>
            </w:r>
            <w:r>
              <w:rPr>
                <w:noProof/>
                <w:webHidden/>
              </w:rPr>
              <w:fldChar w:fldCharType="begin"/>
            </w:r>
            <w:r>
              <w:rPr>
                <w:noProof/>
                <w:webHidden/>
              </w:rPr>
              <w:instrText xml:space="preserve"> PAGEREF _Toc234856618 \h </w:instrText>
            </w:r>
            <w:r>
              <w:rPr>
                <w:noProof/>
                <w:webHidden/>
              </w:rPr>
            </w:r>
            <w:r>
              <w:rPr>
                <w:noProof/>
                <w:webHidden/>
              </w:rPr>
              <w:fldChar w:fldCharType="separate"/>
            </w:r>
            <w:r w:rsidR="003960F7">
              <w:rPr>
                <w:noProof/>
                <w:webHidden/>
              </w:rPr>
              <w:t>6</w:t>
            </w:r>
            <w:r>
              <w:rPr>
                <w:noProof/>
                <w:webHidden/>
              </w:rPr>
              <w:fldChar w:fldCharType="end"/>
            </w:r>
          </w:hyperlink>
        </w:p>
        <w:p w14:paraId="74760BFC" w14:textId="30853FB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0" w:history="1">
            <w:r w:rsidRPr="00282DC9">
              <w:rPr>
                <w:rStyle w:val="Hyperlink"/>
                <w:rFonts w:eastAsia="Times New Roman"/>
                <w:noProof/>
              </w:rPr>
              <w:t>2.1 Landasan Teori</w:t>
            </w:r>
            <w:r>
              <w:rPr>
                <w:noProof/>
                <w:webHidden/>
              </w:rPr>
              <w:tab/>
            </w:r>
            <w:r>
              <w:rPr>
                <w:noProof/>
                <w:webHidden/>
              </w:rPr>
              <w:fldChar w:fldCharType="begin"/>
            </w:r>
            <w:r>
              <w:rPr>
                <w:noProof/>
                <w:webHidden/>
              </w:rPr>
              <w:instrText xml:space="preserve"> PAGEREF _Toc234856620 \h </w:instrText>
            </w:r>
            <w:r>
              <w:rPr>
                <w:noProof/>
                <w:webHidden/>
              </w:rPr>
            </w:r>
            <w:r>
              <w:rPr>
                <w:noProof/>
                <w:webHidden/>
              </w:rPr>
              <w:fldChar w:fldCharType="separate"/>
            </w:r>
            <w:r w:rsidR="003960F7">
              <w:rPr>
                <w:noProof/>
                <w:webHidden/>
              </w:rPr>
              <w:t>6</w:t>
            </w:r>
            <w:r>
              <w:rPr>
                <w:noProof/>
                <w:webHidden/>
              </w:rPr>
              <w:fldChar w:fldCharType="end"/>
            </w:r>
          </w:hyperlink>
        </w:p>
        <w:p w14:paraId="6FB6C166" w14:textId="45943DDC"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1" w:history="1">
            <w:r w:rsidRPr="00282DC9">
              <w:rPr>
                <w:rStyle w:val="Hyperlink"/>
                <w:rFonts w:eastAsia="Times New Roman"/>
                <w:noProof/>
              </w:rPr>
              <w:t>2.1.1 Model Dua Proses Regulasi Tidur (</w:t>
            </w:r>
            <w:r w:rsidRPr="00282DC9">
              <w:rPr>
                <w:rStyle w:val="Hyperlink"/>
                <w:rFonts w:eastAsia="Times New Roman"/>
                <w:i/>
                <w:iCs/>
                <w:noProof/>
              </w:rPr>
              <w:t>Two-Process Model</w:t>
            </w:r>
            <w:r w:rsidRPr="00282DC9">
              <w:rPr>
                <w:rStyle w:val="Hyperlink"/>
                <w:rFonts w:eastAsia="Times New Roman"/>
                <w:noProof/>
              </w:rPr>
              <w:t>)</w:t>
            </w:r>
            <w:r>
              <w:rPr>
                <w:noProof/>
                <w:webHidden/>
              </w:rPr>
              <w:tab/>
            </w:r>
            <w:r>
              <w:rPr>
                <w:noProof/>
                <w:webHidden/>
              </w:rPr>
              <w:fldChar w:fldCharType="begin"/>
            </w:r>
            <w:r>
              <w:rPr>
                <w:noProof/>
                <w:webHidden/>
              </w:rPr>
              <w:instrText xml:space="preserve"> PAGEREF _Toc234856621 \h </w:instrText>
            </w:r>
            <w:r>
              <w:rPr>
                <w:noProof/>
                <w:webHidden/>
              </w:rPr>
            </w:r>
            <w:r>
              <w:rPr>
                <w:noProof/>
                <w:webHidden/>
              </w:rPr>
              <w:fldChar w:fldCharType="separate"/>
            </w:r>
            <w:r w:rsidR="003960F7">
              <w:rPr>
                <w:noProof/>
                <w:webHidden/>
              </w:rPr>
              <w:t>6</w:t>
            </w:r>
            <w:r>
              <w:rPr>
                <w:noProof/>
                <w:webHidden/>
              </w:rPr>
              <w:fldChar w:fldCharType="end"/>
            </w:r>
          </w:hyperlink>
        </w:p>
        <w:p w14:paraId="512653D3" w14:textId="5CF736E0"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2" w:history="1">
            <w:r w:rsidRPr="00282DC9">
              <w:rPr>
                <w:rStyle w:val="Hyperlink"/>
                <w:rFonts w:eastAsia="Times New Roman"/>
                <w:noProof/>
              </w:rPr>
              <w:t xml:space="preserve">2.1.2 </w:t>
            </w:r>
            <w:r w:rsidRPr="00282DC9">
              <w:rPr>
                <w:rStyle w:val="Hyperlink"/>
                <w:rFonts w:eastAsia="Times New Roman"/>
                <w:i/>
                <w:iCs/>
                <w:noProof/>
              </w:rPr>
              <w:t>Social Jetlag</w:t>
            </w:r>
            <w:r>
              <w:rPr>
                <w:noProof/>
                <w:webHidden/>
              </w:rPr>
              <w:tab/>
            </w:r>
            <w:r>
              <w:rPr>
                <w:noProof/>
                <w:webHidden/>
              </w:rPr>
              <w:fldChar w:fldCharType="begin"/>
            </w:r>
            <w:r>
              <w:rPr>
                <w:noProof/>
                <w:webHidden/>
              </w:rPr>
              <w:instrText xml:space="preserve"> PAGEREF _Toc234856622 \h </w:instrText>
            </w:r>
            <w:r>
              <w:rPr>
                <w:noProof/>
                <w:webHidden/>
              </w:rPr>
            </w:r>
            <w:r>
              <w:rPr>
                <w:noProof/>
                <w:webHidden/>
              </w:rPr>
              <w:fldChar w:fldCharType="separate"/>
            </w:r>
            <w:r w:rsidR="003960F7">
              <w:rPr>
                <w:noProof/>
                <w:webHidden/>
              </w:rPr>
              <w:t>7</w:t>
            </w:r>
            <w:r>
              <w:rPr>
                <w:noProof/>
                <w:webHidden/>
              </w:rPr>
              <w:fldChar w:fldCharType="end"/>
            </w:r>
          </w:hyperlink>
        </w:p>
        <w:p w14:paraId="466AA38A" w14:textId="2CED509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3" w:history="1">
            <w:r w:rsidRPr="00282DC9">
              <w:rPr>
                <w:rStyle w:val="Hyperlink"/>
                <w:rFonts w:eastAsia="Times New Roman"/>
                <w:noProof/>
              </w:rPr>
              <w:t>2.1.3 Sleep Debt dan Fatigue Index</w:t>
            </w:r>
            <w:r>
              <w:rPr>
                <w:noProof/>
                <w:webHidden/>
              </w:rPr>
              <w:tab/>
            </w:r>
            <w:r>
              <w:rPr>
                <w:noProof/>
                <w:webHidden/>
              </w:rPr>
              <w:fldChar w:fldCharType="begin"/>
            </w:r>
            <w:r>
              <w:rPr>
                <w:noProof/>
                <w:webHidden/>
              </w:rPr>
              <w:instrText xml:space="preserve"> PAGEREF _Toc234856623 \h </w:instrText>
            </w:r>
            <w:r>
              <w:rPr>
                <w:noProof/>
                <w:webHidden/>
              </w:rPr>
            </w:r>
            <w:r>
              <w:rPr>
                <w:noProof/>
                <w:webHidden/>
              </w:rPr>
              <w:fldChar w:fldCharType="separate"/>
            </w:r>
            <w:r w:rsidR="003960F7">
              <w:rPr>
                <w:noProof/>
                <w:webHidden/>
              </w:rPr>
              <w:t>8</w:t>
            </w:r>
            <w:r>
              <w:rPr>
                <w:noProof/>
                <w:webHidden/>
              </w:rPr>
              <w:fldChar w:fldCharType="end"/>
            </w:r>
          </w:hyperlink>
        </w:p>
        <w:p w14:paraId="0410AF77" w14:textId="48E5CA3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4" w:history="1">
            <w:r w:rsidRPr="00282DC9">
              <w:rPr>
                <w:rStyle w:val="Hyperlink"/>
                <w:rFonts w:eastAsia="Times New Roman"/>
                <w:noProof/>
              </w:rPr>
              <w:t xml:space="preserve">2.1.4 </w:t>
            </w:r>
            <w:r w:rsidRPr="00282DC9">
              <w:rPr>
                <w:rStyle w:val="Hyperlink"/>
                <w:rFonts w:eastAsia="Times New Roman"/>
                <w:i/>
                <w:iCs/>
                <w:noProof/>
              </w:rPr>
              <w:t>Sleep Regularity Index</w:t>
            </w:r>
            <w:r w:rsidRPr="00282DC9">
              <w:rPr>
                <w:rStyle w:val="Hyperlink"/>
                <w:rFonts w:eastAsia="Times New Roman"/>
                <w:noProof/>
              </w:rPr>
              <w:t xml:space="preserve"> (SRI)</w:t>
            </w:r>
            <w:r>
              <w:rPr>
                <w:noProof/>
                <w:webHidden/>
              </w:rPr>
              <w:tab/>
            </w:r>
            <w:r>
              <w:rPr>
                <w:noProof/>
                <w:webHidden/>
              </w:rPr>
              <w:fldChar w:fldCharType="begin"/>
            </w:r>
            <w:r>
              <w:rPr>
                <w:noProof/>
                <w:webHidden/>
              </w:rPr>
              <w:instrText xml:space="preserve"> PAGEREF _Toc234856624 \h </w:instrText>
            </w:r>
            <w:r>
              <w:rPr>
                <w:noProof/>
                <w:webHidden/>
              </w:rPr>
            </w:r>
            <w:r>
              <w:rPr>
                <w:noProof/>
                <w:webHidden/>
              </w:rPr>
              <w:fldChar w:fldCharType="separate"/>
            </w:r>
            <w:r w:rsidR="003960F7">
              <w:rPr>
                <w:noProof/>
                <w:webHidden/>
              </w:rPr>
              <w:t>9</w:t>
            </w:r>
            <w:r>
              <w:rPr>
                <w:noProof/>
                <w:webHidden/>
              </w:rPr>
              <w:fldChar w:fldCharType="end"/>
            </w:r>
          </w:hyperlink>
        </w:p>
        <w:p w14:paraId="0F2822E7" w14:textId="59EACBD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5" w:history="1">
            <w:r w:rsidRPr="00282DC9">
              <w:rPr>
                <w:rStyle w:val="Hyperlink"/>
                <w:rFonts w:eastAsia="Times New Roman"/>
                <w:noProof/>
              </w:rPr>
              <w:t>2.1.5 Optimasi Kombinatorial dan Penjadwalan</w:t>
            </w:r>
            <w:r>
              <w:rPr>
                <w:noProof/>
                <w:webHidden/>
              </w:rPr>
              <w:tab/>
            </w:r>
            <w:r>
              <w:rPr>
                <w:noProof/>
                <w:webHidden/>
              </w:rPr>
              <w:fldChar w:fldCharType="begin"/>
            </w:r>
            <w:r>
              <w:rPr>
                <w:noProof/>
                <w:webHidden/>
              </w:rPr>
              <w:instrText xml:space="preserve"> PAGEREF _Toc234856625 \h </w:instrText>
            </w:r>
            <w:r>
              <w:rPr>
                <w:noProof/>
                <w:webHidden/>
              </w:rPr>
            </w:r>
            <w:r>
              <w:rPr>
                <w:noProof/>
                <w:webHidden/>
              </w:rPr>
              <w:fldChar w:fldCharType="separate"/>
            </w:r>
            <w:r w:rsidR="003960F7">
              <w:rPr>
                <w:noProof/>
                <w:webHidden/>
              </w:rPr>
              <w:t>9</w:t>
            </w:r>
            <w:r>
              <w:rPr>
                <w:noProof/>
                <w:webHidden/>
              </w:rPr>
              <w:fldChar w:fldCharType="end"/>
            </w:r>
          </w:hyperlink>
        </w:p>
        <w:p w14:paraId="11CFB403" w14:textId="73735D7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6" w:history="1">
            <w:r w:rsidRPr="00282DC9">
              <w:rPr>
                <w:rStyle w:val="Hyperlink"/>
                <w:rFonts w:eastAsia="Times New Roman"/>
                <w:noProof/>
              </w:rPr>
              <w:t>2.1.6 Genetic Algorithm (Algoritma Genetika)</w:t>
            </w:r>
            <w:r>
              <w:rPr>
                <w:noProof/>
                <w:webHidden/>
              </w:rPr>
              <w:tab/>
            </w:r>
            <w:r>
              <w:rPr>
                <w:noProof/>
                <w:webHidden/>
              </w:rPr>
              <w:fldChar w:fldCharType="begin"/>
            </w:r>
            <w:r>
              <w:rPr>
                <w:noProof/>
                <w:webHidden/>
              </w:rPr>
              <w:instrText xml:space="preserve"> PAGEREF _Toc234856626 \h </w:instrText>
            </w:r>
            <w:r>
              <w:rPr>
                <w:noProof/>
                <w:webHidden/>
              </w:rPr>
            </w:r>
            <w:r>
              <w:rPr>
                <w:noProof/>
                <w:webHidden/>
              </w:rPr>
              <w:fldChar w:fldCharType="separate"/>
            </w:r>
            <w:r w:rsidR="003960F7">
              <w:rPr>
                <w:noProof/>
                <w:webHidden/>
              </w:rPr>
              <w:t>10</w:t>
            </w:r>
            <w:r>
              <w:rPr>
                <w:noProof/>
                <w:webHidden/>
              </w:rPr>
              <w:fldChar w:fldCharType="end"/>
            </w:r>
          </w:hyperlink>
        </w:p>
        <w:p w14:paraId="6839A47D" w14:textId="3541555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7" w:history="1">
            <w:r w:rsidRPr="00282DC9">
              <w:rPr>
                <w:rStyle w:val="Hyperlink"/>
                <w:rFonts w:eastAsia="Times New Roman"/>
                <w:noProof/>
              </w:rPr>
              <w:t>2.1.7 Hill Climbing</w:t>
            </w:r>
            <w:r>
              <w:rPr>
                <w:noProof/>
                <w:webHidden/>
              </w:rPr>
              <w:tab/>
            </w:r>
            <w:r>
              <w:rPr>
                <w:noProof/>
                <w:webHidden/>
              </w:rPr>
              <w:fldChar w:fldCharType="begin"/>
            </w:r>
            <w:r>
              <w:rPr>
                <w:noProof/>
                <w:webHidden/>
              </w:rPr>
              <w:instrText xml:space="preserve"> PAGEREF _Toc234856627 \h </w:instrText>
            </w:r>
            <w:r>
              <w:rPr>
                <w:noProof/>
                <w:webHidden/>
              </w:rPr>
            </w:r>
            <w:r>
              <w:rPr>
                <w:noProof/>
                <w:webHidden/>
              </w:rPr>
              <w:fldChar w:fldCharType="separate"/>
            </w:r>
            <w:r w:rsidR="003960F7">
              <w:rPr>
                <w:noProof/>
                <w:webHidden/>
              </w:rPr>
              <w:t>11</w:t>
            </w:r>
            <w:r>
              <w:rPr>
                <w:noProof/>
                <w:webHidden/>
              </w:rPr>
              <w:fldChar w:fldCharType="end"/>
            </w:r>
          </w:hyperlink>
        </w:p>
        <w:p w14:paraId="0668419B" w14:textId="2601009A"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8" w:history="1">
            <w:r w:rsidRPr="00282DC9">
              <w:rPr>
                <w:rStyle w:val="Hyperlink"/>
                <w:rFonts w:eastAsia="Times New Roman"/>
                <w:noProof/>
              </w:rPr>
              <w:t>2.1.8 Genetic Algorithm dan Hill Climbing</w:t>
            </w:r>
            <w:r>
              <w:rPr>
                <w:noProof/>
                <w:webHidden/>
              </w:rPr>
              <w:tab/>
            </w:r>
            <w:r>
              <w:rPr>
                <w:noProof/>
                <w:webHidden/>
              </w:rPr>
              <w:fldChar w:fldCharType="begin"/>
            </w:r>
            <w:r>
              <w:rPr>
                <w:noProof/>
                <w:webHidden/>
              </w:rPr>
              <w:instrText xml:space="preserve"> PAGEREF _Toc234856628 \h </w:instrText>
            </w:r>
            <w:r>
              <w:rPr>
                <w:noProof/>
                <w:webHidden/>
              </w:rPr>
            </w:r>
            <w:r>
              <w:rPr>
                <w:noProof/>
                <w:webHidden/>
              </w:rPr>
              <w:fldChar w:fldCharType="separate"/>
            </w:r>
            <w:r w:rsidR="003960F7">
              <w:rPr>
                <w:noProof/>
                <w:webHidden/>
              </w:rPr>
              <w:t>12</w:t>
            </w:r>
            <w:r>
              <w:rPr>
                <w:noProof/>
                <w:webHidden/>
              </w:rPr>
              <w:fldChar w:fldCharType="end"/>
            </w:r>
          </w:hyperlink>
        </w:p>
        <w:p w14:paraId="68A983E4" w14:textId="5C8E937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9" w:history="1">
            <w:r w:rsidRPr="00282DC9">
              <w:rPr>
                <w:rStyle w:val="Hyperlink"/>
                <w:rFonts w:eastAsia="Times New Roman"/>
                <w:noProof/>
              </w:rPr>
              <w:t>2.1.9 Fungsi Fitness Multikriteria</w:t>
            </w:r>
            <w:r>
              <w:rPr>
                <w:noProof/>
                <w:webHidden/>
              </w:rPr>
              <w:tab/>
            </w:r>
            <w:r>
              <w:rPr>
                <w:noProof/>
                <w:webHidden/>
              </w:rPr>
              <w:fldChar w:fldCharType="begin"/>
            </w:r>
            <w:r>
              <w:rPr>
                <w:noProof/>
                <w:webHidden/>
              </w:rPr>
              <w:instrText xml:space="preserve"> PAGEREF _Toc234856629 \h </w:instrText>
            </w:r>
            <w:r>
              <w:rPr>
                <w:noProof/>
                <w:webHidden/>
              </w:rPr>
            </w:r>
            <w:r>
              <w:rPr>
                <w:noProof/>
                <w:webHidden/>
              </w:rPr>
              <w:fldChar w:fldCharType="separate"/>
            </w:r>
            <w:r w:rsidR="003960F7">
              <w:rPr>
                <w:noProof/>
                <w:webHidden/>
              </w:rPr>
              <w:t>13</w:t>
            </w:r>
            <w:r>
              <w:rPr>
                <w:noProof/>
                <w:webHidden/>
              </w:rPr>
              <w:fldChar w:fldCharType="end"/>
            </w:r>
          </w:hyperlink>
        </w:p>
        <w:p w14:paraId="4A359E97" w14:textId="1CD8B709"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0" w:history="1">
            <w:r w:rsidRPr="00282DC9">
              <w:rPr>
                <w:rStyle w:val="Hyperlink"/>
                <w:noProof/>
              </w:rPr>
              <w:t>2.1.10 Penanganan Kendala (Constraint Handling)</w:t>
            </w:r>
            <w:r>
              <w:rPr>
                <w:noProof/>
                <w:webHidden/>
              </w:rPr>
              <w:tab/>
            </w:r>
            <w:r>
              <w:rPr>
                <w:noProof/>
                <w:webHidden/>
              </w:rPr>
              <w:fldChar w:fldCharType="begin"/>
            </w:r>
            <w:r>
              <w:rPr>
                <w:noProof/>
                <w:webHidden/>
              </w:rPr>
              <w:instrText xml:space="preserve"> PAGEREF _Toc234856630 \h </w:instrText>
            </w:r>
            <w:r>
              <w:rPr>
                <w:noProof/>
                <w:webHidden/>
              </w:rPr>
            </w:r>
            <w:r>
              <w:rPr>
                <w:noProof/>
                <w:webHidden/>
              </w:rPr>
              <w:fldChar w:fldCharType="separate"/>
            </w:r>
            <w:r w:rsidR="003960F7">
              <w:rPr>
                <w:noProof/>
                <w:webHidden/>
              </w:rPr>
              <w:t>14</w:t>
            </w:r>
            <w:r>
              <w:rPr>
                <w:noProof/>
                <w:webHidden/>
              </w:rPr>
              <w:fldChar w:fldCharType="end"/>
            </w:r>
          </w:hyperlink>
        </w:p>
        <w:p w14:paraId="0611DBC1" w14:textId="34EF494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1" w:history="1">
            <w:r w:rsidRPr="00282DC9">
              <w:rPr>
                <w:rStyle w:val="Hyperlink"/>
                <w:rFonts w:eastAsia="Times New Roman"/>
                <w:noProof/>
              </w:rPr>
              <w:t>2.1.11 Baseline dalam Evaluasi Algoritma</w:t>
            </w:r>
            <w:r>
              <w:rPr>
                <w:noProof/>
                <w:webHidden/>
              </w:rPr>
              <w:tab/>
            </w:r>
            <w:r>
              <w:rPr>
                <w:noProof/>
                <w:webHidden/>
              </w:rPr>
              <w:fldChar w:fldCharType="begin"/>
            </w:r>
            <w:r>
              <w:rPr>
                <w:noProof/>
                <w:webHidden/>
              </w:rPr>
              <w:instrText xml:space="preserve"> PAGEREF _Toc234856631 \h </w:instrText>
            </w:r>
            <w:r>
              <w:rPr>
                <w:noProof/>
                <w:webHidden/>
              </w:rPr>
            </w:r>
            <w:r>
              <w:rPr>
                <w:noProof/>
                <w:webHidden/>
              </w:rPr>
              <w:fldChar w:fldCharType="separate"/>
            </w:r>
            <w:r w:rsidR="003960F7">
              <w:rPr>
                <w:noProof/>
                <w:webHidden/>
              </w:rPr>
              <w:t>14</w:t>
            </w:r>
            <w:r>
              <w:rPr>
                <w:noProof/>
                <w:webHidden/>
              </w:rPr>
              <w:fldChar w:fldCharType="end"/>
            </w:r>
          </w:hyperlink>
        </w:p>
        <w:p w14:paraId="762826DE" w14:textId="499D87BB"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2" w:history="1">
            <w:r w:rsidRPr="00282DC9">
              <w:rPr>
                <w:rStyle w:val="Hyperlink"/>
                <w:noProof/>
              </w:rPr>
              <w:t>2.1.12 Representasi Waktu dan Aktivitas</w:t>
            </w:r>
            <w:r>
              <w:rPr>
                <w:noProof/>
                <w:webHidden/>
              </w:rPr>
              <w:tab/>
            </w:r>
            <w:r>
              <w:rPr>
                <w:noProof/>
                <w:webHidden/>
              </w:rPr>
              <w:fldChar w:fldCharType="begin"/>
            </w:r>
            <w:r>
              <w:rPr>
                <w:noProof/>
                <w:webHidden/>
              </w:rPr>
              <w:instrText xml:space="preserve"> PAGEREF _Toc234856632 \h </w:instrText>
            </w:r>
            <w:r>
              <w:rPr>
                <w:noProof/>
                <w:webHidden/>
              </w:rPr>
            </w:r>
            <w:r>
              <w:rPr>
                <w:noProof/>
                <w:webHidden/>
              </w:rPr>
              <w:fldChar w:fldCharType="separate"/>
            </w:r>
            <w:r w:rsidR="003960F7">
              <w:rPr>
                <w:noProof/>
                <w:webHidden/>
              </w:rPr>
              <w:t>14</w:t>
            </w:r>
            <w:r>
              <w:rPr>
                <w:noProof/>
                <w:webHidden/>
              </w:rPr>
              <w:fldChar w:fldCharType="end"/>
            </w:r>
          </w:hyperlink>
        </w:p>
        <w:p w14:paraId="7D6815D8" w14:textId="5E51CA43"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3" w:history="1">
            <w:r w:rsidRPr="00282DC9">
              <w:rPr>
                <w:rStyle w:val="Hyperlink"/>
                <w:rFonts w:eastAsia="Times New Roman"/>
                <w:noProof/>
              </w:rPr>
              <w:t>2.1.13 Perancangan Fungsi Fitness</w:t>
            </w:r>
            <w:r>
              <w:rPr>
                <w:noProof/>
                <w:webHidden/>
              </w:rPr>
              <w:tab/>
            </w:r>
            <w:r>
              <w:rPr>
                <w:noProof/>
                <w:webHidden/>
              </w:rPr>
              <w:fldChar w:fldCharType="begin"/>
            </w:r>
            <w:r>
              <w:rPr>
                <w:noProof/>
                <w:webHidden/>
              </w:rPr>
              <w:instrText xml:space="preserve"> PAGEREF _Toc234856633 \h </w:instrText>
            </w:r>
            <w:r>
              <w:rPr>
                <w:noProof/>
                <w:webHidden/>
              </w:rPr>
            </w:r>
            <w:r>
              <w:rPr>
                <w:noProof/>
                <w:webHidden/>
              </w:rPr>
              <w:fldChar w:fldCharType="separate"/>
            </w:r>
            <w:r w:rsidR="003960F7">
              <w:rPr>
                <w:noProof/>
                <w:webHidden/>
              </w:rPr>
              <w:t>16</w:t>
            </w:r>
            <w:r>
              <w:rPr>
                <w:noProof/>
                <w:webHidden/>
              </w:rPr>
              <w:fldChar w:fldCharType="end"/>
            </w:r>
          </w:hyperlink>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4" w:history="1">
            <w:r w:rsidRPr="000E57F8">
              <w:rPr>
                <w:rStyle w:val="Hyperlink"/>
              </w:rPr>
              <w:t>2.1.13.1 Durasi Tidur dan Target Tidur</w:t>
            </w:r>
            <w:r w:rsidRPr="000E57F8">
              <w:rPr>
                <w:webHidden/>
              </w:rPr>
              <w:tab/>
            </w:r>
            <w:r w:rsidRPr="000E57F8">
              <w:rPr>
                <w:webHidden/>
              </w:rPr>
              <w:fldChar w:fldCharType="begin"/>
            </w:r>
            <w:r w:rsidRPr="000E57F8">
              <w:rPr>
                <w:webHidden/>
              </w:rPr>
              <w:instrText xml:space="preserve"> PAGEREF _Toc234856634 \h </w:instrText>
            </w:r>
            <w:r w:rsidRPr="000E57F8">
              <w:rPr>
                <w:webHidden/>
              </w:rPr>
            </w:r>
            <w:r w:rsidRPr="000E57F8">
              <w:rPr>
                <w:webHidden/>
              </w:rPr>
              <w:fldChar w:fldCharType="separate"/>
            </w:r>
            <w:r w:rsidR="003960F7">
              <w:rPr>
                <w:webHidden/>
              </w:rPr>
              <w:t>17</w:t>
            </w:r>
            <w:r w:rsidRPr="000E57F8">
              <w:rPr>
                <w:webHidden/>
              </w:rPr>
              <w:fldChar w:fldCharType="end"/>
            </w:r>
          </w:hyperlink>
        </w:p>
        <w:p w14:paraId="301FB79C" w14:textId="6017ECD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5" w:history="1">
            <w:r w:rsidRPr="000E57F8">
              <w:rPr>
                <w:rStyle w:val="Hyperlink"/>
              </w:rPr>
              <w:t>2.1.13.2 Recovery Reward dan Simulasi Fatigue</w:t>
            </w:r>
            <w:r w:rsidRPr="000E57F8">
              <w:rPr>
                <w:webHidden/>
              </w:rPr>
              <w:tab/>
            </w:r>
            <w:r w:rsidRPr="000E57F8">
              <w:rPr>
                <w:webHidden/>
              </w:rPr>
              <w:fldChar w:fldCharType="begin"/>
            </w:r>
            <w:r w:rsidRPr="000E57F8">
              <w:rPr>
                <w:webHidden/>
              </w:rPr>
              <w:instrText xml:space="preserve"> PAGEREF _Toc234856635 \h </w:instrText>
            </w:r>
            <w:r w:rsidRPr="000E57F8">
              <w:rPr>
                <w:webHidden/>
              </w:rPr>
            </w:r>
            <w:r w:rsidRPr="000E57F8">
              <w:rPr>
                <w:webHidden/>
              </w:rPr>
              <w:fldChar w:fldCharType="separate"/>
            </w:r>
            <w:r w:rsidR="003960F7">
              <w:rPr>
                <w:webHidden/>
              </w:rPr>
              <w:t>18</w:t>
            </w:r>
            <w:r w:rsidRPr="000E57F8">
              <w:rPr>
                <w:webHidden/>
              </w:rPr>
              <w:fldChar w:fldCharType="end"/>
            </w:r>
          </w:hyperlink>
        </w:p>
        <w:p w14:paraId="4BD3BBBB" w14:textId="06AED4B0"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6" w:history="1">
            <w:r w:rsidRPr="000E57F8">
              <w:rPr>
                <w:rStyle w:val="Hyperlink"/>
              </w:rPr>
              <w:t>2.1.13.3 Dynamic Penalty</w:t>
            </w:r>
            <w:r w:rsidRPr="000E57F8">
              <w:rPr>
                <w:webHidden/>
              </w:rPr>
              <w:tab/>
            </w:r>
            <w:r w:rsidRPr="000E57F8">
              <w:rPr>
                <w:webHidden/>
              </w:rPr>
              <w:fldChar w:fldCharType="begin"/>
            </w:r>
            <w:r w:rsidRPr="000E57F8">
              <w:rPr>
                <w:webHidden/>
              </w:rPr>
              <w:instrText xml:space="preserve"> PAGEREF _Toc234856636 \h </w:instrText>
            </w:r>
            <w:r w:rsidRPr="000E57F8">
              <w:rPr>
                <w:webHidden/>
              </w:rPr>
            </w:r>
            <w:r w:rsidRPr="000E57F8">
              <w:rPr>
                <w:webHidden/>
              </w:rPr>
              <w:fldChar w:fldCharType="separate"/>
            </w:r>
            <w:r w:rsidR="003960F7">
              <w:rPr>
                <w:webHidden/>
              </w:rPr>
              <w:t>20</w:t>
            </w:r>
            <w:r w:rsidRPr="000E57F8">
              <w:rPr>
                <w:webHidden/>
              </w:rPr>
              <w:fldChar w:fldCharType="end"/>
            </w:r>
          </w:hyperlink>
        </w:p>
        <w:p w14:paraId="14D5C988" w14:textId="43B525FF"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7" w:history="1">
            <w:r w:rsidRPr="000E57F8">
              <w:rPr>
                <w:rStyle w:val="Hyperlink"/>
              </w:rPr>
              <w:t>2.1.13.4 Penalti Regularitas Tidur (SRI Penalty)</w:t>
            </w:r>
            <w:r w:rsidRPr="000E57F8">
              <w:rPr>
                <w:webHidden/>
              </w:rPr>
              <w:tab/>
            </w:r>
            <w:r w:rsidRPr="000E57F8">
              <w:rPr>
                <w:webHidden/>
              </w:rPr>
              <w:fldChar w:fldCharType="begin"/>
            </w:r>
            <w:r w:rsidRPr="000E57F8">
              <w:rPr>
                <w:webHidden/>
              </w:rPr>
              <w:instrText xml:space="preserve"> PAGEREF _Toc234856637 \h </w:instrText>
            </w:r>
            <w:r w:rsidRPr="000E57F8">
              <w:rPr>
                <w:webHidden/>
              </w:rPr>
            </w:r>
            <w:r w:rsidRPr="000E57F8">
              <w:rPr>
                <w:webHidden/>
              </w:rPr>
              <w:fldChar w:fldCharType="separate"/>
            </w:r>
            <w:r w:rsidR="003960F7">
              <w:rPr>
                <w:webHidden/>
              </w:rPr>
              <w:t>21</w:t>
            </w:r>
            <w:r w:rsidRPr="000E57F8">
              <w:rPr>
                <w:webHidden/>
              </w:rPr>
              <w:fldChar w:fldCharType="end"/>
            </w:r>
          </w:hyperlink>
        </w:p>
        <w:p w14:paraId="68A11CA7" w14:textId="13AD9EF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8" w:history="1">
            <w:r w:rsidRPr="00282DC9">
              <w:rPr>
                <w:rStyle w:val="Hyperlink"/>
                <w:rFonts w:eastAsia="Times New Roman"/>
                <w:noProof/>
              </w:rPr>
              <w:t xml:space="preserve">2.1.14 </w:t>
            </w:r>
            <w:r w:rsidRPr="00282DC9">
              <w:rPr>
                <w:rStyle w:val="Hyperlink"/>
                <w:noProof/>
              </w:rPr>
              <w:t xml:space="preserve">Penanganan Kendala dengan </w:t>
            </w:r>
            <w:r w:rsidRPr="00282DC9">
              <w:rPr>
                <w:rStyle w:val="Hyperlink"/>
                <w:i/>
                <w:iCs/>
                <w:noProof/>
              </w:rPr>
              <w:t>Repair Chromosome</w:t>
            </w:r>
            <w:r>
              <w:rPr>
                <w:noProof/>
                <w:webHidden/>
              </w:rPr>
              <w:tab/>
            </w:r>
            <w:r>
              <w:rPr>
                <w:noProof/>
                <w:webHidden/>
              </w:rPr>
              <w:fldChar w:fldCharType="begin"/>
            </w:r>
            <w:r>
              <w:rPr>
                <w:noProof/>
                <w:webHidden/>
              </w:rPr>
              <w:instrText xml:space="preserve"> PAGEREF _Toc234856638 \h </w:instrText>
            </w:r>
            <w:r>
              <w:rPr>
                <w:noProof/>
                <w:webHidden/>
              </w:rPr>
            </w:r>
            <w:r>
              <w:rPr>
                <w:noProof/>
                <w:webHidden/>
              </w:rPr>
              <w:fldChar w:fldCharType="separate"/>
            </w:r>
            <w:r w:rsidR="003960F7">
              <w:rPr>
                <w:noProof/>
                <w:webHidden/>
              </w:rPr>
              <w:t>22</w:t>
            </w:r>
            <w:r>
              <w:rPr>
                <w:noProof/>
                <w:webHidden/>
              </w:rPr>
              <w:fldChar w:fldCharType="end"/>
            </w:r>
          </w:hyperlink>
        </w:p>
        <w:p w14:paraId="07D51FFE" w14:textId="3DD258B3"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9" w:history="1">
            <w:r w:rsidRPr="000E57F8">
              <w:rPr>
                <w:rStyle w:val="Hyperlink"/>
              </w:rPr>
              <w:t>2.1.14.1 Enforce Mandatory Slots</w:t>
            </w:r>
            <w:r w:rsidRPr="000E57F8">
              <w:rPr>
                <w:webHidden/>
              </w:rPr>
              <w:tab/>
            </w:r>
            <w:r w:rsidRPr="000E57F8">
              <w:rPr>
                <w:webHidden/>
              </w:rPr>
              <w:fldChar w:fldCharType="begin"/>
            </w:r>
            <w:r w:rsidRPr="000E57F8">
              <w:rPr>
                <w:webHidden/>
              </w:rPr>
              <w:instrText xml:space="preserve"> PAGEREF _Toc234856639 \h </w:instrText>
            </w:r>
            <w:r w:rsidRPr="000E57F8">
              <w:rPr>
                <w:webHidden/>
              </w:rPr>
            </w:r>
            <w:r w:rsidRPr="000E57F8">
              <w:rPr>
                <w:webHidden/>
              </w:rPr>
              <w:fldChar w:fldCharType="separate"/>
            </w:r>
            <w:r w:rsidR="003960F7">
              <w:rPr>
                <w:webHidden/>
              </w:rPr>
              <w:t>22</w:t>
            </w:r>
            <w:r w:rsidRPr="000E57F8">
              <w:rPr>
                <w:webHidden/>
              </w:rPr>
              <w:fldChar w:fldCharType="end"/>
            </w:r>
          </w:hyperlink>
        </w:p>
        <w:p w14:paraId="16390747" w14:textId="56B5078C"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0" w:history="1">
            <w:r w:rsidRPr="000E57F8">
              <w:rPr>
                <w:rStyle w:val="Hyperlink"/>
              </w:rPr>
              <w:t>2.1.14.2 Remove Micro Sleeps</w:t>
            </w:r>
            <w:r w:rsidRPr="000E57F8">
              <w:rPr>
                <w:webHidden/>
              </w:rPr>
              <w:tab/>
            </w:r>
            <w:r w:rsidRPr="000E57F8">
              <w:rPr>
                <w:webHidden/>
              </w:rPr>
              <w:fldChar w:fldCharType="begin"/>
            </w:r>
            <w:r w:rsidRPr="000E57F8">
              <w:rPr>
                <w:webHidden/>
              </w:rPr>
              <w:instrText xml:space="preserve"> PAGEREF _Toc234856640 \h </w:instrText>
            </w:r>
            <w:r w:rsidRPr="000E57F8">
              <w:rPr>
                <w:webHidden/>
              </w:rPr>
            </w:r>
            <w:r w:rsidRPr="000E57F8">
              <w:rPr>
                <w:webHidden/>
              </w:rPr>
              <w:fldChar w:fldCharType="separate"/>
            </w:r>
            <w:r w:rsidR="003960F7">
              <w:rPr>
                <w:webHidden/>
              </w:rPr>
              <w:t>22</w:t>
            </w:r>
            <w:r w:rsidRPr="000E57F8">
              <w:rPr>
                <w:webHidden/>
              </w:rPr>
              <w:fldChar w:fldCharType="end"/>
            </w:r>
          </w:hyperlink>
        </w:p>
        <w:p w14:paraId="24D8E485" w14:textId="70BE161C"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1" w:history="1">
            <w:r w:rsidRPr="000E57F8">
              <w:rPr>
                <w:rStyle w:val="Hyperlink"/>
              </w:rPr>
              <w:t>2.1.14.3 Sanitize Transitions</w:t>
            </w:r>
            <w:r w:rsidRPr="000E57F8">
              <w:rPr>
                <w:webHidden/>
              </w:rPr>
              <w:tab/>
            </w:r>
            <w:r w:rsidRPr="000E57F8">
              <w:rPr>
                <w:webHidden/>
              </w:rPr>
              <w:fldChar w:fldCharType="begin"/>
            </w:r>
            <w:r w:rsidRPr="000E57F8">
              <w:rPr>
                <w:webHidden/>
              </w:rPr>
              <w:instrText xml:space="preserve"> PAGEREF _Toc234856641 \h </w:instrText>
            </w:r>
            <w:r w:rsidRPr="000E57F8">
              <w:rPr>
                <w:webHidden/>
              </w:rPr>
            </w:r>
            <w:r w:rsidRPr="000E57F8">
              <w:rPr>
                <w:webHidden/>
              </w:rPr>
              <w:fldChar w:fldCharType="separate"/>
            </w:r>
            <w:r w:rsidR="003960F7">
              <w:rPr>
                <w:webHidden/>
              </w:rPr>
              <w:t>22</w:t>
            </w:r>
            <w:r w:rsidRPr="000E57F8">
              <w:rPr>
                <w:webHidden/>
              </w:rPr>
              <w:fldChar w:fldCharType="end"/>
            </w:r>
          </w:hyperlink>
        </w:p>
        <w:p w14:paraId="2FC37EDC" w14:textId="3FB74D7D"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2" w:history="1">
            <w:r w:rsidRPr="000E57F8">
              <w:rPr>
                <w:rStyle w:val="Hyperlink"/>
              </w:rPr>
              <w:t>2.1.14.4 Enforce Sleep Target</w:t>
            </w:r>
            <w:r w:rsidRPr="000E57F8">
              <w:rPr>
                <w:webHidden/>
              </w:rPr>
              <w:tab/>
            </w:r>
            <w:r w:rsidRPr="000E57F8">
              <w:rPr>
                <w:webHidden/>
              </w:rPr>
              <w:fldChar w:fldCharType="begin"/>
            </w:r>
            <w:r w:rsidRPr="000E57F8">
              <w:rPr>
                <w:webHidden/>
              </w:rPr>
              <w:instrText xml:space="preserve"> PAGEREF _Toc234856642 \h </w:instrText>
            </w:r>
            <w:r w:rsidRPr="000E57F8">
              <w:rPr>
                <w:webHidden/>
              </w:rPr>
            </w:r>
            <w:r w:rsidRPr="000E57F8">
              <w:rPr>
                <w:webHidden/>
              </w:rPr>
              <w:fldChar w:fldCharType="separate"/>
            </w:r>
            <w:r w:rsidR="003960F7">
              <w:rPr>
                <w:webHidden/>
              </w:rPr>
              <w:t>23</w:t>
            </w:r>
            <w:r w:rsidRPr="000E57F8">
              <w:rPr>
                <w:webHidden/>
              </w:rPr>
              <w:fldChar w:fldCharType="end"/>
            </w:r>
          </w:hyperlink>
        </w:p>
        <w:p w14:paraId="79E68EC4" w14:textId="741B974A"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3" w:history="1">
            <w:r w:rsidRPr="000E57F8">
              <w:rPr>
                <w:rStyle w:val="Hyperlink"/>
              </w:rPr>
              <w:t>2.1.14.5 Bridge Gaps</w:t>
            </w:r>
            <w:r w:rsidRPr="000E57F8">
              <w:rPr>
                <w:webHidden/>
              </w:rPr>
              <w:tab/>
            </w:r>
            <w:r w:rsidRPr="000E57F8">
              <w:rPr>
                <w:webHidden/>
              </w:rPr>
              <w:fldChar w:fldCharType="begin"/>
            </w:r>
            <w:r w:rsidRPr="000E57F8">
              <w:rPr>
                <w:webHidden/>
              </w:rPr>
              <w:instrText xml:space="preserve"> PAGEREF _Toc234856643 \h </w:instrText>
            </w:r>
            <w:r w:rsidRPr="000E57F8">
              <w:rPr>
                <w:webHidden/>
              </w:rPr>
            </w:r>
            <w:r w:rsidRPr="000E57F8">
              <w:rPr>
                <w:webHidden/>
              </w:rPr>
              <w:fldChar w:fldCharType="separate"/>
            </w:r>
            <w:r w:rsidR="003960F7">
              <w:rPr>
                <w:webHidden/>
              </w:rPr>
              <w:t>23</w:t>
            </w:r>
            <w:r w:rsidRPr="000E57F8">
              <w:rPr>
                <w:webHidden/>
              </w:rPr>
              <w:fldChar w:fldCharType="end"/>
            </w:r>
          </w:hyperlink>
        </w:p>
        <w:p w14:paraId="1CFFF509" w14:textId="355F5EC3"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4" w:history="1">
            <w:r w:rsidRPr="000E57F8">
              <w:rPr>
                <w:rStyle w:val="Hyperlink"/>
              </w:rPr>
              <w:t>2.1.14.6 Limit Nap Duration</w:t>
            </w:r>
            <w:r w:rsidRPr="000E57F8">
              <w:rPr>
                <w:webHidden/>
              </w:rPr>
              <w:tab/>
            </w:r>
            <w:r w:rsidRPr="000E57F8">
              <w:rPr>
                <w:webHidden/>
              </w:rPr>
              <w:fldChar w:fldCharType="begin"/>
            </w:r>
            <w:r w:rsidRPr="000E57F8">
              <w:rPr>
                <w:webHidden/>
              </w:rPr>
              <w:instrText xml:space="preserve"> PAGEREF _Toc234856644 \h </w:instrText>
            </w:r>
            <w:r w:rsidRPr="000E57F8">
              <w:rPr>
                <w:webHidden/>
              </w:rPr>
            </w:r>
            <w:r w:rsidRPr="000E57F8">
              <w:rPr>
                <w:webHidden/>
              </w:rPr>
              <w:fldChar w:fldCharType="separate"/>
            </w:r>
            <w:r w:rsidR="003960F7">
              <w:rPr>
                <w:webHidden/>
              </w:rPr>
              <w:t>23</w:t>
            </w:r>
            <w:r w:rsidRPr="000E57F8">
              <w:rPr>
                <w:webHidden/>
              </w:rPr>
              <w:fldChar w:fldCharType="end"/>
            </w:r>
          </w:hyperlink>
        </w:p>
        <w:p w14:paraId="22680940" w14:textId="264ECBD4"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5" w:history="1">
            <w:r w:rsidRPr="00282DC9">
              <w:rPr>
                <w:rStyle w:val="Hyperlink"/>
                <w:noProof/>
              </w:rPr>
              <w:t>2.1.15 Spesifikasi Parameter Algoritma</w:t>
            </w:r>
            <w:r>
              <w:rPr>
                <w:noProof/>
                <w:webHidden/>
              </w:rPr>
              <w:tab/>
            </w:r>
            <w:r>
              <w:rPr>
                <w:noProof/>
                <w:webHidden/>
              </w:rPr>
              <w:fldChar w:fldCharType="begin"/>
            </w:r>
            <w:r>
              <w:rPr>
                <w:noProof/>
                <w:webHidden/>
              </w:rPr>
              <w:instrText xml:space="preserve"> PAGEREF _Toc234856645 \h </w:instrText>
            </w:r>
            <w:r>
              <w:rPr>
                <w:noProof/>
                <w:webHidden/>
              </w:rPr>
            </w:r>
            <w:r>
              <w:rPr>
                <w:noProof/>
                <w:webHidden/>
              </w:rPr>
              <w:fldChar w:fldCharType="separate"/>
            </w:r>
            <w:r w:rsidR="003960F7">
              <w:rPr>
                <w:noProof/>
                <w:webHidden/>
              </w:rPr>
              <w:t>24</w:t>
            </w:r>
            <w:r>
              <w:rPr>
                <w:noProof/>
                <w:webHidden/>
              </w:rPr>
              <w:fldChar w:fldCharType="end"/>
            </w:r>
          </w:hyperlink>
        </w:p>
        <w:p w14:paraId="0C37B1D2" w14:textId="4E798D6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6" w:history="1">
            <w:r w:rsidRPr="00282DC9">
              <w:rPr>
                <w:rStyle w:val="Hyperlink"/>
                <w:rFonts w:eastAsia="Times New Roman"/>
                <w:noProof/>
              </w:rPr>
              <w:t>2.2 Tinjauan Sumber Pustaka</w:t>
            </w:r>
            <w:r>
              <w:rPr>
                <w:noProof/>
                <w:webHidden/>
              </w:rPr>
              <w:tab/>
            </w:r>
            <w:r>
              <w:rPr>
                <w:noProof/>
                <w:webHidden/>
              </w:rPr>
              <w:fldChar w:fldCharType="begin"/>
            </w:r>
            <w:r>
              <w:rPr>
                <w:noProof/>
                <w:webHidden/>
              </w:rPr>
              <w:instrText xml:space="preserve"> PAGEREF _Toc234856646 \h </w:instrText>
            </w:r>
            <w:r>
              <w:rPr>
                <w:noProof/>
                <w:webHidden/>
              </w:rPr>
            </w:r>
            <w:r>
              <w:rPr>
                <w:noProof/>
                <w:webHidden/>
              </w:rPr>
              <w:fldChar w:fldCharType="separate"/>
            </w:r>
            <w:r w:rsidR="003960F7">
              <w:rPr>
                <w:noProof/>
                <w:webHidden/>
              </w:rPr>
              <w:t>24</w:t>
            </w:r>
            <w:r>
              <w:rPr>
                <w:noProof/>
                <w:webHidden/>
              </w:rPr>
              <w:fldChar w:fldCharType="end"/>
            </w:r>
          </w:hyperlink>
        </w:p>
        <w:p w14:paraId="4FAD8966" w14:textId="28FA570E"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7" w:history="1">
            <w:r w:rsidRPr="00282DC9">
              <w:rPr>
                <w:rStyle w:val="Hyperlink"/>
                <w:rFonts w:eastAsia="Times New Roman"/>
                <w:noProof/>
              </w:rPr>
              <w:t>2.3 Gap Penelitian dan Posisi Penelitian</w:t>
            </w:r>
            <w:r>
              <w:rPr>
                <w:noProof/>
                <w:webHidden/>
              </w:rPr>
              <w:tab/>
            </w:r>
            <w:r>
              <w:rPr>
                <w:noProof/>
                <w:webHidden/>
              </w:rPr>
              <w:fldChar w:fldCharType="begin"/>
            </w:r>
            <w:r>
              <w:rPr>
                <w:noProof/>
                <w:webHidden/>
              </w:rPr>
              <w:instrText xml:space="preserve"> PAGEREF _Toc234856647 \h </w:instrText>
            </w:r>
            <w:r>
              <w:rPr>
                <w:noProof/>
                <w:webHidden/>
              </w:rPr>
            </w:r>
            <w:r>
              <w:rPr>
                <w:noProof/>
                <w:webHidden/>
              </w:rPr>
              <w:fldChar w:fldCharType="separate"/>
            </w:r>
            <w:r w:rsidR="003960F7">
              <w:rPr>
                <w:noProof/>
                <w:webHidden/>
              </w:rPr>
              <w:t>27</w:t>
            </w:r>
            <w:r>
              <w:rPr>
                <w:noProof/>
                <w:webHidden/>
              </w:rPr>
              <w:fldChar w:fldCharType="end"/>
            </w:r>
          </w:hyperlink>
        </w:p>
        <w:p w14:paraId="4F7CEC2A" w14:textId="0C375299"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48" w:history="1">
            <w:r w:rsidRPr="00282DC9">
              <w:rPr>
                <w:rStyle w:val="Hyperlink"/>
                <w:noProof/>
                <w:lang w:val="en-US"/>
              </w:rPr>
              <w:t>BAB III</w:t>
            </w:r>
            <w:r>
              <w:rPr>
                <w:noProof/>
                <w:webHidden/>
              </w:rPr>
              <w:tab/>
            </w:r>
            <w:r>
              <w:rPr>
                <w:noProof/>
                <w:webHidden/>
              </w:rPr>
              <w:fldChar w:fldCharType="begin"/>
            </w:r>
            <w:r>
              <w:rPr>
                <w:noProof/>
                <w:webHidden/>
              </w:rPr>
              <w:instrText xml:space="preserve"> PAGEREF _Toc234856648 \h </w:instrText>
            </w:r>
            <w:r>
              <w:rPr>
                <w:noProof/>
                <w:webHidden/>
              </w:rPr>
            </w:r>
            <w:r>
              <w:rPr>
                <w:noProof/>
                <w:webHidden/>
              </w:rPr>
              <w:fldChar w:fldCharType="separate"/>
            </w:r>
            <w:r w:rsidR="003960F7">
              <w:rPr>
                <w:noProof/>
                <w:webHidden/>
              </w:rPr>
              <w:t>28</w:t>
            </w:r>
            <w:r>
              <w:rPr>
                <w:noProof/>
                <w:webHidden/>
              </w:rPr>
              <w:fldChar w:fldCharType="end"/>
            </w:r>
          </w:hyperlink>
        </w:p>
        <w:p w14:paraId="067CE67F" w14:textId="5C676110"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49" w:history="1">
            <w:r w:rsidRPr="00282DC9">
              <w:rPr>
                <w:rStyle w:val="Hyperlink"/>
                <w:noProof/>
                <w:lang w:val="en-US"/>
              </w:rPr>
              <w:t>METODOLOGI PENELITIAN</w:t>
            </w:r>
            <w:r>
              <w:rPr>
                <w:noProof/>
                <w:webHidden/>
              </w:rPr>
              <w:tab/>
            </w:r>
            <w:r>
              <w:rPr>
                <w:noProof/>
                <w:webHidden/>
              </w:rPr>
              <w:fldChar w:fldCharType="begin"/>
            </w:r>
            <w:r>
              <w:rPr>
                <w:noProof/>
                <w:webHidden/>
              </w:rPr>
              <w:instrText xml:space="preserve"> PAGEREF _Toc234856649 \h </w:instrText>
            </w:r>
            <w:r>
              <w:rPr>
                <w:noProof/>
                <w:webHidden/>
              </w:rPr>
            </w:r>
            <w:r>
              <w:rPr>
                <w:noProof/>
                <w:webHidden/>
              </w:rPr>
              <w:fldChar w:fldCharType="separate"/>
            </w:r>
            <w:r w:rsidR="003960F7">
              <w:rPr>
                <w:noProof/>
                <w:webHidden/>
              </w:rPr>
              <w:t>28</w:t>
            </w:r>
            <w:r>
              <w:rPr>
                <w:noProof/>
                <w:webHidden/>
              </w:rPr>
              <w:fldChar w:fldCharType="end"/>
            </w:r>
          </w:hyperlink>
        </w:p>
        <w:p w14:paraId="00A34472" w14:textId="722B005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1" w:history="1">
            <w:r w:rsidRPr="00282DC9">
              <w:rPr>
                <w:rStyle w:val="Hyperlink"/>
                <w:noProof/>
              </w:rPr>
              <w:t>3.1</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Jenis dan Rancangan Penelitian</w:t>
            </w:r>
            <w:r>
              <w:rPr>
                <w:noProof/>
                <w:webHidden/>
              </w:rPr>
              <w:tab/>
            </w:r>
            <w:r>
              <w:rPr>
                <w:noProof/>
                <w:webHidden/>
              </w:rPr>
              <w:fldChar w:fldCharType="begin"/>
            </w:r>
            <w:r>
              <w:rPr>
                <w:noProof/>
                <w:webHidden/>
              </w:rPr>
              <w:instrText xml:space="preserve"> PAGEREF _Toc234856651 \h </w:instrText>
            </w:r>
            <w:r>
              <w:rPr>
                <w:noProof/>
                <w:webHidden/>
              </w:rPr>
            </w:r>
            <w:r>
              <w:rPr>
                <w:noProof/>
                <w:webHidden/>
              </w:rPr>
              <w:fldChar w:fldCharType="separate"/>
            </w:r>
            <w:r w:rsidR="003960F7">
              <w:rPr>
                <w:noProof/>
                <w:webHidden/>
              </w:rPr>
              <w:t>28</w:t>
            </w:r>
            <w:r>
              <w:rPr>
                <w:noProof/>
                <w:webHidden/>
              </w:rPr>
              <w:fldChar w:fldCharType="end"/>
            </w:r>
          </w:hyperlink>
        </w:p>
        <w:p w14:paraId="128586A2" w14:textId="2083D92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2" w:history="1">
            <w:r w:rsidRPr="00282DC9">
              <w:rPr>
                <w:rStyle w:val="Hyperlink"/>
                <w:noProof/>
              </w:rPr>
              <w:t>3.2</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Data Penelitian</w:t>
            </w:r>
            <w:r>
              <w:rPr>
                <w:noProof/>
                <w:webHidden/>
              </w:rPr>
              <w:tab/>
            </w:r>
            <w:r>
              <w:rPr>
                <w:noProof/>
                <w:webHidden/>
              </w:rPr>
              <w:fldChar w:fldCharType="begin"/>
            </w:r>
            <w:r>
              <w:rPr>
                <w:noProof/>
                <w:webHidden/>
              </w:rPr>
              <w:instrText xml:space="preserve"> PAGEREF _Toc234856652 \h </w:instrText>
            </w:r>
            <w:r>
              <w:rPr>
                <w:noProof/>
                <w:webHidden/>
              </w:rPr>
            </w:r>
            <w:r>
              <w:rPr>
                <w:noProof/>
                <w:webHidden/>
              </w:rPr>
              <w:fldChar w:fldCharType="separate"/>
            </w:r>
            <w:r w:rsidR="003960F7">
              <w:rPr>
                <w:noProof/>
                <w:webHidden/>
              </w:rPr>
              <w:t>28</w:t>
            </w:r>
            <w:r>
              <w:rPr>
                <w:noProof/>
                <w:webHidden/>
              </w:rPr>
              <w:fldChar w:fldCharType="end"/>
            </w:r>
          </w:hyperlink>
        </w:p>
        <w:p w14:paraId="278AB7B1" w14:textId="7607F99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3" w:history="1">
            <w:r w:rsidRPr="00282DC9">
              <w:rPr>
                <w:rStyle w:val="Hyperlink"/>
                <w:rFonts w:eastAsia="Times New Roman"/>
                <w:noProof/>
              </w:rPr>
              <w:t>3.3</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Alur Penelitian</w:t>
            </w:r>
            <w:r>
              <w:rPr>
                <w:noProof/>
                <w:webHidden/>
              </w:rPr>
              <w:tab/>
            </w:r>
            <w:r>
              <w:rPr>
                <w:noProof/>
                <w:webHidden/>
              </w:rPr>
              <w:fldChar w:fldCharType="begin"/>
            </w:r>
            <w:r>
              <w:rPr>
                <w:noProof/>
                <w:webHidden/>
              </w:rPr>
              <w:instrText xml:space="preserve"> PAGEREF _Toc234856653 \h </w:instrText>
            </w:r>
            <w:r>
              <w:rPr>
                <w:noProof/>
                <w:webHidden/>
              </w:rPr>
            </w:r>
            <w:r>
              <w:rPr>
                <w:noProof/>
                <w:webHidden/>
              </w:rPr>
              <w:fldChar w:fldCharType="separate"/>
            </w:r>
            <w:r w:rsidR="003960F7">
              <w:rPr>
                <w:noProof/>
                <w:webHidden/>
              </w:rPr>
              <w:t>29</w:t>
            </w:r>
            <w:r>
              <w:rPr>
                <w:noProof/>
                <w:webHidden/>
              </w:rPr>
              <w:fldChar w:fldCharType="end"/>
            </w:r>
          </w:hyperlink>
        </w:p>
        <w:p w14:paraId="0FB5C12E" w14:textId="0368F0BF"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4" w:history="1">
            <w:r w:rsidRPr="00282DC9">
              <w:rPr>
                <w:rStyle w:val="Hyperlink"/>
                <w:rFonts w:eastAsia="Times New Roman"/>
                <w:noProof/>
              </w:rPr>
              <w:t>3.4</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Pra-Pemrosesan Data</w:t>
            </w:r>
            <w:r>
              <w:rPr>
                <w:noProof/>
                <w:webHidden/>
              </w:rPr>
              <w:tab/>
            </w:r>
            <w:r>
              <w:rPr>
                <w:noProof/>
                <w:webHidden/>
              </w:rPr>
              <w:fldChar w:fldCharType="begin"/>
            </w:r>
            <w:r>
              <w:rPr>
                <w:noProof/>
                <w:webHidden/>
              </w:rPr>
              <w:instrText xml:space="preserve"> PAGEREF _Toc234856654 \h </w:instrText>
            </w:r>
            <w:r>
              <w:rPr>
                <w:noProof/>
                <w:webHidden/>
              </w:rPr>
            </w:r>
            <w:r>
              <w:rPr>
                <w:noProof/>
                <w:webHidden/>
              </w:rPr>
              <w:fldChar w:fldCharType="separate"/>
            </w:r>
            <w:r w:rsidR="003960F7">
              <w:rPr>
                <w:noProof/>
                <w:webHidden/>
              </w:rPr>
              <w:t>31</w:t>
            </w:r>
            <w:r>
              <w:rPr>
                <w:noProof/>
                <w:webHidden/>
              </w:rPr>
              <w:fldChar w:fldCharType="end"/>
            </w:r>
          </w:hyperlink>
        </w:p>
        <w:p w14:paraId="4AC0C290" w14:textId="4F256A29"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5" w:history="1">
            <w:r w:rsidRPr="000E57F8">
              <w:rPr>
                <w:rStyle w:val="Hyperlink"/>
              </w:rPr>
              <w:t>3.4.1 Parsing Slot Aktivitas</w:t>
            </w:r>
            <w:r w:rsidRPr="000E57F8">
              <w:rPr>
                <w:webHidden/>
              </w:rPr>
              <w:tab/>
            </w:r>
            <w:r w:rsidRPr="000E57F8">
              <w:rPr>
                <w:webHidden/>
              </w:rPr>
              <w:fldChar w:fldCharType="begin"/>
            </w:r>
            <w:r w:rsidRPr="000E57F8">
              <w:rPr>
                <w:webHidden/>
              </w:rPr>
              <w:instrText xml:space="preserve"> PAGEREF _Toc234856655 \h </w:instrText>
            </w:r>
            <w:r w:rsidRPr="000E57F8">
              <w:rPr>
                <w:webHidden/>
              </w:rPr>
            </w:r>
            <w:r w:rsidRPr="000E57F8">
              <w:rPr>
                <w:webHidden/>
              </w:rPr>
              <w:fldChar w:fldCharType="separate"/>
            </w:r>
            <w:r w:rsidR="003960F7">
              <w:rPr>
                <w:webHidden/>
              </w:rPr>
              <w:t>31</w:t>
            </w:r>
            <w:r w:rsidRPr="000E57F8">
              <w:rPr>
                <w:webHidden/>
              </w:rPr>
              <w:fldChar w:fldCharType="end"/>
            </w:r>
          </w:hyperlink>
        </w:p>
        <w:p w14:paraId="5FF4DD06" w14:textId="1AE44F4D"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6" w:history="1">
            <w:r w:rsidRPr="000E57F8">
              <w:rPr>
                <w:rStyle w:val="Hyperlink"/>
              </w:rPr>
              <w:t>3.4.2 Pembentukan Mandatory Core</w:t>
            </w:r>
            <w:r w:rsidRPr="000E57F8">
              <w:rPr>
                <w:webHidden/>
              </w:rPr>
              <w:tab/>
            </w:r>
            <w:r w:rsidRPr="000E57F8">
              <w:rPr>
                <w:webHidden/>
              </w:rPr>
              <w:fldChar w:fldCharType="begin"/>
            </w:r>
            <w:r w:rsidRPr="000E57F8">
              <w:rPr>
                <w:webHidden/>
              </w:rPr>
              <w:instrText xml:space="preserve"> PAGEREF _Toc234856656 \h </w:instrText>
            </w:r>
            <w:r w:rsidRPr="000E57F8">
              <w:rPr>
                <w:webHidden/>
              </w:rPr>
            </w:r>
            <w:r w:rsidRPr="000E57F8">
              <w:rPr>
                <w:webHidden/>
              </w:rPr>
              <w:fldChar w:fldCharType="separate"/>
            </w:r>
            <w:r w:rsidR="003960F7">
              <w:rPr>
                <w:webHidden/>
              </w:rPr>
              <w:t>32</w:t>
            </w:r>
            <w:r w:rsidRPr="000E57F8">
              <w:rPr>
                <w:webHidden/>
              </w:rPr>
              <w:fldChar w:fldCharType="end"/>
            </w:r>
          </w:hyperlink>
        </w:p>
        <w:p w14:paraId="4FD01515" w14:textId="2AC2A41A"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7" w:history="1">
            <w:r w:rsidRPr="000E57F8">
              <w:rPr>
                <w:rStyle w:val="Hyperlink"/>
              </w:rPr>
              <w:t>3.4.3 Pembentukan Transit Slot</w:t>
            </w:r>
            <w:r w:rsidRPr="000E57F8">
              <w:rPr>
                <w:webHidden/>
              </w:rPr>
              <w:tab/>
            </w:r>
            <w:r w:rsidRPr="000E57F8">
              <w:rPr>
                <w:webHidden/>
              </w:rPr>
              <w:fldChar w:fldCharType="begin"/>
            </w:r>
            <w:r w:rsidRPr="000E57F8">
              <w:rPr>
                <w:webHidden/>
              </w:rPr>
              <w:instrText xml:space="preserve"> PAGEREF _Toc234856657 \h </w:instrText>
            </w:r>
            <w:r w:rsidRPr="000E57F8">
              <w:rPr>
                <w:webHidden/>
              </w:rPr>
            </w:r>
            <w:r w:rsidRPr="000E57F8">
              <w:rPr>
                <w:webHidden/>
              </w:rPr>
              <w:fldChar w:fldCharType="separate"/>
            </w:r>
            <w:r w:rsidR="003960F7">
              <w:rPr>
                <w:webHidden/>
              </w:rPr>
              <w:t>32</w:t>
            </w:r>
            <w:r w:rsidRPr="000E57F8">
              <w:rPr>
                <w:webHidden/>
              </w:rPr>
              <w:fldChar w:fldCharType="end"/>
            </w:r>
          </w:hyperlink>
        </w:p>
        <w:p w14:paraId="7CC5A1AA" w14:textId="0E0C2D98"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8" w:history="1">
            <w:r w:rsidRPr="000E57F8">
              <w:rPr>
                <w:rStyle w:val="Hyperlink"/>
              </w:rPr>
              <w:t>3.4.4 Pembentukan Mandatory Absolute</w:t>
            </w:r>
            <w:r w:rsidRPr="000E57F8">
              <w:rPr>
                <w:webHidden/>
              </w:rPr>
              <w:tab/>
            </w:r>
            <w:r w:rsidRPr="000E57F8">
              <w:rPr>
                <w:webHidden/>
              </w:rPr>
              <w:fldChar w:fldCharType="begin"/>
            </w:r>
            <w:r w:rsidRPr="000E57F8">
              <w:rPr>
                <w:webHidden/>
              </w:rPr>
              <w:instrText xml:space="preserve"> PAGEREF _Toc234856658 \h </w:instrText>
            </w:r>
            <w:r w:rsidRPr="000E57F8">
              <w:rPr>
                <w:webHidden/>
              </w:rPr>
            </w:r>
            <w:r w:rsidRPr="000E57F8">
              <w:rPr>
                <w:webHidden/>
              </w:rPr>
              <w:fldChar w:fldCharType="separate"/>
            </w:r>
            <w:r w:rsidR="003960F7">
              <w:rPr>
                <w:webHidden/>
              </w:rPr>
              <w:t>32</w:t>
            </w:r>
            <w:r w:rsidRPr="000E57F8">
              <w:rPr>
                <w:webHidden/>
              </w:rPr>
              <w:fldChar w:fldCharType="end"/>
            </w:r>
          </w:hyperlink>
        </w:p>
        <w:p w14:paraId="44D7EB32" w14:textId="50DE3D22"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9" w:history="1">
            <w:r w:rsidRPr="000E57F8">
              <w:rPr>
                <w:rStyle w:val="Hyperlink"/>
              </w:rPr>
              <w:t>3.4.5 Feasibility Check</w:t>
            </w:r>
            <w:r w:rsidRPr="000E57F8">
              <w:rPr>
                <w:webHidden/>
              </w:rPr>
              <w:tab/>
            </w:r>
            <w:r w:rsidRPr="000E57F8">
              <w:rPr>
                <w:webHidden/>
              </w:rPr>
              <w:fldChar w:fldCharType="begin"/>
            </w:r>
            <w:r w:rsidRPr="000E57F8">
              <w:rPr>
                <w:webHidden/>
              </w:rPr>
              <w:instrText xml:space="preserve"> PAGEREF _Toc234856659 \h </w:instrText>
            </w:r>
            <w:r w:rsidRPr="000E57F8">
              <w:rPr>
                <w:webHidden/>
              </w:rPr>
            </w:r>
            <w:r w:rsidRPr="000E57F8">
              <w:rPr>
                <w:webHidden/>
              </w:rPr>
              <w:fldChar w:fldCharType="separate"/>
            </w:r>
            <w:r w:rsidR="003960F7">
              <w:rPr>
                <w:webHidden/>
              </w:rPr>
              <w:t>33</w:t>
            </w:r>
            <w:r w:rsidRPr="000E57F8">
              <w:rPr>
                <w:webHidden/>
              </w:rPr>
              <w:fldChar w:fldCharType="end"/>
            </w:r>
          </w:hyperlink>
        </w:p>
        <w:p w14:paraId="2A66C17F" w14:textId="2DA1C8C5"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60" w:history="1">
            <w:r w:rsidRPr="00282DC9">
              <w:rPr>
                <w:rStyle w:val="Hyperlink"/>
                <w:noProof/>
              </w:rPr>
              <w:t>3.5</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Prosedur Eksekusi Genetic Algorithm dan Hill Climbing</w:t>
            </w:r>
            <w:r>
              <w:rPr>
                <w:noProof/>
                <w:webHidden/>
              </w:rPr>
              <w:tab/>
            </w:r>
            <w:r>
              <w:rPr>
                <w:noProof/>
                <w:webHidden/>
              </w:rPr>
              <w:fldChar w:fldCharType="begin"/>
            </w:r>
            <w:r>
              <w:rPr>
                <w:noProof/>
                <w:webHidden/>
              </w:rPr>
              <w:instrText xml:space="preserve"> PAGEREF _Toc234856660 \h </w:instrText>
            </w:r>
            <w:r>
              <w:rPr>
                <w:noProof/>
                <w:webHidden/>
              </w:rPr>
            </w:r>
            <w:r>
              <w:rPr>
                <w:noProof/>
                <w:webHidden/>
              </w:rPr>
              <w:fldChar w:fldCharType="separate"/>
            </w:r>
            <w:r w:rsidR="003960F7">
              <w:rPr>
                <w:noProof/>
                <w:webHidden/>
              </w:rPr>
              <w:t>34</w:t>
            </w:r>
            <w:r>
              <w:rPr>
                <w:noProof/>
                <w:webHidden/>
              </w:rPr>
              <w:fldChar w:fldCharType="end"/>
            </w:r>
          </w:hyperlink>
        </w:p>
        <w:p w14:paraId="4319E0EE" w14:textId="3D8B920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1" w:history="1">
            <w:r w:rsidRPr="00282DC9">
              <w:rPr>
                <w:rStyle w:val="Hyperlink"/>
                <w:rFonts w:eastAsia="Times New Roman"/>
                <w:noProof/>
              </w:rPr>
              <w:t>3.5.1 Inisialisasi Populasi</w:t>
            </w:r>
            <w:r>
              <w:rPr>
                <w:noProof/>
                <w:webHidden/>
              </w:rPr>
              <w:tab/>
            </w:r>
            <w:r>
              <w:rPr>
                <w:noProof/>
                <w:webHidden/>
              </w:rPr>
              <w:fldChar w:fldCharType="begin"/>
            </w:r>
            <w:r>
              <w:rPr>
                <w:noProof/>
                <w:webHidden/>
              </w:rPr>
              <w:instrText xml:space="preserve"> PAGEREF _Toc234856661 \h </w:instrText>
            </w:r>
            <w:r>
              <w:rPr>
                <w:noProof/>
                <w:webHidden/>
              </w:rPr>
            </w:r>
            <w:r>
              <w:rPr>
                <w:noProof/>
                <w:webHidden/>
              </w:rPr>
              <w:fldChar w:fldCharType="separate"/>
            </w:r>
            <w:r w:rsidR="003960F7">
              <w:rPr>
                <w:noProof/>
                <w:webHidden/>
              </w:rPr>
              <w:t>35</w:t>
            </w:r>
            <w:r>
              <w:rPr>
                <w:noProof/>
                <w:webHidden/>
              </w:rPr>
              <w:fldChar w:fldCharType="end"/>
            </w:r>
          </w:hyperlink>
        </w:p>
        <w:p w14:paraId="52D6E25A" w14:textId="2F122F28"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2" w:history="1">
            <w:r w:rsidRPr="00282DC9">
              <w:rPr>
                <w:rStyle w:val="Hyperlink"/>
                <w:rFonts w:eastAsia="Times New Roman"/>
                <w:noProof/>
              </w:rPr>
              <w:t>3.5.2 Evaluasi Fitness</w:t>
            </w:r>
            <w:r>
              <w:rPr>
                <w:noProof/>
                <w:webHidden/>
              </w:rPr>
              <w:tab/>
            </w:r>
            <w:r>
              <w:rPr>
                <w:noProof/>
                <w:webHidden/>
              </w:rPr>
              <w:fldChar w:fldCharType="begin"/>
            </w:r>
            <w:r>
              <w:rPr>
                <w:noProof/>
                <w:webHidden/>
              </w:rPr>
              <w:instrText xml:space="preserve"> PAGEREF _Toc234856662 \h </w:instrText>
            </w:r>
            <w:r>
              <w:rPr>
                <w:noProof/>
                <w:webHidden/>
              </w:rPr>
            </w:r>
            <w:r>
              <w:rPr>
                <w:noProof/>
                <w:webHidden/>
              </w:rPr>
              <w:fldChar w:fldCharType="separate"/>
            </w:r>
            <w:r w:rsidR="003960F7">
              <w:rPr>
                <w:noProof/>
                <w:webHidden/>
              </w:rPr>
              <w:t>35</w:t>
            </w:r>
            <w:r>
              <w:rPr>
                <w:noProof/>
                <w:webHidden/>
              </w:rPr>
              <w:fldChar w:fldCharType="end"/>
            </w:r>
          </w:hyperlink>
        </w:p>
        <w:p w14:paraId="18B67302" w14:textId="302B6B1E"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3" w:history="1">
            <w:r w:rsidRPr="00282DC9">
              <w:rPr>
                <w:rStyle w:val="Hyperlink"/>
                <w:rFonts w:eastAsia="Times New Roman"/>
                <w:noProof/>
              </w:rPr>
              <w:t>3.5.3 Elitisme dan Seleksi Parent</w:t>
            </w:r>
            <w:r>
              <w:rPr>
                <w:noProof/>
                <w:webHidden/>
              </w:rPr>
              <w:tab/>
            </w:r>
            <w:r>
              <w:rPr>
                <w:noProof/>
                <w:webHidden/>
              </w:rPr>
              <w:fldChar w:fldCharType="begin"/>
            </w:r>
            <w:r>
              <w:rPr>
                <w:noProof/>
                <w:webHidden/>
              </w:rPr>
              <w:instrText xml:space="preserve"> PAGEREF _Toc234856663 \h </w:instrText>
            </w:r>
            <w:r>
              <w:rPr>
                <w:noProof/>
                <w:webHidden/>
              </w:rPr>
            </w:r>
            <w:r>
              <w:rPr>
                <w:noProof/>
                <w:webHidden/>
              </w:rPr>
              <w:fldChar w:fldCharType="separate"/>
            </w:r>
            <w:r w:rsidR="003960F7">
              <w:rPr>
                <w:noProof/>
                <w:webHidden/>
              </w:rPr>
              <w:t>35</w:t>
            </w:r>
            <w:r>
              <w:rPr>
                <w:noProof/>
                <w:webHidden/>
              </w:rPr>
              <w:fldChar w:fldCharType="end"/>
            </w:r>
          </w:hyperlink>
        </w:p>
        <w:p w14:paraId="2A66E52D" w14:textId="34690FB3"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4" w:history="1">
            <w:r w:rsidRPr="00282DC9">
              <w:rPr>
                <w:rStyle w:val="Hyperlink"/>
                <w:rFonts w:eastAsia="Times New Roman"/>
                <w:noProof/>
              </w:rPr>
              <w:t>3.5.4 Crossover</w:t>
            </w:r>
            <w:r>
              <w:rPr>
                <w:noProof/>
                <w:webHidden/>
              </w:rPr>
              <w:tab/>
            </w:r>
            <w:r>
              <w:rPr>
                <w:noProof/>
                <w:webHidden/>
              </w:rPr>
              <w:fldChar w:fldCharType="begin"/>
            </w:r>
            <w:r>
              <w:rPr>
                <w:noProof/>
                <w:webHidden/>
              </w:rPr>
              <w:instrText xml:space="preserve"> PAGEREF _Toc234856664 \h </w:instrText>
            </w:r>
            <w:r>
              <w:rPr>
                <w:noProof/>
                <w:webHidden/>
              </w:rPr>
            </w:r>
            <w:r>
              <w:rPr>
                <w:noProof/>
                <w:webHidden/>
              </w:rPr>
              <w:fldChar w:fldCharType="separate"/>
            </w:r>
            <w:r w:rsidR="003960F7">
              <w:rPr>
                <w:noProof/>
                <w:webHidden/>
              </w:rPr>
              <w:t>35</w:t>
            </w:r>
            <w:r>
              <w:rPr>
                <w:noProof/>
                <w:webHidden/>
              </w:rPr>
              <w:fldChar w:fldCharType="end"/>
            </w:r>
          </w:hyperlink>
        </w:p>
        <w:p w14:paraId="4872B3D5" w14:textId="44A0CE7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5" w:history="1">
            <w:r w:rsidRPr="00282DC9">
              <w:rPr>
                <w:rStyle w:val="Hyperlink"/>
                <w:rFonts w:eastAsia="Times New Roman"/>
                <w:noProof/>
              </w:rPr>
              <w:t>3.5.5 Mutasi</w:t>
            </w:r>
            <w:r>
              <w:rPr>
                <w:noProof/>
                <w:webHidden/>
              </w:rPr>
              <w:tab/>
            </w:r>
            <w:r>
              <w:rPr>
                <w:noProof/>
                <w:webHidden/>
              </w:rPr>
              <w:fldChar w:fldCharType="begin"/>
            </w:r>
            <w:r>
              <w:rPr>
                <w:noProof/>
                <w:webHidden/>
              </w:rPr>
              <w:instrText xml:space="preserve"> PAGEREF _Toc234856665 \h </w:instrText>
            </w:r>
            <w:r>
              <w:rPr>
                <w:noProof/>
                <w:webHidden/>
              </w:rPr>
            </w:r>
            <w:r>
              <w:rPr>
                <w:noProof/>
                <w:webHidden/>
              </w:rPr>
              <w:fldChar w:fldCharType="separate"/>
            </w:r>
            <w:r w:rsidR="003960F7">
              <w:rPr>
                <w:noProof/>
                <w:webHidden/>
              </w:rPr>
              <w:t>36</w:t>
            </w:r>
            <w:r>
              <w:rPr>
                <w:noProof/>
                <w:webHidden/>
              </w:rPr>
              <w:fldChar w:fldCharType="end"/>
            </w:r>
          </w:hyperlink>
        </w:p>
        <w:p w14:paraId="7369CCF7" w14:textId="43D39BF8"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6" w:history="1">
            <w:r w:rsidRPr="00282DC9">
              <w:rPr>
                <w:rStyle w:val="Hyperlink"/>
                <w:rFonts w:eastAsia="Times New Roman"/>
                <w:noProof/>
              </w:rPr>
              <w:t xml:space="preserve">3.5.6 </w:t>
            </w:r>
            <w:r w:rsidRPr="00282DC9">
              <w:rPr>
                <w:rStyle w:val="Hyperlink"/>
                <w:noProof/>
              </w:rPr>
              <w:t>Penyempurnaan Solusi Menggunakan Hill Climbing</w:t>
            </w:r>
            <w:r>
              <w:rPr>
                <w:noProof/>
                <w:webHidden/>
              </w:rPr>
              <w:tab/>
            </w:r>
            <w:r>
              <w:rPr>
                <w:noProof/>
                <w:webHidden/>
              </w:rPr>
              <w:fldChar w:fldCharType="begin"/>
            </w:r>
            <w:r>
              <w:rPr>
                <w:noProof/>
                <w:webHidden/>
              </w:rPr>
              <w:instrText xml:space="preserve"> PAGEREF _Toc234856666 \h </w:instrText>
            </w:r>
            <w:r>
              <w:rPr>
                <w:noProof/>
                <w:webHidden/>
              </w:rPr>
            </w:r>
            <w:r>
              <w:rPr>
                <w:noProof/>
                <w:webHidden/>
              </w:rPr>
              <w:fldChar w:fldCharType="separate"/>
            </w:r>
            <w:r w:rsidR="003960F7">
              <w:rPr>
                <w:noProof/>
                <w:webHidden/>
              </w:rPr>
              <w:t>36</w:t>
            </w:r>
            <w:r>
              <w:rPr>
                <w:noProof/>
                <w:webHidden/>
              </w:rPr>
              <w:fldChar w:fldCharType="end"/>
            </w:r>
          </w:hyperlink>
        </w:p>
        <w:p w14:paraId="3CE910B9" w14:textId="07EE71AC"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7" w:history="1">
            <w:r w:rsidRPr="00282DC9">
              <w:rPr>
                <w:rStyle w:val="Hyperlink"/>
                <w:noProof/>
              </w:rPr>
              <w:t>3.5.7 Hasil Eksekusi Genetic Algorithm dan Hill Climbing</w:t>
            </w:r>
            <w:r>
              <w:rPr>
                <w:noProof/>
                <w:webHidden/>
              </w:rPr>
              <w:tab/>
            </w:r>
            <w:r>
              <w:rPr>
                <w:noProof/>
                <w:webHidden/>
              </w:rPr>
              <w:fldChar w:fldCharType="begin"/>
            </w:r>
            <w:r>
              <w:rPr>
                <w:noProof/>
                <w:webHidden/>
              </w:rPr>
              <w:instrText xml:space="preserve"> PAGEREF _Toc234856667 \h </w:instrText>
            </w:r>
            <w:r>
              <w:rPr>
                <w:noProof/>
                <w:webHidden/>
              </w:rPr>
            </w:r>
            <w:r>
              <w:rPr>
                <w:noProof/>
                <w:webHidden/>
              </w:rPr>
              <w:fldChar w:fldCharType="separate"/>
            </w:r>
            <w:r w:rsidR="003960F7">
              <w:rPr>
                <w:noProof/>
                <w:webHidden/>
              </w:rPr>
              <w:t>37</w:t>
            </w:r>
            <w:r>
              <w:rPr>
                <w:noProof/>
                <w:webHidden/>
              </w:rPr>
              <w:fldChar w:fldCharType="end"/>
            </w:r>
          </w:hyperlink>
        </w:p>
        <w:p w14:paraId="54335FC0" w14:textId="42690A28"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68" w:history="1">
            <w:r w:rsidRPr="00282DC9">
              <w:rPr>
                <w:rStyle w:val="Hyperlink"/>
                <w:noProof/>
              </w:rPr>
              <w:t>3.6</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Optimasi Jadwal Tidur Mingguan</w:t>
            </w:r>
            <w:r>
              <w:rPr>
                <w:noProof/>
                <w:webHidden/>
              </w:rPr>
              <w:tab/>
            </w:r>
            <w:r>
              <w:rPr>
                <w:noProof/>
                <w:webHidden/>
              </w:rPr>
              <w:fldChar w:fldCharType="begin"/>
            </w:r>
            <w:r>
              <w:rPr>
                <w:noProof/>
                <w:webHidden/>
              </w:rPr>
              <w:instrText xml:space="preserve"> PAGEREF _Toc234856668 \h </w:instrText>
            </w:r>
            <w:r>
              <w:rPr>
                <w:noProof/>
                <w:webHidden/>
              </w:rPr>
            </w:r>
            <w:r>
              <w:rPr>
                <w:noProof/>
                <w:webHidden/>
              </w:rPr>
              <w:fldChar w:fldCharType="separate"/>
            </w:r>
            <w:r w:rsidR="003960F7">
              <w:rPr>
                <w:noProof/>
                <w:webHidden/>
              </w:rPr>
              <w:t>37</w:t>
            </w:r>
            <w:r>
              <w:rPr>
                <w:noProof/>
                <w:webHidden/>
              </w:rPr>
              <w:fldChar w:fldCharType="end"/>
            </w:r>
          </w:hyperlink>
        </w:p>
        <w:p w14:paraId="51ED1AB9" w14:textId="659ECC02"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69" w:history="1">
            <w:r w:rsidRPr="00282DC9">
              <w:rPr>
                <w:rStyle w:val="Hyperlink"/>
                <w:noProof/>
              </w:rPr>
              <w:t>3.6.1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Optimasi Hari Pertama</w:t>
            </w:r>
            <w:r>
              <w:rPr>
                <w:noProof/>
                <w:webHidden/>
              </w:rPr>
              <w:tab/>
            </w:r>
            <w:r>
              <w:rPr>
                <w:noProof/>
                <w:webHidden/>
              </w:rPr>
              <w:fldChar w:fldCharType="begin"/>
            </w:r>
            <w:r>
              <w:rPr>
                <w:noProof/>
                <w:webHidden/>
              </w:rPr>
              <w:instrText xml:space="preserve"> PAGEREF _Toc234856669 \h </w:instrText>
            </w:r>
            <w:r>
              <w:rPr>
                <w:noProof/>
                <w:webHidden/>
              </w:rPr>
            </w:r>
            <w:r>
              <w:rPr>
                <w:noProof/>
                <w:webHidden/>
              </w:rPr>
              <w:fldChar w:fldCharType="separate"/>
            </w:r>
            <w:r w:rsidR="003960F7">
              <w:rPr>
                <w:noProof/>
                <w:webHidden/>
              </w:rPr>
              <w:t>37</w:t>
            </w:r>
            <w:r>
              <w:rPr>
                <w:noProof/>
                <w:webHidden/>
              </w:rPr>
              <w:fldChar w:fldCharType="end"/>
            </w:r>
          </w:hyperlink>
        </w:p>
        <w:p w14:paraId="1026FA1C" w14:textId="1E2AB717"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0" w:history="1">
            <w:r w:rsidRPr="00282DC9">
              <w:rPr>
                <w:rStyle w:val="Hyperlink"/>
                <w:noProof/>
              </w:rPr>
              <w:t>3.6.2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Carry-Over Kondisi Antarhari</w:t>
            </w:r>
            <w:r>
              <w:rPr>
                <w:noProof/>
                <w:webHidden/>
              </w:rPr>
              <w:tab/>
            </w:r>
            <w:r>
              <w:rPr>
                <w:noProof/>
                <w:webHidden/>
              </w:rPr>
              <w:fldChar w:fldCharType="begin"/>
            </w:r>
            <w:r>
              <w:rPr>
                <w:noProof/>
                <w:webHidden/>
              </w:rPr>
              <w:instrText xml:space="preserve"> PAGEREF _Toc234856670 \h </w:instrText>
            </w:r>
            <w:r>
              <w:rPr>
                <w:noProof/>
                <w:webHidden/>
              </w:rPr>
            </w:r>
            <w:r>
              <w:rPr>
                <w:noProof/>
                <w:webHidden/>
              </w:rPr>
              <w:fldChar w:fldCharType="separate"/>
            </w:r>
            <w:r w:rsidR="003960F7">
              <w:rPr>
                <w:noProof/>
                <w:webHidden/>
              </w:rPr>
              <w:t>38</w:t>
            </w:r>
            <w:r>
              <w:rPr>
                <w:noProof/>
                <w:webHidden/>
              </w:rPr>
              <w:fldChar w:fldCharType="end"/>
            </w:r>
          </w:hyperlink>
        </w:p>
        <w:p w14:paraId="4255C1EA" w14:textId="18F8C85C"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1" w:history="1">
            <w:r w:rsidRPr="00282DC9">
              <w:rPr>
                <w:rStyle w:val="Hyperlink"/>
                <w:noProof/>
              </w:rPr>
              <w:t>3.6.3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Optimasi Hari Kedua hingga Hari Ketujuh</w:t>
            </w:r>
            <w:r>
              <w:rPr>
                <w:noProof/>
                <w:webHidden/>
              </w:rPr>
              <w:tab/>
            </w:r>
            <w:r>
              <w:rPr>
                <w:noProof/>
                <w:webHidden/>
              </w:rPr>
              <w:fldChar w:fldCharType="begin"/>
            </w:r>
            <w:r>
              <w:rPr>
                <w:noProof/>
                <w:webHidden/>
              </w:rPr>
              <w:instrText xml:space="preserve"> PAGEREF _Toc234856671 \h </w:instrText>
            </w:r>
            <w:r>
              <w:rPr>
                <w:noProof/>
                <w:webHidden/>
              </w:rPr>
            </w:r>
            <w:r>
              <w:rPr>
                <w:noProof/>
                <w:webHidden/>
              </w:rPr>
              <w:fldChar w:fldCharType="separate"/>
            </w:r>
            <w:r w:rsidR="003960F7">
              <w:rPr>
                <w:noProof/>
                <w:webHidden/>
              </w:rPr>
              <w:t>38</w:t>
            </w:r>
            <w:r>
              <w:rPr>
                <w:noProof/>
                <w:webHidden/>
              </w:rPr>
              <w:fldChar w:fldCharType="end"/>
            </w:r>
          </w:hyperlink>
        </w:p>
        <w:p w14:paraId="6EFCFB42" w14:textId="65CDE833"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2" w:history="1">
            <w:r w:rsidRPr="00282DC9">
              <w:rPr>
                <w:rStyle w:val="Hyperlink"/>
                <w:noProof/>
              </w:rPr>
              <w:t>3.6.4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Penyusunan Jadwal Mingguan</w:t>
            </w:r>
            <w:r>
              <w:rPr>
                <w:noProof/>
                <w:webHidden/>
              </w:rPr>
              <w:tab/>
            </w:r>
            <w:r>
              <w:rPr>
                <w:noProof/>
                <w:webHidden/>
              </w:rPr>
              <w:fldChar w:fldCharType="begin"/>
            </w:r>
            <w:r>
              <w:rPr>
                <w:noProof/>
                <w:webHidden/>
              </w:rPr>
              <w:instrText xml:space="preserve"> PAGEREF _Toc234856672 \h </w:instrText>
            </w:r>
            <w:r>
              <w:rPr>
                <w:noProof/>
                <w:webHidden/>
              </w:rPr>
            </w:r>
            <w:r>
              <w:rPr>
                <w:noProof/>
                <w:webHidden/>
              </w:rPr>
              <w:fldChar w:fldCharType="separate"/>
            </w:r>
            <w:r w:rsidR="003960F7">
              <w:rPr>
                <w:noProof/>
                <w:webHidden/>
              </w:rPr>
              <w:t>38</w:t>
            </w:r>
            <w:r>
              <w:rPr>
                <w:noProof/>
                <w:webHidden/>
              </w:rPr>
              <w:fldChar w:fldCharType="end"/>
            </w:r>
          </w:hyperlink>
        </w:p>
        <w:p w14:paraId="7A3FF73A" w14:textId="0CA3173B"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3" w:history="1">
            <w:r w:rsidRPr="00282DC9">
              <w:rPr>
                <w:rStyle w:val="Hyperlink"/>
                <w:noProof/>
              </w:rPr>
              <w:t>3.6.5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Hasil Optimasi Mingguan</w:t>
            </w:r>
            <w:r>
              <w:rPr>
                <w:noProof/>
                <w:webHidden/>
              </w:rPr>
              <w:tab/>
            </w:r>
            <w:r>
              <w:rPr>
                <w:noProof/>
                <w:webHidden/>
              </w:rPr>
              <w:fldChar w:fldCharType="begin"/>
            </w:r>
            <w:r>
              <w:rPr>
                <w:noProof/>
                <w:webHidden/>
              </w:rPr>
              <w:instrText xml:space="preserve"> PAGEREF _Toc234856673 \h </w:instrText>
            </w:r>
            <w:r>
              <w:rPr>
                <w:noProof/>
                <w:webHidden/>
              </w:rPr>
            </w:r>
            <w:r>
              <w:rPr>
                <w:noProof/>
                <w:webHidden/>
              </w:rPr>
              <w:fldChar w:fldCharType="separate"/>
            </w:r>
            <w:r w:rsidR="003960F7">
              <w:rPr>
                <w:noProof/>
                <w:webHidden/>
              </w:rPr>
              <w:t>39</w:t>
            </w:r>
            <w:r>
              <w:rPr>
                <w:noProof/>
                <w:webHidden/>
              </w:rPr>
              <w:fldChar w:fldCharType="end"/>
            </w:r>
          </w:hyperlink>
        </w:p>
        <w:p w14:paraId="02FC6DC6" w14:textId="21812D9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4" w:history="1">
            <w:r w:rsidRPr="00282DC9">
              <w:rPr>
                <w:rStyle w:val="Hyperlink"/>
                <w:rFonts w:eastAsia="Times New Roman"/>
                <w:noProof/>
              </w:rPr>
              <w:t>3.7</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Kalibrasi Parameter dengan Grid Search</w:t>
            </w:r>
            <w:r>
              <w:rPr>
                <w:noProof/>
                <w:webHidden/>
              </w:rPr>
              <w:tab/>
            </w:r>
            <w:r>
              <w:rPr>
                <w:noProof/>
                <w:webHidden/>
              </w:rPr>
              <w:fldChar w:fldCharType="begin"/>
            </w:r>
            <w:r>
              <w:rPr>
                <w:noProof/>
                <w:webHidden/>
              </w:rPr>
              <w:instrText xml:space="preserve"> PAGEREF _Toc234856674 \h </w:instrText>
            </w:r>
            <w:r>
              <w:rPr>
                <w:noProof/>
                <w:webHidden/>
              </w:rPr>
            </w:r>
            <w:r>
              <w:rPr>
                <w:noProof/>
                <w:webHidden/>
              </w:rPr>
              <w:fldChar w:fldCharType="separate"/>
            </w:r>
            <w:r w:rsidR="003960F7">
              <w:rPr>
                <w:noProof/>
                <w:webHidden/>
              </w:rPr>
              <w:t>39</w:t>
            </w:r>
            <w:r>
              <w:rPr>
                <w:noProof/>
                <w:webHidden/>
              </w:rPr>
              <w:fldChar w:fldCharType="end"/>
            </w:r>
          </w:hyperlink>
        </w:p>
        <w:p w14:paraId="290C0897" w14:textId="64F820BE"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5" w:history="1">
            <w:r w:rsidRPr="00282DC9">
              <w:rPr>
                <w:rStyle w:val="Hyperlink"/>
                <w:rFonts w:eastAsia="Times New Roman"/>
                <w:noProof/>
              </w:rPr>
              <w:t>3.8</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Baseline Comparison</w:t>
            </w:r>
            <w:r>
              <w:rPr>
                <w:noProof/>
                <w:webHidden/>
              </w:rPr>
              <w:tab/>
            </w:r>
            <w:r>
              <w:rPr>
                <w:noProof/>
                <w:webHidden/>
              </w:rPr>
              <w:fldChar w:fldCharType="begin"/>
            </w:r>
            <w:r>
              <w:rPr>
                <w:noProof/>
                <w:webHidden/>
              </w:rPr>
              <w:instrText xml:space="preserve"> PAGEREF _Toc234856675 \h </w:instrText>
            </w:r>
            <w:r>
              <w:rPr>
                <w:noProof/>
                <w:webHidden/>
              </w:rPr>
            </w:r>
            <w:r>
              <w:rPr>
                <w:noProof/>
                <w:webHidden/>
              </w:rPr>
              <w:fldChar w:fldCharType="separate"/>
            </w:r>
            <w:r w:rsidR="003960F7">
              <w:rPr>
                <w:noProof/>
                <w:webHidden/>
              </w:rPr>
              <w:t>40</w:t>
            </w:r>
            <w:r>
              <w:rPr>
                <w:noProof/>
                <w:webHidden/>
              </w:rPr>
              <w:fldChar w:fldCharType="end"/>
            </w:r>
          </w:hyperlink>
        </w:p>
        <w:p w14:paraId="4DB26385" w14:textId="768523A3" w:rsid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6" w:history="1">
            <w:r w:rsidRPr="00282DC9">
              <w:rPr>
                <w:rStyle w:val="Hyperlink"/>
                <w:b/>
                <w:bCs/>
              </w:rPr>
              <w:t>3.8.1 Greedy Schedule</w:t>
            </w:r>
            <w:r>
              <w:rPr>
                <w:webHidden/>
              </w:rPr>
              <w:tab/>
            </w:r>
            <w:r>
              <w:rPr>
                <w:webHidden/>
              </w:rPr>
              <w:fldChar w:fldCharType="begin"/>
            </w:r>
            <w:r>
              <w:rPr>
                <w:webHidden/>
              </w:rPr>
              <w:instrText xml:space="preserve"> PAGEREF _Toc234856676 \h </w:instrText>
            </w:r>
            <w:r>
              <w:rPr>
                <w:webHidden/>
              </w:rPr>
            </w:r>
            <w:r>
              <w:rPr>
                <w:webHidden/>
              </w:rPr>
              <w:fldChar w:fldCharType="separate"/>
            </w:r>
            <w:r w:rsidR="003960F7">
              <w:rPr>
                <w:webHidden/>
              </w:rPr>
              <w:t>41</w:t>
            </w:r>
            <w:r>
              <w:rPr>
                <w:webHidden/>
              </w:rPr>
              <w:fldChar w:fldCharType="end"/>
            </w:r>
          </w:hyperlink>
        </w:p>
        <w:p w14:paraId="4FA0CDEA" w14:textId="7B853726" w:rsid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7" w:history="1">
            <w:r w:rsidRPr="00282DC9">
              <w:rPr>
                <w:rStyle w:val="Hyperlink"/>
                <w:b/>
                <w:bCs/>
              </w:rPr>
              <w:t>3.8.2 Fixed Schedule</w:t>
            </w:r>
            <w:r>
              <w:rPr>
                <w:webHidden/>
              </w:rPr>
              <w:tab/>
            </w:r>
            <w:r>
              <w:rPr>
                <w:webHidden/>
              </w:rPr>
              <w:fldChar w:fldCharType="begin"/>
            </w:r>
            <w:r>
              <w:rPr>
                <w:webHidden/>
              </w:rPr>
              <w:instrText xml:space="preserve"> PAGEREF _Toc234856677 \h </w:instrText>
            </w:r>
            <w:r>
              <w:rPr>
                <w:webHidden/>
              </w:rPr>
            </w:r>
            <w:r>
              <w:rPr>
                <w:webHidden/>
              </w:rPr>
              <w:fldChar w:fldCharType="separate"/>
            </w:r>
            <w:r w:rsidR="003960F7">
              <w:rPr>
                <w:webHidden/>
              </w:rPr>
              <w:t>41</w:t>
            </w:r>
            <w:r>
              <w:rPr>
                <w:webHidden/>
              </w:rPr>
              <w:fldChar w:fldCharType="end"/>
            </w:r>
          </w:hyperlink>
        </w:p>
        <w:p w14:paraId="670879B9" w14:textId="16F82626"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8" w:history="1">
            <w:r w:rsidRPr="000E57F8">
              <w:rPr>
                <w:rStyle w:val="Hyperlink"/>
              </w:rPr>
              <w:t>3.8.3 Evaluasi Komparatif</w:t>
            </w:r>
            <w:r w:rsidRPr="000E57F8">
              <w:rPr>
                <w:webHidden/>
              </w:rPr>
              <w:tab/>
            </w:r>
            <w:r w:rsidRPr="000E57F8">
              <w:rPr>
                <w:webHidden/>
              </w:rPr>
              <w:fldChar w:fldCharType="begin"/>
            </w:r>
            <w:r w:rsidRPr="000E57F8">
              <w:rPr>
                <w:webHidden/>
              </w:rPr>
              <w:instrText xml:space="preserve"> PAGEREF _Toc234856678 \h </w:instrText>
            </w:r>
            <w:r w:rsidRPr="000E57F8">
              <w:rPr>
                <w:webHidden/>
              </w:rPr>
            </w:r>
            <w:r w:rsidRPr="000E57F8">
              <w:rPr>
                <w:webHidden/>
              </w:rPr>
              <w:fldChar w:fldCharType="separate"/>
            </w:r>
            <w:r w:rsidR="003960F7">
              <w:rPr>
                <w:webHidden/>
              </w:rPr>
              <w:t>41</w:t>
            </w:r>
            <w:r w:rsidRPr="000E57F8">
              <w:rPr>
                <w:webHidden/>
              </w:rPr>
              <w:fldChar w:fldCharType="end"/>
            </w:r>
          </w:hyperlink>
        </w:p>
        <w:p w14:paraId="4B32A7BE" w14:textId="415D91B3"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9" w:history="1">
            <w:r w:rsidRPr="00282DC9">
              <w:rPr>
                <w:rStyle w:val="Hyperlink"/>
                <w:rFonts w:eastAsia="Times New Roman"/>
                <w:noProof/>
              </w:rPr>
              <w:t>3.9</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Evaluasi Sistem</w:t>
            </w:r>
            <w:r>
              <w:rPr>
                <w:noProof/>
                <w:webHidden/>
              </w:rPr>
              <w:tab/>
            </w:r>
            <w:r>
              <w:rPr>
                <w:noProof/>
                <w:webHidden/>
              </w:rPr>
              <w:fldChar w:fldCharType="begin"/>
            </w:r>
            <w:r>
              <w:rPr>
                <w:noProof/>
                <w:webHidden/>
              </w:rPr>
              <w:instrText xml:space="preserve"> PAGEREF _Toc234856679 \h </w:instrText>
            </w:r>
            <w:r>
              <w:rPr>
                <w:noProof/>
                <w:webHidden/>
              </w:rPr>
            </w:r>
            <w:r>
              <w:rPr>
                <w:noProof/>
                <w:webHidden/>
              </w:rPr>
              <w:fldChar w:fldCharType="separate"/>
            </w:r>
            <w:r w:rsidR="003960F7">
              <w:rPr>
                <w:noProof/>
                <w:webHidden/>
              </w:rPr>
              <w:t>42</w:t>
            </w:r>
            <w:r>
              <w:rPr>
                <w:noProof/>
                <w:webHidden/>
              </w:rPr>
              <w:fldChar w:fldCharType="end"/>
            </w:r>
          </w:hyperlink>
        </w:p>
        <w:p w14:paraId="7159EF53" w14:textId="739A74AF"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0" w:history="1">
            <w:r w:rsidRPr="00282DC9">
              <w:rPr>
                <w:rStyle w:val="Hyperlink"/>
                <w:noProof/>
              </w:rPr>
              <w:t>3.9.1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Weekly Optimization Test</w:t>
            </w:r>
            <w:r>
              <w:rPr>
                <w:noProof/>
                <w:webHidden/>
              </w:rPr>
              <w:tab/>
            </w:r>
            <w:r>
              <w:rPr>
                <w:noProof/>
                <w:webHidden/>
              </w:rPr>
              <w:fldChar w:fldCharType="begin"/>
            </w:r>
            <w:r>
              <w:rPr>
                <w:noProof/>
                <w:webHidden/>
              </w:rPr>
              <w:instrText xml:space="preserve"> PAGEREF _Toc234856680 \h </w:instrText>
            </w:r>
            <w:r>
              <w:rPr>
                <w:noProof/>
                <w:webHidden/>
              </w:rPr>
            </w:r>
            <w:r>
              <w:rPr>
                <w:noProof/>
                <w:webHidden/>
              </w:rPr>
              <w:fldChar w:fldCharType="separate"/>
            </w:r>
            <w:r w:rsidR="003960F7">
              <w:rPr>
                <w:noProof/>
                <w:webHidden/>
              </w:rPr>
              <w:t>42</w:t>
            </w:r>
            <w:r>
              <w:rPr>
                <w:noProof/>
                <w:webHidden/>
              </w:rPr>
              <w:fldChar w:fldCharType="end"/>
            </w:r>
          </w:hyperlink>
        </w:p>
        <w:p w14:paraId="223F320C" w14:textId="23E0406C"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1" w:history="1">
            <w:r w:rsidRPr="00282DC9">
              <w:rPr>
                <w:rStyle w:val="Hyperlink"/>
                <w:noProof/>
              </w:rPr>
              <w:t>3.9.2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Baseline Comparison</w:t>
            </w:r>
            <w:r>
              <w:rPr>
                <w:noProof/>
                <w:webHidden/>
              </w:rPr>
              <w:tab/>
            </w:r>
            <w:r>
              <w:rPr>
                <w:noProof/>
                <w:webHidden/>
              </w:rPr>
              <w:fldChar w:fldCharType="begin"/>
            </w:r>
            <w:r>
              <w:rPr>
                <w:noProof/>
                <w:webHidden/>
              </w:rPr>
              <w:instrText xml:space="preserve"> PAGEREF _Toc234856681 \h </w:instrText>
            </w:r>
            <w:r>
              <w:rPr>
                <w:noProof/>
                <w:webHidden/>
              </w:rPr>
            </w:r>
            <w:r>
              <w:rPr>
                <w:noProof/>
                <w:webHidden/>
              </w:rPr>
              <w:fldChar w:fldCharType="separate"/>
            </w:r>
            <w:r w:rsidR="003960F7">
              <w:rPr>
                <w:noProof/>
                <w:webHidden/>
              </w:rPr>
              <w:t>43</w:t>
            </w:r>
            <w:r>
              <w:rPr>
                <w:noProof/>
                <w:webHidden/>
              </w:rPr>
              <w:fldChar w:fldCharType="end"/>
            </w:r>
          </w:hyperlink>
        </w:p>
        <w:p w14:paraId="6D6FC99A" w14:textId="3BC8EC28"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2" w:history="1">
            <w:r w:rsidRPr="00282DC9">
              <w:rPr>
                <w:rStyle w:val="Hyperlink"/>
                <w:noProof/>
              </w:rPr>
              <w:t>3.9.3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Multi-Subject Test</w:t>
            </w:r>
            <w:r>
              <w:rPr>
                <w:noProof/>
                <w:webHidden/>
              </w:rPr>
              <w:tab/>
            </w:r>
            <w:r>
              <w:rPr>
                <w:noProof/>
                <w:webHidden/>
              </w:rPr>
              <w:fldChar w:fldCharType="begin"/>
            </w:r>
            <w:r>
              <w:rPr>
                <w:noProof/>
                <w:webHidden/>
              </w:rPr>
              <w:instrText xml:space="preserve"> PAGEREF _Toc234856682 \h </w:instrText>
            </w:r>
            <w:r>
              <w:rPr>
                <w:noProof/>
                <w:webHidden/>
              </w:rPr>
            </w:r>
            <w:r>
              <w:rPr>
                <w:noProof/>
                <w:webHidden/>
              </w:rPr>
              <w:fldChar w:fldCharType="separate"/>
            </w:r>
            <w:r w:rsidR="003960F7">
              <w:rPr>
                <w:noProof/>
                <w:webHidden/>
              </w:rPr>
              <w:t>43</w:t>
            </w:r>
            <w:r>
              <w:rPr>
                <w:noProof/>
                <w:webHidden/>
              </w:rPr>
              <w:fldChar w:fldCharType="end"/>
            </w:r>
          </w:hyperlink>
        </w:p>
        <w:p w14:paraId="74961194" w14:textId="16742409"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3" w:history="1">
            <w:r w:rsidRPr="00282DC9">
              <w:rPr>
                <w:rStyle w:val="Hyperlink"/>
                <w:noProof/>
              </w:rPr>
              <w:t>3.9.4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Indikator Evaluasi</w:t>
            </w:r>
            <w:r>
              <w:rPr>
                <w:noProof/>
                <w:webHidden/>
              </w:rPr>
              <w:tab/>
            </w:r>
            <w:r>
              <w:rPr>
                <w:noProof/>
                <w:webHidden/>
              </w:rPr>
              <w:fldChar w:fldCharType="begin"/>
            </w:r>
            <w:r>
              <w:rPr>
                <w:noProof/>
                <w:webHidden/>
              </w:rPr>
              <w:instrText xml:space="preserve"> PAGEREF _Toc234856683 \h </w:instrText>
            </w:r>
            <w:r>
              <w:rPr>
                <w:noProof/>
                <w:webHidden/>
              </w:rPr>
            </w:r>
            <w:r>
              <w:rPr>
                <w:noProof/>
                <w:webHidden/>
              </w:rPr>
              <w:fldChar w:fldCharType="separate"/>
            </w:r>
            <w:r w:rsidR="003960F7">
              <w:rPr>
                <w:noProof/>
                <w:webHidden/>
              </w:rPr>
              <w:t>44</w:t>
            </w:r>
            <w:r>
              <w:rPr>
                <w:noProof/>
                <w:webHidden/>
              </w:rPr>
              <w:fldChar w:fldCharType="end"/>
            </w:r>
          </w:hyperlink>
        </w:p>
        <w:p w14:paraId="3C2D45B0" w14:textId="3FBC1D79"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4" w:history="1">
            <w:r w:rsidRPr="00282DC9">
              <w:rPr>
                <w:rStyle w:val="Hyperlink"/>
                <w:noProof/>
              </w:rPr>
              <w:t>3.9.5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Analisis Hasil Pengujian</w:t>
            </w:r>
            <w:r>
              <w:rPr>
                <w:noProof/>
                <w:webHidden/>
              </w:rPr>
              <w:tab/>
            </w:r>
            <w:r>
              <w:rPr>
                <w:noProof/>
                <w:webHidden/>
              </w:rPr>
              <w:fldChar w:fldCharType="begin"/>
            </w:r>
            <w:r>
              <w:rPr>
                <w:noProof/>
                <w:webHidden/>
              </w:rPr>
              <w:instrText xml:space="preserve"> PAGEREF _Toc234856684 \h </w:instrText>
            </w:r>
            <w:r>
              <w:rPr>
                <w:noProof/>
                <w:webHidden/>
              </w:rPr>
            </w:r>
            <w:r>
              <w:rPr>
                <w:noProof/>
                <w:webHidden/>
              </w:rPr>
              <w:fldChar w:fldCharType="separate"/>
            </w:r>
            <w:r w:rsidR="003960F7">
              <w:rPr>
                <w:noProof/>
                <w:webHidden/>
              </w:rPr>
              <w:t>44</w:t>
            </w:r>
            <w:r>
              <w:rPr>
                <w:noProof/>
                <w:webHidden/>
              </w:rPr>
              <w:fldChar w:fldCharType="end"/>
            </w:r>
          </w:hyperlink>
        </w:p>
        <w:p w14:paraId="2FD75292" w14:textId="1F850F55"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5" w:history="1">
            <w:r w:rsidRPr="00282DC9">
              <w:rPr>
                <w:rStyle w:val="Hyperlink"/>
                <w:rFonts w:eastAsia="Times New Roman"/>
                <w:noProof/>
              </w:rPr>
              <w:t>3.10</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Implementasi Program</w:t>
            </w:r>
            <w:r>
              <w:rPr>
                <w:noProof/>
                <w:webHidden/>
              </w:rPr>
              <w:tab/>
            </w:r>
            <w:r>
              <w:rPr>
                <w:noProof/>
                <w:webHidden/>
              </w:rPr>
              <w:fldChar w:fldCharType="begin"/>
            </w:r>
            <w:r>
              <w:rPr>
                <w:noProof/>
                <w:webHidden/>
              </w:rPr>
              <w:instrText xml:space="preserve"> PAGEREF _Toc234856685 \h </w:instrText>
            </w:r>
            <w:r>
              <w:rPr>
                <w:noProof/>
                <w:webHidden/>
              </w:rPr>
            </w:r>
            <w:r>
              <w:rPr>
                <w:noProof/>
                <w:webHidden/>
              </w:rPr>
              <w:fldChar w:fldCharType="separate"/>
            </w:r>
            <w:r w:rsidR="003960F7">
              <w:rPr>
                <w:noProof/>
                <w:webHidden/>
              </w:rPr>
              <w:t>44</w:t>
            </w:r>
            <w:r>
              <w:rPr>
                <w:noProof/>
                <w:webHidden/>
              </w:rPr>
              <w:fldChar w:fldCharType="end"/>
            </w:r>
          </w:hyperlink>
        </w:p>
        <w:p w14:paraId="72877883" w14:textId="67DFBC14"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6" w:history="1">
            <w:r w:rsidRPr="000E57F8">
              <w:rPr>
                <w:rStyle w:val="Hyperlink"/>
              </w:rPr>
              <w:t>3.10.1 Arsitektur Program</w:t>
            </w:r>
            <w:r w:rsidRPr="000E57F8">
              <w:rPr>
                <w:webHidden/>
              </w:rPr>
              <w:tab/>
            </w:r>
            <w:r w:rsidRPr="000E57F8">
              <w:rPr>
                <w:webHidden/>
              </w:rPr>
              <w:fldChar w:fldCharType="begin"/>
            </w:r>
            <w:r w:rsidRPr="000E57F8">
              <w:rPr>
                <w:webHidden/>
              </w:rPr>
              <w:instrText xml:space="preserve"> PAGEREF _Toc234856686 \h </w:instrText>
            </w:r>
            <w:r w:rsidRPr="000E57F8">
              <w:rPr>
                <w:webHidden/>
              </w:rPr>
            </w:r>
            <w:r w:rsidRPr="000E57F8">
              <w:rPr>
                <w:webHidden/>
              </w:rPr>
              <w:fldChar w:fldCharType="separate"/>
            </w:r>
            <w:r w:rsidR="003960F7">
              <w:rPr>
                <w:webHidden/>
              </w:rPr>
              <w:t>45</w:t>
            </w:r>
            <w:r w:rsidRPr="000E57F8">
              <w:rPr>
                <w:webHidden/>
              </w:rPr>
              <w:fldChar w:fldCharType="end"/>
            </w:r>
          </w:hyperlink>
        </w:p>
        <w:p w14:paraId="522732C0" w14:textId="5030ACE9"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7" w:history="1">
            <w:r w:rsidRPr="000E57F8">
              <w:rPr>
                <w:rStyle w:val="Hyperlink"/>
              </w:rPr>
              <w:t>3.10.2 Modul Pembacaan dan Pra-Pemrosesan Data</w:t>
            </w:r>
            <w:r w:rsidRPr="000E57F8">
              <w:rPr>
                <w:webHidden/>
              </w:rPr>
              <w:tab/>
            </w:r>
            <w:r w:rsidRPr="000E57F8">
              <w:rPr>
                <w:webHidden/>
              </w:rPr>
              <w:fldChar w:fldCharType="begin"/>
            </w:r>
            <w:r w:rsidRPr="000E57F8">
              <w:rPr>
                <w:webHidden/>
              </w:rPr>
              <w:instrText xml:space="preserve"> PAGEREF _Toc234856687 \h </w:instrText>
            </w:r>
            <w:r w:rsidRPr="000E57F8">
              <w:rPr>
                <w:webHidden/>
              </w:rPr>
            </w:r>
            <w:r w:rsidRPr="000E57F8">
              <w:rPr>
                <w:webHidden/>
              </w:rPr>
              <w:fldChar w:fldCharType="separate"/>
            </w:r>
            <w:r w:rsidR="003960F7">
              <w:rPr>
                <w:webHidden/>
              </w:rPr>
              <w:t>45</w:t>
            </w:r>
            <w:r w:rsidRPr="000E57F8">
              <w:rPr>
                <w:webHidden/>
              </w:rPr>
              <w:fldChar w:fldCharType="end"/>
            </w:r>
          </w:hyperlink>
        </w:p>
        <w:p w14:paraId="44D2BEA6" w14:textId="4EC9E3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8" w:history="1">
            <w:r w:rsidRPr="000E57F8">
              <w:rPr>
                <w:rStyle w:val="Hyperlink"/>
              </w:rPr>
              <w:t>3.10.3 Modul Optimasi Harian</w:t>
            </w:r>
            <w:r w:rsidRPr="000E57F8">
              <w:rPr>
                <w:webHidden/>
              </w:rPr>
              <w:tab/>
            </w:r>
            <w:r w:rsidRPr="000E57F8">
              <w:rPr>
                <w:webHidden/>
              </w:rPr>
              <w:fldChar w:fldCharType="begin"/>
            </w:r>
            <w:r w:rsidRPr="000E57F8">
              <w:rPr>
                <w:webHidden/>
              </w:rPr>
              <w:instrText xml:space="preserve"> PAGEREF _Toc234856688 \h </w:instrText>
            </w:r>
            <w:r w:rsidRPr="000E57F8">
              <w:rPr>
                <w:webHidden/>
              </w:rPr>
            </w:r>
            <w:r w:rsidRPr="000E57F8">
              <w:rPr>
                <w:webHidden/>
              </w:rPr>
              <w:fldChar w:fldCharType="separate"/>
            </w:r>
            <w:r w:rsidR="003960F7">
              <w:rPr>
                <w:webHidden/>
              </w:rPr>
              <w:t>45</w:t>
            </w:r>
            <w:r w:rsidRPr="000E57F8">
              <w:rPr>
                <w:webHidden/>
              </w:rPr>
              <w:fldChar w:fldCharType="end"/>
            </w:r>
          </w:hyperlink>
        </w:p>
        <w:p w14:paraId="63E8CA68" w14:textId="75F4846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89" w:history="1">
            <w:r w:rsidRPr="00282DC9">
              <w:rPr>
                <w:rStyle w:val="Hyperlink"/>
                <w:noProof/>
              </w:rPr>
              <w:t>3.10.4 Modul Optimasi Mingguan</w:t>
            </w:r>
            <w:r>
              <w:rPr>
                <w:noProof/>
                <w:webHidden/>
              </w:rPr>
              <w:tab/>
            </w:r>
            <w:r>
              <w:rPr>
                <w:noProof/>
                <w:webHidden/>
              </w:rPr>
              <w:fldChar w:fldCharType="begin"/>
            </w:r>
            <w:r>
              <w:rPr>
                <w:noProof/>
                <w:webHidden/>
              </w:rPr>
              <w:instrText xml:space="preserve"> PAGEREF _Toc234856689 \h </w:instrText>
            </w:r>
            <w:r>
              <w:rPr>
                <w:noProof/>
                <w:webHidden/>
              </w:rPr>
            </w:r>
            <w:r>
              <w:rPr>
                <w:noProof/>
                <w:webHidden/>
              </w:rPr>
              <w:fldChar w:fldCharType="separate"/>
            </w:r>
            <w:r w:rsidR="003960F7">
              <w:rPr>
                <w:noProof/>
                <w:webHidden/>
              </w:rPr>
              <w:t>46</w:t>
            </w:r>
            <w:r>
              <w:rPr>
                <w:noProof/>
                <w:webHidden/>
              </w:rPr>
              <w:fldChar w:fldCharType="end"/>
            </w:r>
          </w:hyperlink>
        </w:p>
        <w:p w14:paraId="74A9EB65" w14:textId="786955E9"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0" w:history="1">
            <w:r w:rsidRPr="00282DC9">
              <w:rPr>
                <w:rStyle w:val="Hyperlink"/>
                <w:noProof/>
              </w:rPr>
              <w:t>3.10.5 Modul Evaluasi dan Baseline Comparison</w:t>
            </w:r>
            <w:r>
              <w:rPr>
                <w:noProof/>
                <w:webHidden/>
              </w:rPr>
              <w:tab/>
            </w:r>
            <w:r>
              <w:rPr>
                <w:noProof/>
                <w:webHidden/>
              </w:rPr>
              <w:fldChar w:fldCharType="begin"/>
            </w:r>
            <w:r>
              <w:rPr>
                <w:noProof/>
                <w:webHidden/>
              </w:rPr>
              <w:instrText xml:space="preserve"> PAGEREF _Toc234856690 \h </w:instrText>
            </w:r>
            <w:r>
              <w:rPr>
                <w:noProof/>
                <w:webHidden/>
              </w:rPr>
            </w:r>
            <w:r>
              <w:rPr>
                <w:noProof/>
                <w:webHidden/>
              </w:rPr>
              <w:fldChar w:fldCharType="separate"/>
            </w:r>
            <w:r w:rsidR="003960F7">
              <w:rPr>
                <w:noProof/>
                <w:webHidden/>
              </w:rPr>
              <w:t>46</w:t>
            </w:r>
            <w:r>
              <w:rPr>
                <w:noProof/>
                <w:webHidden/>
              </w:rPr>
              <w:fldChar w:fldCharType="end"/>
            </w:r>
          </w:hyperlink>
        </w:p>
        <w:p w14:paraId="35B865F2" w14:textId="4E5F1CB0"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1" w:history="1">
            <w:r w:rsidRPr="00282DC9">
              <w:rPr>
                <w:rStyle w:val="Hyperlink"/>
                <w:noProof/>
              </w:rPr>
              <w:t>3.10.6 Modul Antarmuka Streamlit</w:t>
            </w:r>
            <w:r>
              <w:rPr>
                <w:noProof/>
                <w:webHidden/>
              </w:rPr>
              <w:tab/>
            </w:r>
            <w:r>
              <w:rPr>
                <w:noProof/>
                <w:webHidden/>
              </w:rPr>
              <w:fldChar w:fldCharType="begin"/>
            </w:r>
            <w:r>
              <w:rPr>
                <w:noProof/>
                <w:webHidden/>
              </w:rPr>
              <w:instrText xml:space="preserve"> PAGEREF _Toc234856691 \h </w:instrText>
            </w:r>
            <w:r>
              <w:rPr>
                <w:noProof/>
                <w:webHidden/>
              </w:rPr>
            </w:r>
            <w:r>
              <w:rPr>
                <w:noProof/>
                <w:webHidden/>
              </w:rPr>
              <w:fldChar w:fldCharType="separate"/>
            </w:r>
            <w:r w:rsidR="003960F7">
              <w:rPr>
                <w:noProof/>
                <w:webHidden/>
              </w:rPr>
              <w:t>46</w:t>
            </w:r>
            <w:r>
              <w:rPr>
                <w:noProof/>
                <w:webHidden/>
              </w:rPr>
              <w:fldChar w:fldCharType="end"/>
            </w:r>
          </w:hyperlink>
        </w:p>
        <w:p w14:paraId="7E2BD040" w14:textId="7252B14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2" w:history="1">
            <w:r w:rsidRPr="00282DC9">
              <w:rPr>
                <w:rStyle w:val="Hyperlink"/>
                <w:noProof/>
              </w:rPr>
              <w:t>3.10.7 Struktur Implementasi Program</w:t>
            </w:r>
            <w:r>
              <w:rPr>
                <w:noProof/>
                <w:webHidden/>
              </w:rPr>
              <w:tab/>
            </w:r>
            <w:r>
              <w:rPr>
                <w:noProof/>
                <w:webHidden/>
              </w:rPr>
              <w:fldChar w:fldCharType="begin"/>
            </w:r>
            <w:r>
              <w:rPr>
                <w:noProof/>
                <w:webHidden/>
              </w:rPr>
              <w:instrText xml:space="preserve"> PAGEREF _Toc234856692 \h </w:instrText>
            </w:r>
            <w:r>
              <w:rPr>
                <w:noProof/>
                <w:webHidden/>
              </w:rPr>
            </w:r>
            <w:r>
              <w:rPr>
                <w:noProof/>
                <w:webHidden/>
              </w:rPr>
              <w:fldChar w:fldCharType="separate"/>
            </w:r>
            <w:r w:rsidR="003960F7">
              <w:rPr>
                <w:noProof/>
                <w:webHidden/>
              </w:rPr>
              <w:t>47</w:t>
            </w:r>
            <w:r>
              <w:rPr>
                <w:noProof/>
                <w:webHidden/>
              </w:rPr>
              <w:fldChar w:fldCharType="end"/>
            </w:r>
          </w:hyperlink>
        </w:p>
        <w:p w14:paraId="71E11132" w14:textId="444A288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3" w:history="1">
            <w:r w:rsidRPr="00282DC9">
              <w:rPr>
                <w:rStyle w:val="Hyperlink"/>
                <w:noProof/>
              </w:rPr>
              <w:t>3.10.7 Hasil Implementasi</w:t>
            </w:r>
            <w:r>
              <w:rPr>
                <w:noProof/>
                <w:webHidden/>
              </w:rPr>
              <w:tab/>
            </w:r>
            <w:r>
              <w:rPr>
                <w:noProof/>
                <w:webHidden/>
              </w:rPr>
              <w:fldChar w:fldCharType="begin"/>
            </w:r>
            <w:r>
              <w:rPr>
                <w:noProof/>
                <w:webHidden/>
              </w:rPr>
              <w:instrText xml:space="preserve"> PAGEREF _Toc234856693 \h </w:instrText>
            </w:r>
            <w:r>
              <w:rPr>
                <w:noProof/>
                <w:webHidden/>
              </w:rPr>
            </w:r>
            <w:r>
              <w:rPr>
                <w:noProof/>
                <w:webHidden/>
              </w:rPr>
              <w:fldChar w:fldCharType="separate"/>
            </w:r>
            <w:r w:rsidR="003960F7">
              <w:rPr>
                <w:noProof/>
                <w:webHidden/>
              </w:rPr>
              <w:t>47</w:t>
            </w:r>
            <w:r>
              <w:rPr>
                <w:noProof/>
                <w:webHidden/>
              </w:rPr>
              <w:fldChar w:fldCharType="end"/>
            </w:r>
          </w:hyperlink>
        </w:p>
        <w:p w14:paraId="625DA55F" w14:textId="11ECDE4E"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94" w:history="1">
            <w:r w:rsidRPr="00282DC9">
              <w:rPr>
                <w:rStyle w:val="Hyperlink"/>
                <w:rFonts w:eastAsia="Times New Roman"/>
                <w:noProof/>
              </w:rPr>
              <w:t>3.11</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Ringkasan Metodologi</w:t>
            </w:r>
            <w:r>
              <w:rPr>
                <w:noProof/>
                <w:webHidden/>
              </w:rPr>
              <w:tab/>
            </w:r>
            <w:r>
              <w:rPr>
                <w:noProof/>
                <w:webHidden/>
              </w:rPr>
              <w:fldChar w:fldCharType="begin"/>
            </w:r>
            <w:r>
              <w:rPr>
                <w:noProof/>
                <w:webHidden/>
              </w:rPr>
              <w:instrText xml:space="preserve"> PAGEREF _Toc234856694 \h </w:instrText>
            </w:r>
            <w:r>
              <w:rPr>
                <w:noProof/>
                <w:webHidden/>
              </w:rPr>
            </w:r>
            <w:r>
              <w:rPr>
                <w:noProof/>
                <w:webHidden/>
              </w:rPr>
              <w:fldChar w:fldCharType="separate"/>
            </w:r>
            <w:r w:rsidR="003960F7">
              <w:rPr>
                <w:noProof/>
                <w:webHidden/>
              </w:rPr>
              <w:t>47</w:t>
            </w:r>
            <w:r>
              <w:rPr>
                <w:noProof/>
                <w:webHidden/>
              </w:rPr>
              <w:fldChar w:fldCharType="end"/>
            </w:r>
          </w:hyperlink>
        </w:p>
        <w:p w14:paraId="5941E535" w14:textId="7B9703A7" w:rsidR="00585B80" w:rsidRDefault="00F94629" w:rsidP="00093C6C">
          <w:pPr>
            <w:rPr>
              <w:noProof/>
            </w:rPr>
          </w:pPr>
          <w:r w:rsidRPr="00797CEA">
            <w:rPr>
              <w:noProof/>
            </w:rPr>
            <w:fldChar w:fldCharType="end"/>
          </w:r>
        </w:p>
        <w:p w14:paraId="5003133F" w14:textId="77777777" w:rsidR="00F94629" w:rsidRDefault="00B825AE" w:rsidP="00093C6C"/>
      </w:sdtContent>
    </w:sdt>
    <w:p w14:paraId="21062E6E" w14:textId="77777777" w:rsidR="00585B80" w:rsidRPr="00585B80" w:rsidRDefault="00585B80" w:rsidP="00585B80"/>
    <w:p w14:paraId="053003F0" w14:textId="77777777" w:rsidR="00585B80" w:rsidRPr="00585B80" w:rsidRDefault="00585B80" w:rsidP="00585B80"/>
    <w:p w14:paraId="1E13B6BA" w14:textId="77777777" w:rsidR="00585B80" w:rsidRDefault="00585B80" w:rsidP="00585B80"/>
    <w:p w14:paraId="7555BB4F" w14:textId="77777777" w:rsidR="00585B80" w:rsidRDefault="00585B80" w:rsidP="00585B80">
      <w:pPr>
        <w:tabs>
          <w:tab w:val="left" w:pos="2720"/>
        </w:tabs>
      </w:pPr>
      <w:r>
        <w:tab/>
      </w:r>
    </w:p>
    <w:p w14:paraId="74FFB950" w14:textId="77777777" w:rsidR="00585B80" w:rsidRDefault="00585B80">
      <w:pPr>
        <w:spacing w:after="160" w:line="259" w:lineRule="auto"/>
        <w:ind w:firstLine="0"/>
        <w:jc w:val="left"/>
      </w:pPr>
      <w:r>
        <w:br w:type="page"/>
      </w:r>
    </w:p>
    <w:p w14:paraId="11751665" w14:textId="77777777" w:rsidR="00585B80" w:rsidRPr="00A804EF" w:rsidRDefault="00585B80" w:rsidP="00585B80">
      <w:pPr>
        <w:tabs>
          <w:tab w:val="left" w:pos="2720"/>
        </w:tabs>
        <w:jc w:val="center"/>
        <w:rPr>
          <w:b/>
          <w:bCs/>
        </w:rPr>
      </w:pPr>
      <w:r w:rsidRPr="00A804EF">
        <w:rPr>
          <w:b/>
          <w:bCs/>
        </w:rPr>
        <w:lastRenderedPageBreak/>
        <w:t>DAFTAR TABEL</w:t>
      </w:r>
    </w:p>
    <w:p w14:paraId="53E8DC8F" w14:textId="77777777" w:rsidR="00585B80" w:rsidRDefault="00585B80" w:rsidP="00585B80">
      <w:pPr>
        <w:tabs>
          <w:tab w:val="left" w:pos="2720"/>
        </w:tabs>
      </w:pPr>
    </w:p>
    <w:p w14:paraId="615DC1BE" w14:textId="7E158903" w:rsidR="00A804EF" w:rsidRDefault="00B825AE" w:rsidP="00032B4C">
      <w:pPr>
        <w:pStyle w:val="TableofFigures"/>
        <w:tabs>
          <w:tab w:val="right" w:leader="dot" w:pos="8777"/>
        </w:tabs>
      </w:pPr>
      <w:r>
        <w:fldChar w:fldCharType="begin"/>
      </w:r>
      <w:r>
        <w:instrText xml:space="preserve"> TOC \h \z \c "Tabel 2." </w:instrText>
      </w:r>
      <w:r>
        <w:fldChar w:fldCharType="separate"/>
      </w:r>
      <w:hyperlink w:anchor="_Toc230110724" w:history="1">
        <w:r w:rsidR="00032B4C" w:rsidRPr="0044555C">
          <w:rPr>
            <w:rStyle w:val="Hyperlink"/>
            <w:noProof/>
          </w:rPr>
          <w:t>Tabel 2. 1</w:t>
        </w:r>
        <w:r w:rsidR="00032B4C" w:rsidRPr="0044555C">
          <w:rPr>
            <w:rStyle w:val="Hyperlink"/>
            <w:rFonts w:eastAsia="Times New Roman"/>
            <w:noProof/>
          </w:rPr>
          <w:t xml:space="preserve"> State of The Art</w:t>
        </w:r>
        <w:r w:rsidR="00032B4C">
          <w:rPr>
            <w:noProof/>
            <w:webHidden/>
          </w:rPr>
          <w:tab/>
        </w:r>
        <w:r w:rsidR="00032B4C">
          <w:rPr>
            <w:noProof/>
            <w:webHidden/>
          </w:rPr>
          <w:fldChar w:fldCharType="begin"/>
        </w:r>
        <w:r w:rsidR="00032B4C">
          <w:rPr>
            <w:noProof/>
            <w:webHidden/>
          </w:rPr>
          <w:instrText xml:space="preserve"> PAGEREF _Toc230110724 \h </w:instrText>
        </w:r>
        <w:r w:rsidR="00032B4C">
          <w:rPr>
            <w:noProof/>
            <w:webHidden/>
          </w:rPr>
        </w:r>
        <w:r w:rsidR="00032B4C">
          <w:rPr>
            <w:noProof/>
            <w:webHidden/>
          </w:rPr>
          <w:fldChar w:fldCharType="separate"/>
        </w:r>
        <w:r w:rsidR="003960F7">
          <w:rPr>
            <w:noProof/>
            <w:webHidden/>
          </w:rPr>
          <w:t>25</w:t>
        </w:r>
        <w:r w:rsidR="00032B4C">
          <w:rPr>
            <w:noProof/>
            <w:webHidden/>
          </w:rPr>
          <w:fldChar w:fldCharType="end"/>
        </w:r>
      </w:hyperlink>
      <w:r>
        <w:rPr>
          <w:noProof/>
        </w:rPr>
        <w:fldChar w:fldCharType="end"/>
      </w:r>
    </w:p>
    <w:p w14:paraId="28AB6FF0" w14:textId="0A7662DC" w:rsidR="00032B4C" w:rsidRDefault="00032B4C">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fldChar w:fldCharType="begin"/>
      </w:r>
      <w:r>
        <w:instrText xml:space="preserve"> TOC \h \z \c "Tabel 3." </w:instrText>
      </w:r>
      <w:r>
        <w:fldChar w:fldCharType="separate"/>
      </w:r>
      <w:hyperlink w:anchor="_Toc230110744" w:history="1">
        <w:r w:rsidRPr="00FE53DD">
          <w:rPr>
            <w:rStyle w:val="Hyperlink"/>
            <w:noProof/>
          </w:rPr>
          <w:t>Tabel 3. 1</w:t>
        </w:r>
        <w:r w:rsidRPr="00FE53DD">
          <w:rPr>
            <w:rStyle w:val="Hyperlink"/>
            <w:rFonts w:eastAsia="Times New Roman"/>
            <w:noProof/>
          </w:rPr>
          <w:t xml:space="preserve"> Kode Aktivitas pada Representasi Kromosom</w:t>
        </w:r>
        <w:r>
          <w:rPr>
            <w:noProof/>
            <w:webHidden/>
          </w:rPr>
          <w:tab/>
        </w:r>
        <w:r>
          <w:rPr>
            <w:noProof/>
            <w:webHidden/>
          </w:rPr>
          <w:fldChar w:fldCharType="begin"/>
        </w:r>
        <w:r>
          <w:rPr>
            <w:noProof/>
            <w:webHidden/>
          </w:rPr>
          <w:instrText xml:space="preserve"> PAGEREF _Toc230110744 \h </w:instrText>
        </w:r>
        <w:r>
          <w:rPr>
            <w:noProof/>
            <w:webHidden/>
          </w:rPr>
        </w:r>
        <w:r>
          <w:rPr>
            <w:noProof/>
            <w:webHidden/>
          </w:rPr>
          <w:fldChar w:fldCharType="separate"/>
        </w:r>
        <w:r w:rsidR="003960F7">
          <w:rPr>
            <w:noProof/>
            <w:webHidden/>
          </w:rPr>
          <w:t>15</w:t>
        </w:r>
        <w:r>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745" w:history="1">
        <w:r w:rsidR="00032B4C" w:rsidRPr="00FE53DD">
          <w:rPr>
            <w:rStyle w:val="Hyperlink"/>
            <w:noProof/>
          </w:rPr>
          <w:t>Tabel 3. 2 Komponen Dynamic Penalty pada Fungsi Fitness</w:t>
        </w:r>
        <w:r w:rsidR="00032B4C">
          <w:rPr>
            <w:noProof/>
            <w:webHidden/>
          </w:rPr>
          <w:tab/>
        </w:r>
        <w:r w:rsidR="00032B4C">
          <w:rPr>
            <w:noProof/>
            <w:webHidden/>
          </w:rPr>
          <w:fldChar w:fldCharType="begin"/>
        </w:r>
        <w:r w:rsidR="00032B4C">
          <w:rPr>
            <w:noProof/>
            <w:webHidden/>
          </w:rPr>
          <w:instrText xml:space="preserve"> PAGEREF _Toc230110745 \h </w:instrText>
        </w:r>
        <w:r w:rsidR="00032B4C">
          <w:rPr>
            <w:noProof/>
            <w:webHidden/>
          </w:rPr>
        </w:r>
        <w:r w:rsidR="00032B4C">
          <w:rPr>
            <w:noProof/>
            <w:webHidden/>
          </w:rPr>
          <w:fldChar w:fldCharType="separate"/>
        </w:r>
        <w:r w:rsidR="003960F7">
          <w:rPr>
            <w:noProof/>
            <w:webHidden/>
          </w:rPr>
          <w:t>20</w:t>
        </w:r>
        <w:r w:rsidR="00032B4C">
          <w:rPr>
            <w:noProof/>
            <w:webHidden/>
          </w:rPr>
          <w:fldChar w:fldCharType="end"/>
        </w:r>
      </w:hyperlink>
    </w:p>
    <w:p w14:paraId="0BA4CEFC" w14:textId="7E1A092D"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t xml:space="preserve">Tabel 3. 3 Modul Utama Implementasi Program	</w:t>
      </w:r>
    </w:p>
    <w:p w14:paraId="270209FD" w14:textId="711A6F1D" w:rsidR="00032B4C" w:rsidRDefault="00032B4C">
      <w:pPr>
        <w:spacing w:after="160" w:line="259" w:lineRule="auto"/>
        <w:ind w:firstLine="0"/>
        <w:jc w:val="left"/>
      </w:pPr>
      <w:r>
        <w:fldChar w:fldCharType="end"/>
      </w:r>
    </w:p>
    <w:p w14:paraId="1E259616" w14:textId="22FB88DC" w:rsidR="00032B4C" w:rsidRDefault="00032B4C">
      <w:pPr>
        <w:spacing w:after="160" w:line="259" w:lineRule="auto"/>
        <w:ind w:firstLine="0"/>
        <w:jc w:val="left"/>
      </w:pPr>
    </w:p>
    <w:p w14:paraId="26BE229C" w14:textId="67428779" w:rsidR="00032B4C" w:rsidRDefault="00032B4C">
      <w:pPr>
        <w:spacing w:after="160" w:line="259" w:lineRule="auto"/>
        <w:ind w:firstLine="0"/>
        <w:jc w:val="left"/>
      </w:pPr>
    </w:p>
    <w:p w14:paraId="7E540DC3" w14:textId="79A0E5C0" w:rsidR="00032B4C" w:rsidRDefault="00032B4C">
      <w:pPr>
        <w:spacing w:after="160" w:line="259" w:lineRule="auto"/>
        <w:ind w:firstLine="0"/>
        <w:jc w:val="left"/>
      </w:pPr>
    </w:p>
    <w:p w14:paraId="2C9AF6F4" w14:textId="5000C063" w:rsidR="00032B4C" w:rsidRDefault="00032B4C">
      <w:pPr>
        <w:spacing w:after="160" w:line="259" w:lineRule="auto"/>
        <w:ind w:firstLine="0"/>
        <w:jc w:val="left"/>
      </w:pPr>
    </w:p>
    <w:p w14:paraId="47E17653" w14:textId="2F851842" w:rsidR="00032B4C" w:rsidRDefault="00032B4C">
      <w:pPr>
        <w:spacing w:after="160" w:line="259" w:lineRule="auto"/>
        <w:ind w:firstLine="0"/>
        <w:jc w:val="left"/>
      </w:pPr>
    </w:p>
    <w:p w14:paraId="2000681B" w14:textId="4AA69C44" w:rsidR="00032B4C" w:rsidRDefault="00032B4C">
      <w:pPr>
        <w:spacing w:after="160" w:line="259" w:lineRule="auto"/>
        <w:ind w:firstLine="0"/>
        <w:jc w:val="left"/>
      </w:pPr>
    </w:p>
    <w:p w14:paraId="74C5A8FA" w14:textId="5DF07B93" w:rsidR="00032B4C" w:rsidRDefault="00032B4C">
      <w:pPr>
        <w:spacing w:after="160" w:line="259" w:lineRule="auto"/>
        <w:ind w:firstLine="0"/>
        <w:jc w:val="left"/>
      </w:pPr>
    </w:p>
    <w:p w14:paraId="6DC1A0DF" w14:textId="38458F7C" w:rsidR="00032B4C" w:rsidRDefault="00032B4C">
      <w:pPr>
        <w:spacing w:after="160" w:line="259" w:lineRule="auto"/>
        <w:ind w:firstLine="0"/>
        <w:jc w:val="left"/>
      </w:pPr>
    </w:p>
    <w:p w14:paraId="5F9E6747" w14:textId="5AED09D3" w:rsidR="00032B4C" w:rsidRDefault="00032B4C">
      <w:pPr>
        <w:spacing w:after="160" w:line="259" w:lineRule="auto"/>
        <w:ind w:firstLine="0"/>
        <w:jc w:val="left"/>
      </w:pPr>
    </w:p>
    <w:p w14:paraId="529EC73B" w14:textId="304E0BA2" w:rsidR="00032B4C" w:rsidRDefault="00032B4C">
      <w:pPr>
        <w:spacing w:after="160" w:line="259" w:lineRule="auto"/>
        <w:ind w:firstLine="0"/>
        <w:jc w:val="left"/>
      </w:pPr>
    </w:p>
    <w:p w14:paraId="3D212097" w14:textId="3AEC196C" w:rsidR="00032B4C" w:rsidRDefault="00032B4C">
      <w:pPr>
        <w:spacing w:after="160" w:line="259" w:lineRule="auto"/>
        <w:ind w:firstLine="0"/>
        <w:jc w:val="left"/>
      </w:pPr>
    </w:p>
    <w:p w14:paraId="0E98128A" w14:textId="7B0BE47D" w:rsidR="00032B4C" w:rsidRDefault="00032B4C">
      <w:pPr>
        <w:spacing w:after="160" w:line="259" w:lineRule="auto"/>
        <w:ind w:firstLine="0"/>
        <w:jc w:val="left"/>
      </w:pPr>
    </w:p>
    <w:p w14:paraId="12497DA2" w14:textId="28656AD2" w:rsidR="00032B4C" w:rsidRDefault="00032B4C">
      <w:pPr>
        <w:spacing w:after="160" w:line="259" w:lineRule="auto"/>
        <w:ind w:firstLine="0"/>
        <w:jc w:val="left"/>
      </w:pPr>
    </w:p>
    <w:p w14:paraId="55BFD241" w14:textId="3AF1EAE5" w:rsidR="00032B4C" w:rsidRDefault="00032B4C">
      <w:pPr>
        <w:spacing w:after="160" w:line="259" w:lineRule="auto"/>
        <w:ind w:firstLine="0"/>
        <w:jc w:val="left"/>
      </w:pPr>
    </w:p>
    <w:p w14:paraId="6DCD2084" w14:textId="7165532C" w:rsidR="00032B4C" w:rsidRDefault="00032B4C">
      <w:pPr>
        <w:spacing w:after="160" w:line="259" w:lineRule="auto"/>
        <w:ind w:firstLine="0"/>
        <w:jc w:val="left"/>
      </w:pPr>
    </w:p>
    <w:p w14:paraId="5734BC7D" w14:textId="1D2FEAD8" w:rsidR="00032B4C" w:rsidRDefault="00032B4C">
      <w:pPr>
        <w:spacing w:after="160" w:line="259" w:lineRule="auto"/>
        <w:ind w:firstLine="0"/>
        <w:jc w:val="left"/>
      </w:pPr>
    </w:p>
    <w:p w14:paraId="5251155E" w14:textId="0BAD9A22" w:rsidR="00032B4C" w:rsidRDefault="00032B4C">
      <w:pPr>
        <w:spacing w:after="160" w:line="259" w:lineRule="auto"/>
        <w:ind w:firstLine="0"/>
        <w:jc w:val="left"/>
      </w:pPr>
    </w:p>
    <w:p w14:paraId="1DFEBBCF" w14:textId="5077A32E" w:rsidR="00032B4C" w:rsidRDefault="00032B4C">
      <w:pPr>
        <w:spacing w:after="160" w:line="259" w:lineRule="auto"/>
        <w:ind w:firstLine="0"/>
        <w:jc w:val="left"/>
      </w:pPr>
    </w:p>
    <w:p w14:paraId="18BBF148" w14:textId="7D241B43" w:rsidR="00032B4C" w:rsidRDefault="00032B4C">
      <w:pPr>
        <w:spacing w:after="160" w:line="259" w:lineRule="auto"/>
        <w:ind w:firstLine="0"/>
        <w:jc w:val="left"/>
      </w:pPr>
    </w:p>
    <w:p w14:paraId="6D36DDD0" w14:textId="6CE853CB" w:rsidR="00032B4C" w:rsidRDefault="00032B4C">
      <w:pPr>
        <w:spacing w:after="160" w:line="259" w:lineRule="auto"/>
        <w:ind w:firstLine="0"/>
        <w:jc w:val="left"/>
      </w:pPr>
    </w:p>
    <w:p w14:paraId="27E38DDB" w14:textId="5FC5CED1" w:rsidR="00032B4C" w:rsidRDefault="00032B4C">
      <w:pPr>
        <w:spacing w:after="160" w:line="259" w:lineRule="auto"/>
        <w:ind w:firstLine="0"/>
        <w:jc w:val="left"/>
      </w:pPr>
    </w:p>
    <w:p w14:paraId="429C13F9" w14:textId="78B70E72" w:rsidR="00032B4C" w:rsidRDefault="00032B4C">
      <w:pPr>
        <w:spacing w:after="160" w:line="259" w:lineRule="auto"/>
        <w:ind w:firstLine="0"/>
        <w:jc w:val="left"/>
      </w:pPr>
    </w:p>
    <w:p w14:paraId="21B22733" w14:textId="4A9685B3" w:rsidR="00032B4C" w:rsidRDefault="00032B4C">
      <w:pPr>
        <w:spacing w:after="160" w:line="259" w:lineRule="auto"/>
        <w:ind w:firstLine="0"/>
        <w:jc w:val="left"/>
      </w:pPr>
    </w:p>
    <w:p w14:paraId="5E04D9EB" w14:textId="7B28F2CB" w:rsidR="00032B4C" w:rsidRDefault="00032B4C">
      <w:pPr>
        <w:spacing w:after="160" w:line="259" w:lineRule="auto"/>
        <w:ind w:firstLine="0"/>
        <w:jc w:val="left"/>
      </w:pPr>
    </w:p>
    <w:p w14:paraId="6CF7618F" w14:textId="77777777" w:rsidR="00032B4C" w:rsidRDefault="00032B4C">
      <w:pPr>
        <w:spacing w:after="160" w:line="259" w:lineRule="auto"/>
        <w:ind w:firstLine="0"/>
        <w:jc w:val="left"/>
      </w:pPr>
    </w:p>
    <w:p w14:paraId="64DE8152" w14:textId="77777777" w:rsidR="00585B80" w:rsidRDefault="00A804EF" w:rsidP="00A804EF">
      <w:pPr>
        <w:tabs>
          <w:tab w:val="left" w:pos="2720"/>
        </w:tabs>
        <w:jc w:val="center"/>
        <w:rPr>
          <w:b/>
          <w:bCs/>
        </w:rPr>
      </w:pPr>
      <w:r w:rsidRPr="00A804EF">
        <w:rPr>
          <w:b/>
          <w:bCs/>
        </w:rPr>
        <w:lastRenderedPageBreak/>
        <w:t>DAFTAR GAMBAR</w:t>
      </w:r>
    </w:p>
    <w:p w14:paraId="471404D3" w14:textId="77777777" w:rsidR="006B5AFF" w:rsidRDefault="006B5AFF" w:rsidP="00A804EF">
      <w:pPr>
        <w:tabs>
          <w:tab w:val="left" w:pos="2720"/>
        </w:tabs>
        <w:jc w:val="center"/>
        <w:rPr>
          <w:b/>
          <w:bCs/>
        </w:rPr>
      </w:pPr>
    </w:p>
    <w:p w14:paraId="6609EAEA" w14:textId="77777777" w:rsidR="006B5AFF" w:rsidRDefault="006B5AFF" w:rsidP="00A804EF">
      <w:pPr>
        <w:tabs>
          <w:tab w:val="left" w:pos="2720"/>
        </w:tabs>
        <w:jc w:val="center"/>
        <w:rPr>
          <w:b/>
          <w:bCs/>
        </w:rPr>
      </w:pPr>
    </w:p>
    <w:p w14:paraId="2586122A" w14:textId="77777777" w:rsidR="006B5AFF" w:rsidRDefault="006B5AFF" w:rsidP="00A804EF">
      <w:pPr>
        <w:tabs>
          <w:tab w:val="left" w:pos="2720"/>
        </w:tabs>
        <w:jc w:val="center"/>
        <w:rPr>
          <w:b/>
          <w:bCs/>
        </w:rPr>
      </w:pPr>
    </w:p>
    <w:p w14:paraId="111101CA" w14:textId="525001B1" w:rsidR="004621C9" w:rsidRDefault="004621C9">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\f f \h \z \c "Gambar 2." </w:instrText>
      </w:r>
      <w:r>
        <w:rPr>
          <w:b/>
          <w:bCs/>
        </w:rPr>
        <w:fldChar w:fldCharType="separate"/>
      </w:r>
      <w:hyperlink w:anchor="_Toc230109512" w:history="1">
        <w:r w:rsidRPr="009A2AEC">
          <w:rPr>
            <w:rStyle w:val="Hyperlink"/>
            <w:noProof/>
          </w:rPr>
          <w:t>Gambar 2. 1 Two Process Model of Sleep Regulation</w:t>
        </w:r>
        <w:r>
          <w:rPr>
            <w:noProof/>
            <w:webHidden/>
          </w:rPr>
          <w:tab/>
        </w:r>
        <w:r>
          <w:rPr>
            <w:noProof/>
            <w:webHidden/>
          </w:rPr>
          <w:fldChar w:fldCharType="begin"/>
        </w:r>
        <w:r>
          <w:rPr>
            <w:noProof/>
            <w:webHidden/>
          </w:rPr>
          <w:instrText xml:space="preserve"> PAGEREF _Toc230109512 \h </w:instrText>
        </w:r>
        <w:r>
          <w:rPr>
            <w:noProof/>
            <w:webHidden/>
          </w:rPr>
        </w:r>
        <w:r>
          <w:rPr>
            <w:noProof/>
            <w:webHidden/>
          </w:rPr>
          <w:fldChar w:fldCharType="separate"/>
        </w:r>
        <w:r w:rsidR="003960F7">
          <w:rPr>
            <w:noProof/>
            <w:webHidden/>
          </w:rPr>
          <w:t>7</w:t>
        </w:r>
        <w:r>
          <w:rPr>
            <w:noProof/>
            <w:webHidden/>
          </w:rPr>
          <w:fldChar w:fldCharType="end"/>
        </w:r>
      </w:hyperlink>
    </w:p>
    <w:p w14:paraId="547E54E2" w14:textId="42DFEC39" w:rsidR="004621C9"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09513" w:history="1">
        <w:r w:rsidR="004621C9" w:rsidRPr="009A2AEC">
          <w:rPr>
            <w:rStyle w:val="Hyperlink"/>
            <w:noProof/>
          </w:rPr>
          <w:t>Gambar 2. 2 Pengukuran Social Jetlag.</w:t>
        </w:r>
        <w:r w:rsidR="004621C9">
          <w:rPr>
            <w:noProof/>
            <w:webHidden/>
          </w:rPr>
          <w:tab/>
        </w:r>
        <w:r w:rsidR="004621C9">
          <w:rPr>
            <w:noProof/>
            <w:webHidden/>
          </w:rPr>
          <w:fldChar w:fldCharType="begin"/>
        </w:r>
        <w:r w:rsidR="004621C9">
          <w:rPr>
            <w:noProof/>
            <w:webHidden/>
          </w:rPr>
          <w:instrText xml:space="preserve"> PAGEREF _Toc230109513 \h </w:instrText>
        </w:r>
        <w:r w:rsidR="004621C9">
          <w:rPr>
            <w:noProof/>
            <w:webHidden/>
          </w:rPr>
        </w:r>
        <w:r w:rsidR="004621C9">
          <w:rPr>
            <w:noProof/>
            <w:webHidden/>
          </w:rPr>
          <w:fldChar w:fldCharType="separate"/>
        </w:r>
        <w:r w:rsidR="003960F7">
          <w:rPr>
            <w:noProof/>
            <w:webHidden/>
          </w:rPr>
          <w:t>8</w:t>
        </w:r>
        <w:r w:rsidR="004621C9">
          <w:rPr>
            <w:noProof/>
            <w:webHidden/>
          </w:rPr>
          <w:fldChar w:fldCharType="end"/>
        </w:r>
      </w:hyperlink>
    </w:p>
    <w:p w14:paraId="39569958" w14:textId="25543DCF" w:rsidR="00AC1287" w:rsidRDefault="00B825AE" w:rsidP="00AC1287">
      <w:pPr>
        <w:pStyle w:val="TableofFigures"/>
        <w:tabs>
          <w:tab w:val="right" w:leader="dot" w:pos="8777"/>
        </w:tabs>
        <w:rPr>
          <w:b/>
          <w:bCs/>
        </w:rPr>
      </w:pPr>
      <w:r>
        <w:t xml:space="preserve">Gambar 2. 3 Genetic Algorithm dan Hill Climbing	</w:t>
      </w:r>
    </w:p>
    <w:p w14:paraId="6E12429A" w14:textId="7D991815" w:rsidR="00AC1287" w:rsidRDefault="00AC1287">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\h \z \c "Gambar 3." </w:instrText>
      </w:r>
      <w:r>
        <w:rPr>
          <w:b/>
          <w:bCs/>
        </w:rPr>
        <w:fldChar w:fldCharType="separate"/>
      </w:r>
      <w:hyperlink w:anchor="_Toc230110424" w:history="1">
        <w:r w:rsidRPr="00705F94">
          <w:rPr>
            <w:rStyle w:val="Hyperlink"/>
            <w:noProof/>
          </w:rPr>
          <w:t>Gambar 3. 1 Alur Metodologi Penelitian</w:t>
        </w:r>
        <w:r>
          <w:rPr>
            <w:noProof/>
            <w:webHidden/>
          </w:rPr>
          <w:tab/>
        </w:r>
        <w:r>
          <w:rPr>
            <w:noProof/>
            <w:webHidden/>
          </w:rPr>
          <w:fldChar w:fldCharType="begin"/>
        </w:r>
        <w:r>
          <w:rPr>
            <w:noProof/>
            <w:webHidden/>
          </w:rPr>
          <w:instrText xml:space="preserve"> PAGEREF _Toc230110424 \h </w:instrText>
        </w:r>
        <w:r>
          <w:rPr>
            <w:noProof/>
            <w:webHidden/>
          </w:rPr>
        </w:r>
        <w:r>
          <w:rPr>
            <w:noProof/>
            <w:webHidden/>
          </w:rPr>
          <w:fldChar w:fldCharType="separate"/>
        </w:r>
        <w:r w:rsidR="003960F7">
          <w:rPr>
            <w:noProof/>
            <w:webHidden/>
          </w:rPr>
          <w:t>29</w:t>
        </w:r>
        <w:r>
          <w:rPr>
            <w:noProof/>
            <w:webHidden/>
          </w:rPr>
          <w:fldChar w:fldCharType="end"/>
        </w:r>
      </w:hyperlink>
    </w:p>
    <w:p w14:paraId="4D91FA97" w14:textId="5EE4A39C"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5" w:history="1">
        <w:r w:rsidR="00AC1287" w:rsidRPr="00705F94">
          <w:rPr>
            <w:rStyle w:val="Hyperlink"/>
            <w:noProof/>
          </w:rPr>
          <w:t>Gambar 3. 2 Representasi 48 Slot Harian</w:t>
        </w:r>
        <w:r w:rsidR="00AC1287">
          <w:rPr>
            <w:noProof/>
            <w:webHidden/>
          </w:rPr>
          <w:tab/>
        </w:r>
        <w:r w:rsidR="00AC1287">
          <w:rPr>
            <w:noProof/>
            <w:webHidden/>
          </w:rPr>
          <w:fldChar w:fldCharType="begin"/>
        </w:r>
        <w:r w:rsidR="00AC1287">
          <w:rPr>
            <w:noProof/>
            <w:webHidden/>
          </w:rPr>
          <w:instrText xml:space="preserve"> PAGEREF _Toc230110425 \h </w:instrText>
        </w:r>
        <w:r w:rsidR="00AC1287">
          <w:rPr>
            <w:noProof/>
            <w:webHidden/>
          </w:rPr>
        </w:r>
        <w:r w:rsidR="00AC1287">
          <w:rPr>
            <w:noProof/>
            <w:webHidden/>
          </w:rPr>
          <w:fldChar w:fldCharType="separate"/>
        </w:r>
        <w:r w:rsidR="003960F7">
          <w:rPr>
            <w:noProof/>
            <w:webHidden/>
          </w:rPr>
          <w:t>15</w:t>
        </w:r>
        <w:r w:rsidR="00AC1287">
          <w:rPr>
            <w:noProof/>
            <w:webHidden/>
          </w:rPr>
          <w:fldChar w:fldCharType="end"/>
        </w:r>
      </w:hyperlink>
    </w:p>
    <w:p w14:paraId="74475B61" w14:textId="4691D44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6" w:history="1">
        <w:r w:rsidR="00AC1287" w:rsidRPr="00705F94">
          <w:rPr>
            <w:rStyle w:val="Hyperlink"/>
            <w:noProof/>
          </w:rPr>
          <w:t>Gambar 3. 3 Representasi Kromosom Jadwal Harian</w:t>
        </w:r>
        <w:r w:rsidR="00AC1287">
          <w:rPr>
            <w:noProof/>
            <w:webHidden/>
          </w:rPr>
          <w:tab/>
        </w:r>
        <w:r w:rsidR="00AC1287">
          <w:rPr>
            <w:noProof/>
            <w:webHidden/>
          </w:rPr>
          <w:fldChar w:fldCharType="begin"/>
        </w:r>
        <w:r w:rsidR="00AC1287">
          <w:rPr>
            <w:noProof/>
            <w:webHidden/>
          </w:rPr>
          <w:instrText xml:space="preserve"> PAGEREF _Toc230110426 \h </w:instrText>
        </w:r>
        <w:r w:rsidR="00AC1287">
          <w:rPr>
            <w:noProof/>
            <w:webHidden/>
          </w:rPr>
        </w:r>
        <w:r w:rsidR="00AC1287">
          <w:rPr>
            <w:noProof/>
            <w:webHidden/>
          </w:rPr>
          <w:fldChar w:fldCharType="separate"/>
        </w:r>
        <w:r w:rsidR="003960F7">
          <w:rPr>
            <w:noProof/>
            <w:webHidden/>
          </w:rPr>
          <w:t>16</w:t>
        </w:r>
        <w:r w:rsidR="00AC1287">
          <w:rPr>
            <w:noProof/>
            <w:webHidden/>
          </w:rPr>
          <w:fldChar w:fldCharType="end"/>
        </w:r>
      </w:hyperlink>
    </w:p>
    <w:p w14:paraId="708980FC" w14:textId="412A5019"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7" w:history="1">
        <w:r w:rsidR="00AC1287" w:rsidRPr="00705F94">
          <w:rPr>
            <w:rStyle w:val="Hyperlink"/>
            <w:noProof/>
          </w:rPr>
          <w:t>Gambar 3. 4 Mandatory Core, Transit Slot, dan Mandatory Absolute</w:t>
        </w:r>
        <w:r w:rsidR="00AC1287">
          <w:rPr>
            <w:noProof/>
            <w:webHidden/>
          </w:rPr>
          <w:tab/>
        </w:r>
        <w:r w:rsidR="00AC1287">
          <w:rPr>
            <w:noProof/>
            <w:webHidden/>
          </w:rPr>
          <w:fldChar w:fldCharType="begin"/>
        </w:r>
        <w:r w:rsidR="00AC1287">
          <w:rPr>
            <w:noProof/>
            <w:webHidden/>
          </w:rPr>
          <w:instrText xml:space="preserve"> PAGEREF _Toc230110427 \h </w:instrText>
        </w:r>
        <w:r w:rsidR="00AC1287">
          <w:rPr>
            <w:noProof/>
            <w:webHidden/>
          </w:rPr>
        </w:r>
        <w:r w:rsidR="00AC1287">
          <w:rPr>
            <w:noProof/>
            <w:webHidden/>
          </w:rPr>
          <w:fldChar w:fldCharType="separate"/>
        </w:r>
        <w:r w:rsidR="003960F7">
          <w:rPr>
            <w:noProof/>
            <w:webHidden/>
          </w:rPr>
          <w:t>31</w:t>
        </w:r>
        <w:r w:rsidR="00AC1287">
          <w:rPr>
            <w:noProof/>
            <w:webHidden/>
          </w:rPr>
          <w:fldChar w:fldCharType="end"/>
        </w:r>
      </w:hyperlink>
    </w:p>
    <w:p w14:paraId="66264159" w14:textId="007D1B7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8" w:history="1">
        <w:r w:rsidR="00AC1287" w:rsidRPr="00705F94">
          <w:rPr>
            <w:rStyle w:val="Hyperlink"/>
            <w:noProof/>
          </w:rPr>
          <w:t>Gambar 3. 5 Alur Repair Chromosome</w:t>
        </w:r>
        <w:r w:rsidR="00AC1287">
          <w:rPr>
            <w:noProof/>
            <w:webHidden/>
          </w:rPr>
          <w:tab/>
        </w:r>
        <w:r w:rsidR="00AC1287">
          <w:rPr>
            <w:noProof/>
            <w:webHidden/>
          </w:rPr>
          <w:fldChar w:fldCharType="begin"/>
        </w:r>
        <w:r w:rsidR="00AC1287">
          <w:rPr>
            <w:noProof/>
            <w:webHidden/>
          </w:rPr>
          <w:instrText xml:space="preserve"> PAGEREF _Toc230110428 \h </w:instrText>
        </w:r>
        <w:r w:rsidR="00AC1287">
          <w:rPr>
            <w:noProof/>
            <w:webHidden/>
          </w:rPr>
        </w:r>
        <w:r w:rsidR="00AC1287">
          <w:rPr>
            <w:noProof/>
            <w:webHidden/>
          </w:rPr>
          <w:fldChar w:fldCharType="separate"/>
        </w:r>
        <w:r w:rsidR="003960F7">
          <w:rPr>
            <w:noProof/>
            <w:webHidden/>
          </w:rPr>
          <w:t>23</w:t>
        </w:r>
        <w:r w:rsidR="00AC1287">
          <w:rPr>
            <w:noProof/>
            <w:webHidden/>
          </w:rPr>
          <w:fldChar w:fldCharType="end"/>
        </w:r>
      </w:hyperlink>
    </w:p>
    <w:p w14:paraId="64A5F2A2" w14:textId="719B9401"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9" w:history="1">
        <w:r w:rsidR="00AC1287" w:rsidRPr="00705F94">
          <w:rPr>
            <w:rStyle w:val="Hyperlink"/>
            <w:noProof/>
          </w:rPr>
          <w:t>Gambar 3. 6 Alur Genetic Algorithm</w:t>
        </w:r>
        <w:r w:rsidR="00AC1287">
          <w:rPr>
            <w:noProof/>
            <w:webHidden/>
          </w:rPr>
          <w:tab/>
        </w:r>
        <w:r w:rsidR="00AC1287">
          <w:rPr>
            <w:noProof/>
            <w:webHidden/>
          </w:rPr>
          <w:fldChar w:fldCharType="begin"/>
        </w:r>
        <w:r w:rsidR="00AC1287">
          <w:rPr>
            <w:noProof/>
            <w:webHidden/>
          </w:rPr>
          <w:instrText xml:space="preserve"> PAGEREF _Toc230110429 \h </w:instrText>
        </w:r>
        <w:r w:rsidR="00AC1287">
          <w:rPr>
            <w:noProof/>
            <w:webHidden/>
          </w:rPr>
        </w:r>
        <w:r w:rsidR="00AC1287">
          <w:rPr>
            <w:noProof/>
            <w:webHidden/>
          </w:rPr>
          <w:fldChar w:fldCharType="separate"/>
        </w:r>
        <w:r w:rsidR="003960F7">
          <w:rPr>
            <w:noProof/>
            <w:webHidden/>
          </w:rPr>
          <w:t>34</w:t>
        </w:r>
        <w:r w:rsidR="00AC1287">
          <w:rPr>
            <w:noProof/>
            <w:webHidden/>
          </w:rPr>
          <w:fldChar w:fldCharType="end"/>
        </w:r>
      </w:hyperlink>
    </w:p>
    <w:p w14:paraId="15D6F1C1" w14:textId="780DB200"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t xml:space="preserve">Gambar 3. 8 Alur Genetic Algorithm dan Hill Climbing	</w:t>
      </w:r>
    </w:p>
    <w:p w14:paraId="4EE2281E" w14:textId="068026A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3" w:history="1">
        <w:r w:rsidR="00AC1287" w:rsidRPr="00705F94">
          <w:rPr>
            <w:rStyle w:val="Hyperlink"/>
            <w:noProof/>
          </w:rPr>
          <w:t>Gambar 3. 10 Grid Search</w:t>
        </w:r>
        <w:r w:rsidR="00AC1287">
          <w:rPr>
            <w:noProof/>
            <w:webHidden/>
          </w:rPr>
          <w:tab/>
        </w:r>
        <w:r w:rsidR="00AC1287">
          <w:rPr>
            <w:noProof/>
            <w:webHidden/>
          </w:rPr>
          <w:fldChar w:fldCharType="begin"/>
        </w:r>
        <w:r w:rsidR="00AC1287">
          <w:rPr>
            <w:noProof/>
            <w:webHidden/>
          </w:rPr>
          <w:instrText xml:space="preserve"> PAGEREF _Toc230110433 \h </w:instrText>
        </w:r>
        <w:r w:rsidR="00AC1287">
          <w:rPr>
            <w:noProof/>
            <w:webHidden/>
          </w:rPr>
        </w:r>
        <w:r w:rsidR="00AC1287">
          <w:rPr>
            <w:noProof/>
            <w:webHidden/>
          </w:rPr>
          <w:fldChar w:fldCharType="separate"/>
        </w:r>
        <w:r w:rsidR="003960F7">
          <w:rPr>
            <w:noProof/>
            <w:webHidden/>
          </w:rPr>
          <w:t>40</w:t>
        </w:r>
        <w:r w:rsidR="00AC1287">
          <w:rPr>
            <w:noProof/>
            <w:webHidden/>
          </w:rPr>
          <w:fldChar w:fldCharType="end"/>
        </w:r>
      </w:hyperlink>
    </w:p>
    <w:p w14:paraId="5529E409" w14:textId="47AF33B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4" w:history="1">
        <w:r w:rsidR="00AC1287" w:rsidRPr="00705F94">
          <w:rPr>
            <w:rStyle w:val="Hyperlink"/>
            <w:noProof/>
          </w:rPr>
          <w:t>Gambar 3. 11 Baseline Comparison dan Evaluasi</w:t>
        </w:r>
        <w:r w:rsidR="00AC1287">
          <w:rPr>
            <w:noProof/>
            <w:webHidden/>
          </w:rPr>
          <w:tab/>
        </w:r>
        <w:r w:rsidR="00AC1287">
          <w:rPr>
            <w:noProof/>
            <w:webHidden/>
          </w:rPr>
          <w:fldChar w:fldCharType="begin"/>
        </w:r>
        <w:r w:rsidR="00AC1287">
          <w:rPr>
            <w:noProof/>
            <w:webHidden/>
          </w:rPr>
          <w:instrText xml:space="preserve"> PAGEREF _Toc230110434 \h </w:instrText>
        </w:r>
        <w:r w:rsidR="00AC1287">
          <w:rPr>
            <w:noProof/>
            <w:webHidden/>
          </w:rPr>
        </w:r>
        <w:r w:rsidR="00AC1287">
          <w:rPr>
            <w:noProof/>
            <w:webHidden/>
          </w:rPr>
          <w:fldChar w:fldCharType="separate"/>
        </w:r>
        <w:r w:rsidR="003960F7">
          <w:rPr>
            <w:noProof/>
            <w:webHidden/>
          </w:rPr>
          <w:t>42</w:t>
        </w:r>
        <w:r w:rsidR="00AC1287">
          <w:rPr>
            <w:noProof/>
            <w:webHidden/>
          </w:rPr>
          <w:fldChar w:fldCharType="end"/>
        </w:r>
      </w:hyperlink>
    </w:p>
    <w:p w14:paraId="418014F6" w14:textId="431DFEA4" w:rsidR="00AC1287" w:rsidRDefault="00AC1287" w:rsidP="00AC1287">
      <w:pPr>
        <w:rPr>
          <w:b/>
          <w:bCs/>
        </w:rPr>
      </w:pPr>
      <w:r>
        <w:rPr>
          <w:b/>
          <w:bCs/>
        </w:rPr>
        <w:fldChar w:fldCharType="end"/>
      </w:r>
    </w:p>
    <w:p w14:paraId="142700D2" w14:textId="77777777" w:rsidR="00AC1287" w:rsidRDefault="00AC1287" w:rsidP="00AC1287">
      <w:pPr>
        <w:rPr>
          <w:b/>
          <w:bCs/>
        </w:rPr>
      </w:pPr>
    </w:p>
    <w:p w14:paraId="23B8B5CE" w14:textId="62709593" w:rsidR="00AC1287" w:rsidRPr="00AC1287" w:rsidRDefault="00AC1287" w:rsidP="00AC1287">
      <w:pPr>
        <w:sectPr w:rsidR="00AC1287" w:rsidRPr="00AC1287" w:rsidSect="00F94629">
          <w:footerReference w:type="first" r:id="rId13"/>
          <w:pgSz w:w="11906" w:h="16838"/>
          <w:pgMar w:top="1701" w:right="1418" w:bottom="1418" w:left="1701" w:header="709" w:footer="709" w:gutter="0"/>
          <w:pgNumType w:fmt="lowerRoman" w:start="3"/>
          <w:cols w:space="708"/>
          <w:titlePg/>
          <w:docGrid w:linePitch="360"/>
        </w:sectPr>
      </w:pPr>
    </w:p>
    <w:p w14:paraId="002368D2" w14:textId="77777777" w:rsidR="007A592C" w:rsidRPr="00D45F2A" w:rsidRDefault="007A592C" w:rsidP="00CB5556">
      <w:pPr>
        <w:pStyle w:val="Heading1"/>
      </w:pPr>
      <w:bookmarkStart w:id="10" w:name="_Toc234856609"/>
      <w:r w:rsidRPr="00D45F2A">
        <w:lastRenderedPageBreak/>
        <w:t>BAB I</w:t>
      </w:r>
      <w:r w:rsidRPr="00D45F2A">
        <w:br/>
        <w:t>PENDAHULUAN</w:t>
      </w:r>
      <w:bookmarkEnd w:id="10"/>
    </w:p>
    <w:p w14:paraId="6978F09E" w14:textId="77777777" w:rsidR="00671523" w:rsidRPr="00671523" w:rsidRDefault="00671523" w:rsidP="00093C6C">
      <w:pPr>
        <w:rPr>
          <w:lang w:val="en-US" w:eastAsia="ko-KR"/>
        </w:rPr>
      </w:pPr>
    </w:p>
    <w:p w14:paraId="5FB3BD4E" w14:textId="77777777" w:rsidR="00D45F2A" w:rsidRPr="00D45F2A" w:rsidRDefault="00D45F2A" w:rsidP="00BE216F">
      <w:pPr>
        <w:pStyle w:val="Heading2"/>
        <w:ind w:left="426" w:hanging="426"/>
      </w:pPr>
      <w:bookmarkStart w:id="11" w:name="_Toc234856610"/>
      <w:r w:rsidRPr="00D45F2A">
        <w:t>Latar Belakang Masalah</w:t>
      </w:r>
      <w:bookmarkEnd w:id="11"/>
    </w:p>
    <w:p w14:paraId="712D486C" w14:textId="20CA06EA" w:rsidR="007468DA" w:rsidRDefault="007468DA" w:rsidP="00BE216F">
      <w:pPr>
        <w:pStyle w:val="ListParagraph"/>
        <w:ind w:left="0" w:firstLine="709"/>
      </w:pPr>
      <w:bookmarkStart w:id="12" w:name="_Hlk127354688"/>
      <w:r>
        <w:t xml:space="preserve">Tidur merupakan kebutuhan fisiologis mendasar yang memengaruhi hampir seluruh aspek kesehatan dan fungsi kognitif manusia. Bukti ilmiah yang terus berkembang menunjukkan bahwa bukan hanya durasi tidur yang cukup, melainkan juga regularitas atau konsistensi pola tidur dari hari ke hari merupakan faktor yang sama pentingnya bagi kesehatan jangka panjang. </w:t>
      </w:r>
      <w:sdt>
        <w:sdtPr>
          <w:rPr>
            <w:color w:val="000000"/>
          </w:rPr>
          <w:tag w:val="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02220368"/>
          <w:placeholder>
            <w:docPart w:val="DefaultPlaceholder_-1854013440"/>
          </w:placeholder>
        </w:sdtPr>
        <w:sdtEndPr/>
        <w:sdtContent>
          <w:r w:rsidR="0049276E" w:rsidRPr="0049276E">
            <w:rPr>
              <w:color w:val="000000"/>
            </w:rPr>
            <w:t>(Borbély 1982)</w:t>
          </w:r>
        </w:sdtContent>
      </w:sdt>
      <w:r>
        <w:t xml:space="preserve"> melalui </w:t>
      </w:r>
      <w:r w:rsidRPr="009C600F">
        <w:rPr>
          <w:i/>
          <w:iCs/>
        </w:rPr>
        <w:t>Two-Process Model</w:t>
      </w:r>
      <w:r>
        <w:t xml:space="preserve"> menegaskan bahwa regulasi tidur dikendalikan oleh interaksi dua proses, yakni proses homeostat (tekanan tidur yang terakumulasi saat terjaga) dan proses sirkadian (ritme biologis 24 jam), sehingga ketidaksesuaian antara keduanya akan mengakibatkan degradasi kualitas tidur secara sistematis. </w:t>
      </w:r>
      <w:sdt>
        <w:sdtPr>
          <w:rPr>
            <w:color w:val="000000"/>
          </w:rPr>
          <w:tag w:val="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2045016914"/>
          <w:placeholder>
            <w:docPart w:val="DefaultPlaceholder_-1854013440"/>
          </w:placeholder>
        </w:sdtPr>
        <w:sdtEndPr/>
        <w:sdtContent>
          <w:r w:rsidR="0049276E" w:rsidRPr="0049276E">
            <w:rPr>
              <w:color w:val="000000"/>
            </w:rPr>
            <w:t>(Dijk and Czeisler 1995)</w:t>
          </w:r>
        </w:sdtContent>
      </w:sdt>
      <w:r>
        <w:t xml:space="preserve"> lebih lanjut membuktikan bahwa pacemaker sirkadian internal manusia secara aktif menentukan propensitas tidur, struktur tidur, dan aktivitas gelombang lambat EEG, menegaskan pentingnya keselarasan jadwal tidur dengan ritme biologis.</w:t>
      </w:r>
    </w:p>
    <w:p w14:paraId="48EC1D86" w14:textId="189CCF45" w:rsidR="007468DA" w:rsidRDefault="007468DA" w:rsidP="00BE216F">
      <w:pPr>
        <w:pStyle w:val="ListParagraph"/>
        <w:ind w:left="0" w:firstLine="709"/>
      </w:pPr>
      <w:r>
        <w:t xml:space="preserve">Permasalahan yang kini meluas di masyarakat modern adalah ketidaksesuaian antara jam biologis internal dan tuntutan jadwal sosial-aktivitas eksternal, yang dikenal sebagai social jetlag </w:t>
      </w:r>
      <w:sdt>
        <w:sdtPr>
          <w:rPr>
            <w:color w:val="000000"/>
          </w:rPr>
          <w:tag w:val="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98534165"/>
          <w:placeholder>
            <w:docPart w:val="DefaultPlaceholder_-1854013440"/>
          </w:placeholder>
        </w:sdtPr>
        <w:sdtEndPr/>
        <w:sdtContent>
          <w:r w:rsidR="0049276E" w:rsidRPr="0049276E">
            <w:rPr>
              <w:color w:val="000000"/>
            </w:rPr>
            <w:t>(Wittmann et al. 2006)</w:t>
          </w:r>
        </w:sdtContent>
      </w:sdt>
      <w:r>
        <w:t xml:space="preserve">. </w:t>
      </w:r>
      <w:sdt>
        <w:sdtPr>
          <w:rPr>
            <w:color w:val="000000"/>
          </w:rPr>
          <w:tag w:val="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763922880"/>
          <w:placeholder>
            <w:docPart w:val="DefaultPlaceholder_-1854013440"/>
          </w:placeholder>
        </w:sdtPr>
        <w:sdtEndPr/>
        <w:sdtContent>
          <w:r w:rsidR="0049276E" w:rsidRPr="0049276E">
            <w:rPr>
              <w:color w:val="000000"/>
            </w:rPr>
            <w:t>(Roenneberg et al. 2012)</w:t>
          </w:r>
        </w:sdtContent>
      </w:sdt>
      <w:r>
        <w:t xml:space="preserve"> mendefinisikan social jetlag sebagai selisih waktu tidur antara hari kerja dan hari libur yang mencerminkan seberapa jauh seseorang hidup di luar ritme sirkadiannya akibat tuntutan jadwal sosial, dan menemukan bahwa kondisi ini berkorelasi signifikan dengan peningkatan indeks massa tubuh serta penurunan kesehatan metabolik. </w:t>
      </w:r>
      <w:sdt>
        <w:sdtPr>
          <w:rPr>
            <w:color w:val="000000"/>
          </w:rPr>
          <w:tag w:val="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367913749"/>
          <w:placeholder>
            <w:docPart w:val="DefaultPlaceholder_-1854013440"/>
          </w:placeholder>
        </w:sdtPr>
        <w:sdtEndPr/>
        <w:sdtContent>
          <w:r w:rsidR="0049276E" w:rsidRPr="0049276E">
            <w:rPr>
              <w:color w:val="000000"/>
            </w:rPr>
            <w:t>(Wittmann et al. 2006)</w:t>
          </w:r>
        </w:sdtContent>
      </w:sdt>
      <w:r>
        <w:t xml:space="preserve"> menambahkan bahwa social jetlag yang persisten berdampak pada peningkatan konsumsi stimulan, penurunan performa kognitif, dan peningkatan kelelahan kumulatif. Di kalangan mahasiswa dan pekerja muda Indonesia, permasalahan ini semakin relevan seiring intensifikasi penggunaan perangkat digital dan ketidakteraturan jadwal studi maupun kerja.</w:t>
      </w:r>
    </w:p>
    <w:p w14:paraId="253589A7" w14:textId="57277C4F" w:rsidR="007468DA" w:rsidRDefault="007468DA" w:rsidP="00BE216F">
      <w:pPr>
        <w:pStyle w:val="ListParagraph"/>
        <w:ind w:left="0" w:firstLine="709"/>
      </w:pPr>
      <w:r>
        <w:t xml:space="preserve">Urgensi penanganan regularitas tidur diperkuat oleh serangkaian studi terbaru. </w:t>
      </w:r>
      <w:sdt>
        <w:sdtPr>
          <w:rPr>
            <w:color w:val="000000"/>
          </w:rPr>
          <w:tag w:val="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44527632"/>
          <w:placeholder>
            <w:docPart w:val="DefaultPlaceholder_-1854013440"/>
          </w:placeholder>
        </w:sdtPr>
        <w:sdtEndPr/>
        <w:sdtContent>
          <w:r w:rsidR="0049276E" w:rsidRPr="0049276E">
            <w:rPr>
              <w:color w:val="000000"/>
            </w:rPr>
            <w:t>(Phillips et al. 2017)</w:t>
          </w:r>
        </w:sdtContent>
      </w:sdt>
      <w:r>
        <w:t xml:space="preserve"> memperkenalkan </w:t>
      </w:r>
      <w:r w:rsidRPr="000B29CC">
        <w:rPr>
          <w:i/>
          <w:iCs/>
        </w:rPr>
        <w:t>Sleep Regularity Index</w:t>
      </w:r>
      <w:r>
        <w:t xml:space="preserve"> (SRI) sebagai metrik kuantitatif yang mengukur konsistensi jadwal tidur-bangun, dan menunjukkan bahwa pola tidur yang tidak konsisten berkorelasi signifikan dengan penurunan performa akademik serta keterlambatan fase sirkadian. </w:t>
      </w:r>
      <w:sdt>
        <w:sdtPr>
          <w:rPr>
            <w:color w:val="000000"/>
          </w:rPr>
          <w:tag w:val="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947136561"/>
          <w:placeholder>
            <w:docPart w:val="DefaultPlaceholder_-1854013440"/>
          </w:placeholder>
        </w:sdtPr>
        <w:sdtEndPr/>
        <w:sdtContent>
          <w:r w:rsidR="0049276E" w:rsidRPr="0049276E">
            <w:rPr>
              <w:color w:val="000000"/>
            </w:rPr>
            <w:t>(Windred et al. 2024)</w:t>
          </w:r>
        </w:sdtContent>
      </w:sdt>
      <w:r>
        <w:t xml:space="preserve"> lebih jauh membuktikan bahwa SRI merupakan prediktor mortalitas yang lebih kuat dibandingkan durasi tidur semata, sementara </w:t>
      </w:r>
      <w:sdt>
        <w:sdtPr>
          <w:rPr>
            <w:color w:val="000000"/>
          </w:rPr>
          <w:tag w:val="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
          <w:id w:val="-110211237"/>
          <w:placeholder>
            <w:docPart w:val="DefaultPlaceholder_-1854013440"/>
          </w:placeholder>
        </w:sdtPr>
        <w:sdtEndPr/>
        <w:sdtContent>
          <w:r w:rsidR="0049276E" w:rsidRPr="0049276E">
            <w:rPr>
              <w:color w:val="000000"/>
            </w:rPr>
            <w:t>(Sletten et al. 2023)</w:t>
          </w:r>
        </w:sdtContent>
      </w:sdt>
      <w:r>
        <w:t xml:space="preserve"> dalam sebuah konsensus internasional menegaskan bahwa regularitas tidur merupakan komponen penting dari higiene tidur yang sehat. </w:t>
      </w:r>
      <w:sdt>
        <w:sdtPr>
          <w:rPr>
            <w:color w:val="000000"/>
          </w:rPr>
          <w:tag w:val="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738745137"/>
          <w:placeholder>
            <w:docPart w:val="DefaultPlaceholder_-1854013440"/>
          </w:placeholder>
        </w:sdtPr>
        <w:sdtEndPr/>
        <w:sdtContent>
          <w:r w:rsidR="0049276E" w:rsidRPr="0049276E">
            <w:rPr>
              <w:color w:val="000000"/>
            </w:rPr>
            <w:t>(Huang, Mariani, and Redline 2020)</w:t>
          </w:r>
        </w:sdtContent>
      </w:sdt>
      <w:r>
        <w:t xml:space="preserve"> juga menemukan bahwa iregularitas tidur berhubungan dengan peningkatan risiko kejadian kardiovaskular dalam studi kohort besar MESA, semakin memperkuat dasar ilmiah perlunya intervensi berbasis regularitas tidur.</w:t>
      </w:r>
    </w:p>
    <w:p w14:paraId="11EE9BB2" w14:textId="77777777" w:rsidR="007468DA" w:rsidRDefault="007468DA" w:rsidP="00BE216F">
      <w:pPr>
        <w:pStyle w:val="ListParagraph"/>
        <w:ind w:left="0" w:firstLine="709"/>
      </w:pPr>
    </w:p>
    <w:p w14:paraId="4974F98F" w14:textId="77777777" w:rsidR="00086FE3" w:rsidRDefault="00086FE3" w:rsidP="00BE216F">
      <w:pPr>
        <w:pStyle w:val="ListParagraph"/>
        <w:ind w:left="0" w:firstLine="709"/>
      </w:pPr>
      <w:r w:rsidRPr="00086FE3">
        <w:lastRenderedPageBreak/>
        <w:t xml:space="preserve">Dari perspektif ilmu komputer, permasalahan penjadwalan tidur dan aktivitas dapat diformulasikan sebagai masalah optimasi kombinatorial berkendala. Dalam formulasi ini, satu hari dibagi menjadi 48 slot diskret dengan interval 30 menit, dan solusi yang dihasilkan harus memenuhi kendala aktivitas wajib sekaligus mempertimbangkan kualitas pemulihan tidur, durasi tidur aktual, tingkat kelelahan akibat aktivitas, serta regularitas waktu mulai tidur antarhari. Regularitas tidur dalam penelitian ini tidak dihitung menggunakan nilai </w:t>
      </w:r>
      <w:r w:rsidRPr="009C600F">
        <w:rPr>
          <w:i/>
          <w:iCs/>
        </w:rPr>
        <w:t>Sleep Regularity Index</w:t>
      </w:r>
      <w:r w:rsidRPr="00086FE3">
        <w:t xml:space="preserve"> (SRI) secara penuh, melainkan dimodelkan melalui penalti terhadap perubahan waktu mulai tidur utama dibandingkan hari sebelumnya. Permasalahan ini memiliki ruang solusi yang besar sehingga pendekatan heuristik sederhana, seperti </w:t>
      </w:r>
      <w:r w:rsidRPr="009C600F">
        <w:rPr>
          <w:i/>
          <w:iCs/>
        </w:rPr>
        <w:t>greedy schedule</w:t>
      </w:r>
      <w:r w:rsidRPr="00086FE3">
        <w:t>, berpotensi menghasilkan solusi suboptimal karena tidak mengevaluasi konsekuensi jadwal secara menyeluruh.</w:t>
      </w:r>
    </w:p>
    <w:p w14:paraId="70531370" w14:textId="574AB1E5" w:rsidR="00AC5718" w:rsidRDefault="007468DA" w:rsidP="00BE216F">
      <w:pPr>
        <w:pStyle w:val="ListParagraph"/>
        <w:ind w:left="0" w:firstLine="709"/>
      </w:pPr>
      <w:r>
        <w:t xml:space="preserve">Di sisi lain, Goldberg </w:t>
      </w:r>
      <w:sdt>
        <w:sdtPr>
          <w:rPr>
            <w:color w:val="000000"/>
          </w:rPr>
          <w:tag w:val="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32213263"/>
          <w:placeholder>
            <w:docPart w:val="DefaultPlaceholder_-1854013440"/>
          </w:placeholder>
        </w:sdtPr>
        <w:sdtEndPr/>
        <w:sdtContent>
          <w:r w:rsidR="0049276E" w:rsidRPr="0049276E">
            <w:rPr>
              <w:color w:val="000000"/>
            </w:rPr>
            <w:t>(Goldberg 1989)</w:t>
          </w:r>
        </w:sdtContent>
      </w:sdt>
      <w:r>
        <w:t xml:space="preserve"> membuktikan bahwa </w:t>
      </w:r>
      <w:r w:rsidRPr="009C600F">
        <w:rPr>
          <w:i/>
          <w:iCs/>
        </w:rPr>
        <w:t>Genetic Algorithm</w:t>
      </w:r>
      <w:r>
        <w:t xml:space="preserve"> (GA) merupakan pendekatan metaheuristik berbasis populasi yang efektif untuk ruang solusi besar dan tidak linier melalui mekanisme seleksi, pindah silang, dan mutasi. Meskipun demikian, GA murni rentan terhadap konvergensi prematur dan memiliki kelemahan inheren pada fase eksploitasi lokal (</w:t>
      </w:r>
      <w:r w:rsidRPr="000C15ED">
        <w:rPr>
          <w:i/>
          <w:iCs/>
        </w:rPr>
        <w:t>local exploitation</w:t>
      </w:r>
      <w:r>
        <w:t>). GA sering kali membutuhkan waktu komputasi (konvergensi) yang sangat lama untuk memperbaiki detail-detail kecil pada kromosom, seperti menutup celah waktu kosong (</w:t>
      </w:r>
      <w:r w:rsidRPr="000C15ED">
        <w:rPr>
          <w:i/>
          <w:iCs/>
        </w:rPr>
        <w:t>micro-gaps</w:t>
      </w:r>
      <w:r>
        <w:t xml:space="preserve">) atau merapikan waktu transisi antar aktivitas. Untuk menutupi kelemahan tersebut, </w:t>
      </w:r>
      <w:sdt>
        <w:sdtPr>
          <w:rPr>
            <w:color w:val="000000"/>
          </w:rPr>
          <w:tag w:val="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50540223"/>
          <w:placeholder>
            <w:docPart w:val="DefaultPlaceholder_-1854013440"/>
          </w:placeholder>
        </w:sdtPr>
        <w:sdtEndPr/>
        <w:sdtContent>
          <w:r w:rsidR="0049276E" w:rsidRPr="0049276E">
            <w:rPr>
              <w:color w:val="000000"/>
            </w:rPr>
            <w:t>(Moscato 1989)</w:t>
          </w:r>
        </w:sdtContent>
      </w:sdt>
      <w:r>
        <w:t xml:space="preserve"> kemudian memperkenalkan </w:t>
      </w:r>
      <w:r w:rsidR="000434EF" w:rsidRPr="000C15ED">
        <w:rPr>
          <w:i/>
          <w:iCs/>
        </w:rPr>
        <w:t>Genetic Algorithm dan Hill Climbing</w:t>
      </w:r>
      <w:r>
        <w:t xml:space="preserve"> (MA) yang menggabungkan eksplorasi global GA dengan eksploitasi lokal </w:t>
      </w:r>
      <w:r w:rsidRPr="000C15ED">
        <w:rPr>
          <w:i/>
          <w:iCs/>
        </w:rPr>
        <w:t>Hill Climbing</w:t>
      </w:r>
      <w:r>
        <w:t xml:space="preserve"> (HC), menghasilkan konvergensi lebih cepat dan kualitas solusi lebih tinggi pada masalah optimasi kombinatorial berkendalikan.</w:t>
      </w:r>
    </w:p>
    <w:p w14:paraId="7A5833EC" w14:textId="0D051C8C" w:rsidR="00AC5718" w:rsidRDefault="00086FE3" w:rsidP="00BE216F">
      <w:pPr>
        <w:pStyle w:val="ListParagraph"/>
        <w:ind w:left="0" w:firstLine="709"/>
      </w:pPr>
      <w:r w:rsidRPr="00086FE3">
        <w:t>Penelitian ini memperkenalkan sistem</w:t>
      </w:r>
      <w:r w:rsidR="000C15ED">
        <w:t xml:space="preserve"> </w:t>
      </w:r>
      <w:r w:rsidRPr="00086FE3">
        <w:t xml:space="preserve"> sebagai implementasi </w:t>
      </w:r>
      <w:r w:rsidR="000434EF">
        <w:t>Genetic Algorithm dan Hill Climbing</w:t>
      </w:r>
      <w:r w:rsidRPr="00086FE3">
        <w:t xml:space="preserve"> yang menggabungkan Genetic Algorithm dan Hill Climbing untuk mengoptimalkan jadwal tidur dan aktivitas selama tujuh hari. Komponen inti sistem mencakup mekanisme </w:t>
      </w:r>
      <w:r w:rsidRPr="000C15ED">
        <w:rPr>
          <w:i/>
          <w:iCs/>
        </w:rPr>
        <w:t>repair constraint</w:t>
      </w:r>
      <w:r w:rsidRPr="00086FE3">
        <w:t xml:space="preserve"> untuk menjaga kelayakan jadwal, fungsi fitness komposit yang mempertimbangkan </w:t>
      </w:r>
      <w:r w:rsidRPr="000C15ED">
        <w:rPr>
          <w:i/>
          <w:iCs/>
        </w:rPr>
        <w:t>recovery reward,</w:t>
      </w:r>
      <w:r w:rsidRPr="00086FE3">
        <w:t xml:space="preserve"> durasi tidur aktual, </w:t>
      </w:r>
      <w:r w:rsidRPr="000C15ED">
        <w:rPr>
          <w:i/>
          <w:iCs/>
        </w:rPr>
        <w:t>dynamic penalty</w:t>
      </w:r>
      <w:r w:rsidRPr="00086FE3">
        <w:t>, dan penalti regularitas waktu tidur antarhari, serta modul evaluasi multi-subjek yang menghasilkan laporan terstruktur. Sistem diimplementasikan melalui antarmuka web berbasis Streamlit untuk mendukung interaksi pengguna dan visualisasi hasil optimasi. Penelitian ini berupaya memberikan pendekatan komputasional terhadap perencanaan istirahat pada pola aktivitas yang tidak teratur melalui metode metaheuristik hibrida.</w:t>
      </w:r>
    </w:p>
    <w:p w14:paraId="215DE3F0" w14:textId="77777777" w:rsidR="00BD65F1" w:rsidRPr="00797CEA" w:rsidRDefault="00BD65F1" w:rsidP="00BE216F">
      <w:pPr>
        <w:pStyle w:val="ListParagraph"/>
        <w:ind w:left="0" w:firstLine="709"/>
      </w:pPr>
    </w:p>
    <w:p w14:paraId="5AC2F69E" w14:textId="77777777" w:rsidR="007A592C" w:rsidRPr="00797CEA" w:rsidRDefault="007A592C" w:rsidP="00BE216F">
      <w:pPr>
        <w:pStyle w:val="Heading2"/>
        <w:ind w:left="426" w:hanging="426"/>
      </w:pPr>
      <w:bookmarkStart w:id="13" w:name="_Toc234856611"/>
      <w:bookmarkEnd w:id="12"/>
      <w:r w:rsidRPr="00797CEA">
        <w:t>Rumusan Masalah</w:t>
      </w:r>
      <w:bookmarkEnd w:id="13"/>
    </w:p>
    <w:p w14:paraId="09F756D2" w14:textId="6E0D7EBA" w:rsidR="00AC5718" w:rsidRDefault="00086FE3" w:rsidP="00BE216F">
      <w:r w:rsidRPr="00086FE3">
        <w:t xml:space="preserve">Bagaimana merancang dan mengimplementasikan sistem optimasi jadwal tidur dan aktivitas selama tujuh hari 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menerapkan mekanisme repair constraint pada representasi 48 slot waktu per hari, menggunakan fungsi fitness yang mempertimbangkan pemulihan tidur, kelelahan akibat aktivitas, durasi tidur, dan penalti regularitas waktu tidur antarhari, serta membandingkan kinerjanya terhadap metode g</w:t>
      </w:r>
      <w:r w:rsidRPr="000C15ED">
        <w:rPr>
          <w:i/>
          <w:iCs/>
        </w:rPr>
        <w:t>reedy schedule</w:t>
      </w:r>
      <w:r w:rsidRPr="00086FE3">
        <w:t xml:space="preserve"> dan </w:t>
      </w:r>
      <w:r w:rsidRPr="000C15ED">
        <w:rPr>
          <w:i/>
          <w:iCs/>
        </w:rPr>
        <w:t>fixed schedule</w:t>
      </w:r>
      <w:r w:rsidRPr="00086FE3">
        <w:t xml:space="preserve"> pada pengujian multi-subjek melalui aplikasi berbasis web?</w:t>
      </w:r>
    </w:p>
    <w:p w14:paraId="312937F9" w14:textId="5728E467" w:rsidR="005002F6" w:rsidRDefault="005002F6" w:rsidP="00BE216F">
      <w:pPr>
        <w:pStyle w:val="ListParagraph"/>
      </w:pPr>
    </w:p>
    <w:p w14:paraId="56CF3250" w14:textId="77777777" w:rsidR="00086FE3" w:rsidRPr="00797CEA" w:rsidRDefault="00086FE3" w:rsidP="00BE216F">
      <w:pPr>
        <w:pStyle w:val="ListParagraph"/>
      </w:pPr>
    </w:p>
    <w:p w14:paraId="62AD9EC9" w14:textId="77777777" w:rsidR="007A592C" w:rsidRDefault="007A592C" w:rsidP="00BE216F">
      <w:pPr>
        <w:pStyle w:val="Heading2"/>
        <w:ind w:left="426" w:hanging="426"/>
      </w:pPr>
      <w:bookmarkStart w:id="14" w:name="_Toc234856612"/>
      <w:r w:rsidRPr="00797CEA">
        <w:lastRenderedPageBreak/>
        <w:t>Batasan Masalah</w:t>
      </w:r>
      <w:bookmarkEnd w:id="14"/>
    </w:p>
    <w:p w14:paraId="2D11D48C" w14:textId="77777777" w:rsidR="00ED5E0F" w:rsidRDefault="00ED5E0F" w:rsidP="00BE216F">
      <w:pPr>
        <w:pStyle w:val="BodyText"/>
        <w:spacing w:before="41" w:line="276" w:lineRule="auto"/>
        <w:ind w:left="141" w:right="377" w:firstLine="568"/>
        <w:jc w:val="both"/>
      </w:pPr>
      <w:r>
        <w:t>Agar</w:t>
      </w:r>
      <w:r>
        <w:rPr>
          <w:spacing w:val="-7"/>
        </w:rPr>
        <w:t xml:space="preserve"> </w:t>
      </w:r>
      <w:r>
        <w:t>penelitian</w:t>
      </w:r>
      <w:r>
        <w:rPr>
          <w:spacing w:val="-6"/>
        </w:rPr>
        <w:t xml:space="preserve"> </w:t>
      </w:r>
      <w:r>
        <w:t>ini</w:t>
      </w:r>
      <w:r>
        <w:rPr>
          <w:spacing w:val="-6"/>
        </w:rPr>
        <w:t xml:space="preserve"> </w:t>
      </w:r>
      <w:r>
        <w:t>dapat</w:t>
      </w:r>
      <w:r>
        <w:rPr>
          <w:spacing w:val="-6"/>
        </w:rPr>
        <w:t xml:space="preserve"> </w:t>
      </w:r>
      <w:r>
        <w:t>diselesaikan</w:t>
      </w:r>
      <w:r>
        <w:rPr>
          <w:spacing w:val="-7"/>
        </w:rPr>
        <w:t xml:space="preserve"> </w:t>
      </w:r>
      <w:r>
        <w:t>secara</w:t>
      </w:r>
      <w:r>
        <w:rPr>
          <w:spacing w:val="-7"/>
        </w:rPr>
        <w:t xml:space="preserve"> </w:t>
      </w:r>
      <w:r>
        <w:t>fokus</w:t>
      </w:r>
      <w:r>
        <w:rPr>
          <w:spacing w:val="-2"/>
        </w:rPr>
        <w:t xml:space="preserve"> </w:t>
      </w:r>
      <w:r>
        <w:t>dan</w:t>
      </w:r>
      <w:r>
        <w:rPr>
          <w:spacing w:val="-7"/>
        </w:rPr>
        <w:t xml:space="preserve"> </w:t>
      </w:r>
      <w:r>
        <w:t>terukur,</w:t>
      </w:r>
      <w:r>
        <w:rPr>
          <w:spacing w:val="-9"/>
        </w:rPr>
        <w:t xml:space="preserve"> </w:t>
      </w:r>
      <w:r>
        <w:t>batasan-batasan</w:t>
      </w:r>
      <w:r>
        <w:rPr>
          <w:spacing w:val="-6"/>
        </w:rPr>
        <w:t xml:space="preserve"> </w:t>
      </w:r>
      <w:r>
        <w:t>masalah</w:t>
      </w:r>
      <w:r>
        <w:rPr>
          <w:spacing w:val="-7"/>
        </w:rPr>
        <w:t xml:space="preserve"> </w:t>
      </w:r>
      <w:r>
        <w:t>yang ditetapkan adalah sebagai berikut:</w:t>
      </w:r>
    </w:p>
    <w:p w14:paraId="2013BFA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Sistem hanya mengoptimalkan jadwal tidur dalam cakrawala waktu tujuh hari ke depan; optimasi jangka panjang lebih dari tujuh hari berada di luar cakupan penelitian.</w:t>
      </w:r>
    </w:p>
    <w:p w14:paraId="29D4AB60" w14:textId="252CDCAB" w:rsidR="00ED5E0F" w:rsidRPr="007E0114" w:rsidRDefault="00ED5E0F" w:rsidP="00B825AE">
      <w:pPr>
        <w:pStyle w:val="ListParagraph"/>
        <w:widowControl w:val="0"/>
        <w:numPr>
          <w:ilvl w:val="0"/>
          <w:numId w:val="2"/>
        </w:numPr>
        <w:autoSpaceDE w:val="0"/>
        <w:autoSpaceDN w:val="0"/>
        <w:spacing w:before="41"/>
        <w:contextualSpacing w:val="0"/>
      </w:pPr>
      <w:r w:rsidRPr="007E0114">
        <w:t xml:space="preserve">Evaluasi komparatif dilakukan terhadap dua metode </w:t>
      </w:r>
      <w:r w:rsidRPr="000C15ED">
        <w:rPr>
          <w:i/>
          <w:iCs/>
        </w:rPr>
        <w:t>baseline</w:t>
      </w:r>
      <w:r w:rsidRPr="007E0114">
        <w:t xml:space="preserve">, yaitu </w:t>
      </w:r>
      <w:r w:rsidRPr="000C15ED">
        <w:rPr>
          <w:i/>
          <w:iCs/>
        </w:rPr>
        <w:t>greedy</w:t>
      </w:r>
      <w:r w:rsidRPr="007E0114">
        <w:t xml:space="preserve"> dan </w:t>
      </w:r>
      <w:r w:rsidRPr="000C15ED">
        <w:rPr>
          <w:i/>
          <w:iCs/>
        </w:rPr>
        <w:t>fixed schedule</w:t>
      </w:r>
      <w:r w:rsidRPr="007E0114">
        <w:t>; algoritma metaheuristik lain tidak diuji dalam penelitian ini.</w:t>
      </w:r>
    </w:p>
    <w:p w14:paraId="5EBF40B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Parameter algoritma (ukuran populasi, laju mutasi, laju crossover, jumlah iterasi Hill Climbing) dioptimalkan melalui eksperimen kalibrasi, bukan melalui prosedur auto-tuning adaptif.</w:t>
      </w:r>
    </w:p>
    <w:p w14:paraId="5A41FE45" w14:textId="15552B85" w:rsidR="00AC5718" w:rsidRDefault="00ED5E0F" w:rsidP="00B825AE">
      <w:pPr>
        <w:pStyle w:val="ListParagraph"/>
        <w:widowControl w:val="0"/>
        <w:numPr>
          <w:ilvl w:val="0"/>
          <w:numId w:val="2"/>
        </w:numPr>
        <w:autoSpaceDE w:val="0"/>
        <w:autoSpaceDN w:val="0"/>
        <w:spacing w:before="41"/>
        <w:contextualSpacing w:val="0"/>
      </w:pPr>
      <w:r w:rsidRPr="007E0114">
        <w:t>Penelitian ini hanya berfokus pada aspek teknis pemodelan dan evaluasi kualitas jadwal tidur, tanpa membahas aspek klinis diagnostik medis terhadap gangguan tidur.</w:t>
      </w:r>
    </w:p>
    <w:p w14:paraId="5061A2A3" w14:textId="77777777" w:rsidR="005002F6" w:rsidRDefault="005002F6" w:rsidP="00B825AE">
      <w:pPr>
        <w:pStyle w:val="ListParagraph"/>
        <w:widowControl w:val="0"/>
        <w:numPr>
          <w:ilvl w:val="0"/>
          <w:numId w:val="2"/>
        </w:numPr>
        <w:autoSpaceDE w:val="0"/>
        <w:autoSpaceDN w:val="0"/>
        <w:spacing w:before="41"/>
      </w:pPr>
      <w:r>
        <w:t>Aktivitas yang dimodelkan terdiri dari tidur utama, kerja, nap, santai, dan kuliah.</w:t>
      </w:r>
    </w:p>
    <w:p w14:paraId="4CA91763" w14:textId="77777777" w:rsidR="005002F6" w:rsidRDefault="005002F6" w:rsidP="00B825AE">
      <w:pPr>
        <w:pStyle w:val="ListParagraph"/>
        <w:widowControl w:val="0"/>
        <w:numPr>
          <w:ilvl w:val="0"/>
          <w:numId w:val="2"/>
        </w:numPr>
        <w:autoSpaceDE w:val="0"/>
        <w:autoSpaceDN w:val="0"/>
        <w:spacing w:before="41"/>
      </w:pPr>
      <w:r>
        <w:t>Regularitas tidur dihitung sebagai penalti perubahan waktu mulai tidur utama, bukan perhitungan SRI klinis penuh.</w:t>
      </w:r>
    </w:p>
    <w:p w14:paraId="0DF31872" w14:textId="77777777" w:rsidR="005002F6" w:rsidRDefault="005002F6" w:rsidP="00B825AE">
      <w:pPr>
        <w:pStyle w:val="ListParagraph"/>
        <w:widowControl w:val="0"/>
        <w:numPr>
          <w:ilvl w:val="0"/>
          <w:numId w:val="2"/>
        </w:numPr>
        <w:autoSpaceDE w:val="0"/>
        <w:autoSpaceDN w:val="0"/>
        <w:spacing w:before="41"/>
      </w:pPr>
      <w:r>
        <w:t>Data biometrik wearable tidak digunakan.</w:t>
      </w:r>
    </w:p>
    <w:p w14:paraId="41FD7AF8" w14:textId="77777777" w:rsidR="005002F6" w:rsidRDefault="005002F6" w:rsidP="00B825AE">
      <w:pPr>
        <w:pStyle w:val="ListParagraph"/>
        <w:widowControl w:val="0"/>
        <w:numPr>
          <w:ilvl w:val="0"/>
          <w:numId w:val="2"/>
        </w:numPr>
        <w:autoSpaceDE w:val="0"/>
        <w:autoSpaceDN w:val="0"/>
        <w:spacing w:before="41"/>
      </w:pPr>
      <w:r>
        <w:t>Sistem menghasilkan rekomendasi komputasional dan bukan alat diagnosis medis.</w:t>
      </w:r>
    </w:p>
    <w:p w14:paraId="4C3D4548" w14:textId="2466BD5E" w:rsidR="00BD65F1" w:rsidRPr="007E0114" w:rsidRDefault="005002F6" w:rsidP="00191ABC">
      <w:pPr>
        <w:pStyle w:val="ListParagraph"/>
        <w:widowControl w:val="0"/>
        <w:autoSpaceDE w:val="0"/>
        <w:autoSpaceDN w:val="0"/>
        <w:spacing w:before="41"/>
        <w:ind w:firstLine="0"/>
      </w:pPr>
      <w:r>
        <w:t>.</w:t>
      </w:r>
    </w:p>
    <w:p w14:paraId="4D2B517E" w14:textId="77777777" w:rsidR="007A592C" w:rsidRPr="00797CEA" w:rsidRDefault="007A592C" w:rsidP="00BE216F">
      <w:pPr>
        <w:pStyle w:val="Heading2"/>
        <w:ind w:left="426" w:hanging="426"/>
      </w:pPr>
      <w:bookmarkStart w:id="15" w:name="_Toc234856613"/>
      <w:r w:rsidRPr="00797CEA">
        <w:t>Tujuan Penelitian</w:t>
      </w:r>
      <w:bookmarkEnd w:id="15"/>
    </w:p>
    <w:p w14:paraId="57E9D846" w14:textId="5D350B52" w:rsidR="004406A3" w:rsidRDefault="00086FE3" w:rsidP="00191ABC">
      <w:pPr>
        <w:pStyle w:val="BodyText"/>
        <w:spacing w:line="276" w:lineRule="auto"/>
        <w:ind w:left="142" w:firstLine="567"/>
        <w:jc w:val="both"/>
      </w:pPr>
      <w:r w:rsidRPr="00086FE3">
        <w:t xml:space="preserve">Merancang dan mengimplementasikan sistem </w:t>
      </w:r>
      <w:r w:rsidR="000C15ED" w:rsidRPr="000C15ED">
        <w:rPr>
          <w:i/>
          <w:iCs/>
        </w:rPr>
        <w:t>Sleep Optimization and Rest Arrangement</w:t>
      </w:r>
      <w:r w:rsidR="000C15ED">
        <w:rPr>
          <w:lang w:val="en-US"/>
        </w:rPr>
        <w:t xml:space="preserve"> (SORA) </w:t>
      </w:r>
      <w:r w:rsidRPr="00086FE3">
        <w:t xml:space="preserve">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xml:space="preserve"> dilengkapi mekanisme </w:t>
      </w:r>
      <w:r w:rsidRPr="000C15ED">
        <w:rPr>
          <w:i/>
          <w:iCs/>
        </w:rPr>
        <w:t>repair constraint</w:t>
      </w:r>
      <w:r w:rsidRPr="00086FE3">
        <w:t xml:space="preserve"> pada representasi 48 slot waktu per hari serta fungsi fitness komposit yang mempertimbangkan </w:t>
      </w:r>
      <w:r w:rsidRPr="000C15ED">
        <w:rPr>
          <w:i/>
          <w:iCs/>
        </w:rPr>
        <w:t>recovery reward</w:t>
      </w:r>
      <w:r w:rsidRPr="00086FE3">
        <w:t xml:space="preserve">, durasi tidur aktual, </w:t>
      </w:r>
      <w:r w:rsidRPr="000C15ED">
        <w:rPr>
          <w:i/>
          <w:iCs/>
        </w:rPr>
        <w:t>dynamic penalty</w:t>
      </w:r>
      <w:r w:rsidRPr="00086FE3">
        <w:t xml:space="preserve">, dan penalti regularitas waktu tidur antarhari. Penelitian ini juga bertujuan mengevaluasi kinerja sistem secara komparatif terhadap metode </w:t>
      </w:r>
      <w:r w:rsidRPr="000C15ED">
        <w:rPr>
          <w:i/>
          <w:iCs/>
        </w:rPr>
        <w:t>greedy schedule</w:t>
      </w:r>
      <w:r w:rsidRPr="00086FE3">
        <w:t xml:space="preserve"> dan </w:t>
      </w:r>
      <w:r w:rsidRPr="000C15ED">
        <w:rPr>
          <w:i/>
          <w:iCs/>
        </w:rPr>
        <w:t>fixed schedule</w:t>
      </w:r>
      <w:r w:rsidRPr="00086FE3">
        <w:t xml:space="preserve"> pada skenario optimasi mingguan dan pengujian multi-subjek melalui aplikasi web Streamlit.</w:t>
      </w:r>
    </w:p>
    <w:p w14:paraId="18911E38" w14:textId="77777777" w:rsidR="004406A3" w:rsidRPr="00ED5E0F" w:rsidRDefault="004406A3" w:rsidP="00BE216F">
      <w:pPr>
        <w:pStyle w:val="BodyText"/>
        <w:spacing w:line="276" w:lineRule="auto"/>
        <w:ind w:left="142" w:firstLine="567"/>
        <w:jc w:val="both"/>
        <w:rPr>
          <w:szCs w:val="28"/>
        </w:rPr>
      </w:pPr>
    </w:p>
    <w:p w14:paraId="61F16CF0" w14:textId="77777777" w:rsidR="007A592C" w:rsidRPr="00797CEA" w:rsidRDefault="007A592C" w:rsidP="00BE216F">
      <w:pPr>
        <w:pStyle w:val="Heading2"/>
        <w:ind w:left="426" w:hanging="426"/>
      </w:pPr>
      <w:bookmarkStart w:id="16" w:name="_Toc234856614"/>
      <w:r w:rsidRPr="00797CEA">
        <w:t>Manfaat Penelitian</w:t>
      </w:r>
      <w:bookmarkEnd w:id="16"/>
    </w:p>
    <w:p w14:paraId="121D8716" w14:textId="643808C9" w:rsidR="00AC5718" w:rsidRDefault="00086FE3" w:rsidP="00BD65F1">
      <w:r w:rsidRPr="00086FE3">
        <w:t xml:space="preserve">Secara akademis, penelitian ini diharapkan dapat memperkaya kajian mengenai penerapan algoritma metaheuristik hibrida pada permasalahan optimasi jadwal tidur dan aktivitas, khususnya melalui penggunaan penalti regularitas waktu tidur antarhari yang terinspirasi oleh konsep </w:t>
      </w:r>
      <w:r w:rsidRPr="000C15ED">
        <w:rPr>
          <w:i/>
          <w:iCs/>
        </w:rPr>
        <w:t>Sleep Regularity Index</w:t>
      </w:r>
      <w:r w:rsidRPr="00086FE3">
        <w:t>. Secara praktis, penelitian ini menghasilkan purwarupa aplikasi yang dapat membantu pengguna merencanakan waktu tidur dan aktivitas berdasarkan kendala jadwal yang dimiliki. Bagi institusi, sistem yang dibangun dapat menjadi referensi tambahan dalam kajian optimasi, kecerdasan buatan, dan pengembangan aplikasi pendukung perencanaan aktivitas personal</w:t>
      </w:r>
      <w:r w:rsidR="001D08E3" w:rsidRPr="001D08E3">
        <w:t>.</w:t>
      </w:r>
      <w:r w:rsidR="001D08E3">
        <w:t xml:space="preserve"> </w:t>
      </w:r>
    </w:p>
    <w:p w14:paraId="54B5F277" w14:textId="147B8FED" w:rsidR="004406A3" w:rsidRDefault="004406A3" w:rsidP="00BE216F">
      <w:pPr>
        <w:pStyle w:val="ParagrafNormal"/>
      </w:pPr>
    </w:p>
    <w:p w14:paraId="634D233B" w14:textId="77777777" w:rsidR="00191ABC" w:rsidRPr="00797CEA" w:rsidRDefault="00191ABC" w:rsidP="00BE216F">
      <w:pPr>
        <w:pStyle w:val="ParagrafNormal"/>
      </w:pPr>
    </w:p>
    <w:p w14:paraId="7C19004F" w14:textId="77777777" w:rsidR="00BC530F" w:rsidRPr="00797CEA" w:rsidRDefault="00BC530F" w:rsidP="00BE216F">
      <w:pPr>
        <w:pStyle w:val="Heading2"/>
        <w:ind w:left="426" w:hanging="426"/>
      </w:pPr>
      <w:bookmarkStart w:id="17" w:name="_Toc234856615"/>
      <w:r w:rsidRPr="00797CEA">
        <w:lastRenderedPageBreak/>
        <w:t>Tahapan Penelitian</w:t>
      </w:r>
      <w:bookmarkEnd w:id="17"/>
    </w:p>
    <w:p w14:paraId="332846FF" w14:textId="77777777" w:rsidR="00086FE3" w:rsidRPr="00086FE3" w:rsidRDefault="00086FE3" w:rsidP="00BD65F1">
      <w:pPr>
        <w:rPr>
          <w:szCs w:val="22"/>
        </w:rPr>
      </w:pPr>
      <w:r w:rsidRPr="00086FE3">
        <w:t>Penelitian ini menggunakan pendekatan rancangan dan implementasi algoritma optimasi. Pengembangan aplikasi dilakukan dengan model pengembangan perangkat lunak Prototyping, sedangkan evaluasi kinerja algoritma dilakukan melalui eksperimen komputasional. Eksperimen tersebut mencakup kalibrasi parameter menggunakan grid search, optimasi jadwal mingguan, perbandingan terhadap metode baseline, dan pengujian multi-subjek. Adapun tahapan utama penelitian ini meliputi:</w:t>
      </w:r>
    </w:p>
    <w:p w14:paraId="7FB141D4" w14:textId="686BC7C8"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Perencanaan dan Studi Literatur</w:t>
      </w:r>
    </w:p>
    <w:p w14:paraId="48AA7F5C" w14:textId="15C69E3D" w:rsidR="00ED5E0F" w:rsidRPr="007E0114" w:rsidRDefault="00ED5E0F" w:rsidP="00BD65F1">
      <w:pPr>
        <w:rPr>
          <w:szCs w:val="22"/>
        </w:rPr>
      </w:pPr>
      <w:r w:rsidRPr="00BD65F1">
        <w:t>Mengkaji literatur terkait regulasi tidur sirkadian, metrik kualitas tidur (</w:t>
      </w:r>
      <w:r w:rsidRPr="000C15ED">
        <w:rPr>
          <w:i/>
          <w:iCs/>
        </w:rPr>
        <w:t>sleep debt, fatigue, SRI</w:t>
      </w:r>
      <w:r w:rsidRPr="00BD65F1">
        <w:t xml:space="preserve">), serta </w:t>
      </w:r>
      <w:r w:rsidRPr="000C15ED">
        <w:rPr>
          <w:i/>
          <w:iCs/>
        </w:rPr>
        <w:t>Genetic Algorithm</w:t>
      </w:r>
      <w:r w:rsidRPr="00BD65F1">
        <w:t xml:space="preserve"> dan </w:t>
      </w:r>
      <w:r w:rsidRPr="000C15ED">
        <w:rPr>
          <w:i/>
          <w:iCs/>
        </w:rPr>
        <w:t>Hill Climbing</w:t>
      </w:r>
      <w:r w:rsidRPr="000C15ED">
        <w:rPr>
          <w:i/>
          <w:iCs/>
          <w:szCs w:val="22"/>
        </w:rPr>
        <w:t>.</w:t>
      </w:r>
    </w:p>
    <w:p w14:paraId="3D8372E2" w14:textId="09DC20B9"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Akuisisi Data Preferensi Subjek</w:t>
      </w:r>
    </w:p>
    <w:p w14:paraId="4FE4C9B5" w14:textId="4E3760A5" w:rsidR="00ED5E0F" w:rsidRPr="007E0114" w:rsidRDefault="00ED5E0F" w:rsidP="00BD65F1">
      <w:r w:rsidRPr="007E0114">
        <w:t xml:space="preserve"> Mengumpulkan informasi jendela waktu tidur yang diizinkan, target durasi tidur, dan kendala aktivitas harian.</w:t>
      </w:r>
    </w:p>
    <w:p w14:paraId="4D702637" w14:textId="180341E4"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Perancangan Sistem Optimasi</w:t>
      </w:r>
    </w:p>
    <w:p w14:paraId="171B0411" w14:textId="6937A57B" w:rsidR="00ED5E0F" w:rsidRPr="007E0114" w:rsidRDefault="00ED5E0F" w:rsidP="00BD65F1">
      <w:r w:rsidRPr="007E0114">
        <w:t xml:space="preserve">Merancang representasi solusi berbasis 48 slot per hari, formulasi </w:t>
      </w:r>
      <w:r w:rsidRPr="000C15ED">
        <w:rPr>
          <w:i/>
          <w:iCs/>
        </w:rPr>
        <w:t>fitness function</w:t>
      </w:r>
      <w:r w:rsidRPr="007E0114">
        <w:t xml:space="preserve"> multikriteria, dan struktur </w:t>
      </w:r>
      <w:r w:rsidR="000434EF" w:rsidRPr="000C15ED">
        <w:rPr>
          <w:i/>
          <w:iCs/>
        </w:rPr>
        <w:t>Genetic Algorithm</w:t>
      </w:r>
      <w:r w:rsidR="000434EF">
        <w:t xml:space="preserve"> dan </w:t>
      </w:r>
      <w:r w:rsidR="000434EF" w:rsidRPr="000C15ED">
        <w:rPr>
          <w:i/>
          <w:iCs/>
        </w:rPr>
        <w:t>Hill Climbing</w:t>
      </w:r>
      <w:r w:rsidRPr="007E0114">
        <w:t>.</w:t>
      </w:r>
    </w:p>
    <w:p w14:paraId="09B4146D" w14:textId="314AA940"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Implementasi Sistem</w:t>
      </w:r>
    </w:p>
    <w:p w14:paraId="0277B574" w14:textId="6276FC25" w:rsidR="00ED5E0F" w:rsidRPr="007E0114" w:rsidRDefault="00ED5E0F" w:rsidP="00BE216F">
      <w:pPr>
        <w:pStyle w:val="BodyText"/>
        <w:spacing w:before="41" w:line="276" w:lineRule="auto"/>
        <w:ind w:left="426" w:firstLine="294"/>
        <w:jc w:val="both"/>
        <w:rPr>
          <w:szCs w:val="22"/>
        </w:rPr>
      </w:pPr>
      <w:r w:rsidRPr="007E0114">
        <w:rPr>
          <w:szCs w:val="22"/>
        </w:rPr>
        <w:t>Implementasi menggunakan bahasa pemrograman Python dengan pustaka inti optimasi (src/sora), layanan API berbasis FastAPI (api.py), serta antarmuka web berbasis React dan Streamlit.</w:t>
      </w:r>
    </w:p>
    <w:p w14:paraId="6458211A" w14:textId="184BC48F"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Evaluasi dan Analisis Hasil</w:t>
      </w:r>
    </w:p>
    <w:p w14:paraId="6CFA79D6" w14:textId="1FF13E03" w:rsidR="00191ABC" w:rsidRDefault="00ED5E0F" w:rsidP="00191ABC">
      <w:r w:rsidRPr="007E0114">
        <w:t xml:space="preserve">Membandingkan </w:t>
      </w:r>
      <w:r w:rsidR="000434EF" w:rsidRPr="000C15ED">
        <w:rPr>
          <w:i/>
          <w:iCs/>
        </w:rPr>
        <w:t>Genetic Algorithm</w:t>
      </w:r>
      <w:r w:rsidR="000434EF">
        <w:t xml:space="preserve"> dan </w:t>
      </w:r>
      <w:r w:rsidR="000434EF" w:rsidRPr="000C15ED">
        <w:rPr>
          <w:i/>
          <w:iCs/>
        </w:rPr>
        <w:t>Hill Climbing</w:t>
      </w:r>
      <w:r w:rsidRPr="007E0114">
        <w:t xml:space="preserve"> terhadap </w:t>
      </w:r>
      <w:r w:rsidRPr="000C15ED">
        <w:rPr>
          <w:i/>
          <w:iCs/>
        </w:rPr>
        <w:t>baseline</w:t>
      </w:r>
      <w:r w:rsidRPr="007E0114">
        <w:t xml:space="preserve"> (</w:t>
      </w:r>
      <w:r w:rsidRPr="000C15ED">
        <w:rPr>
          <w:i/>
          <w:iCs/>
        </w:rPr>
        <w:t>greedy</w:t>
      </w:r>
      <w:r w:rsidRPr="007E0114">
        <w:t xml:space="preserve"> dan </w:t>
      </w:r>
      <w:r w:rsidRPr="000C15ED">
        <w:rPr>
          <w:i/>
          <w:iCs/>
        </w:rPr>
        <w:t>fixed schedule</w:t>
      </w:r>
      <w:r w:rsidRPr="007E0114">
        <w:t xml:space="preserve">) </w:t>
      </w:r>
      <w:r w:rsidR="00A1740A" w:rsidRPr="00A1740A">
        <w:t>menggunakan metrik fitness, fatigue akhir, dan durasi tidur</w:t>
      </w:r>
      <w:r w:rsidRPr="007E0114">
        <w:t>.</w:t>
      </w:r>
    </w:p>
    <w:p w14:paraId="04E4CEF6" w14:textId="77777777" w:rsidR="00096513" w:rsidRPr="00797CEA" w:rsidRDefault="00096513" w:rsidP="00191ABC"/>
    <w:p w14:paraId="5C9F57E4" w14:textId="615C46D4" w:rsidR="007A592C" w:rsidRPr="00797CEA" w:rsidRDefault="007A592C" w:rsidP="00BE216F">
      <w:pPr>
        <w:pStyle w:val="Heading2"/>
        <w:ind w:left="284" w:hanging="284"/>
      </w:pPr>
      <w:bookmarkStart w:id="18" w:name="_Toc234856616"/>
      <w:r w:rsidRPr="00797CEA">
        <w:t>Sistematika Penulisan</w:t>
      </w:r>
      <w:bookmarkEnd w:id="18"/>
    </w:p>
    <w:p w14:paraId="3BAED957" w14:textId="5B181DA2" w:rsidR="00ED5E0F" w:rsidRDefault="00BE216F" w:rsidP="00BE216F">
      <w:pPr>
        <w:pStyle w:val="BodyText"/>
        <w:spacing w:before="60" w:line="276" w:lineRule="auto"/>
        <w:ind w:left="307" w:firstLine="402"/>
        <w:jc w:val="both"/>
      </w:pPr>
      <w:r w:rsidRPr="00BE216F">
        <w:t>adapun proses penulisan skripsi terdapat lima bagian yaitu</w:t>
      </w:r>
      <w:r w:rsidR="00ED5E0F">
        <w:t>:</w:t>
      </w:r>
    </w:p>
    <w:p w14:paraId="3628FC5A" w14:textId="5172606E" w:rsidR="00CF3077" w:rsidRPr="00CF3077" w:rsidRDefault="00ED5E0F" w:rsidP="00BE216F">
      <w:pPr>
        <w:widowControl w:val="0"/>
        <w:tabs>
          <w:tab w:val="left" w:pos="861"/>
        </w:tabs>
        <w:autoSpaceDE w:val="0"/>
        <w:autoSpaceDN w:val="0"/>
        <w:spacing w:before="58"/>
        <w:ind w:left="360" w:right="521" w:firstLine="0"/>
      </w:pPr>
      <w:r w:rsidRPr="00CF3077">
        <w:rPr>
          <w:b/>
        </w:rPr>
        <w:t>BAB</w:t>
      </w:r>
      <w:r w:rsidRPr="00CF3077">
        <w:rPr>
          <w:b/>
          <w:spacing w:val="-9"/>
        </w:rPr>
        <w:t xml:space="preserve"> </w:t>
      </w:r>
      <w:r w:rsidRPr="00CF3077">
        <w:rPr>
          <w:b/>
        </w:rPr>
        <w:t>I</w:t>
      </w:r>
      <w:r w:rsidRPr="00CF3077">
        <w:rPr>
          <w:b/>
          <w:spacing w:val="-9"/>
        </w:rPr>
        <w:t xml:space="preserve"> </w:t>
      </w:r>
      <w:r w:rsidR="00BE216F">
        <w:rPr>
          <w:b/>
          <w:spacing w:val="-9"/>
        </w:rPr>
        <w:t xml:space="preserve">: </w:t>
      </w:r>
      <w:r w:rsidRPr="00CF3077">
        <w:rPr>
          <w:b/>
        </w:rPr>
        <w:t>PENDAHULUAN</w:t>
      </w:r>
    </w:p>
    <w:p w14:paraId="3DD4BC7E" w14:textId="5A43E7C2" w:rsidR="00ED5E0F" w:rsidRDefault="00CF3077" w:rsidP="00BE216F">
      <w:pPr>
        <w:widowControl w:val="0"/>
        <w:tabs>
          <w:tab w:val="left" w:pos="861"/>
        </w:tabs>
        <w:autoSpaceDE w:val="0"/>
        <w:autoSpaceDN w:val="0"/>
        <w:spacing w:before="58"/>
        <w:ind w:left="360" w:right="521" w:firstLine="0"/>
      </w:pPr>
      <w:r>
        <w:tab/>
      </w:r>
      <w:r w:rsidR="00ED5E0F">
        <w:t>Berisi</w:t>
      </w:r>
      <w:r w:rsidR="00ED5E0F" w:rsidRPr="00CF3077">
        <w:rPr>
          <w:spacing w:val="-8"/>
        </w:rPr>
        <w:t xml:space="preserve"> </w:t>
      </w:r>
      <w:r w:rsidR="00ED5E0F">
        <w:t>latar</w:t>
      </w:r>
      <w:r w:rsidR="00ED5E0F" w:rsidRPr="00CF3077">
        <w:rPr>
          <w:spacing w:val="-10"/>
        </w:rPr>
        <w:t xml:space="preserve"> </w:t>
      </w:r>
      <w:r w:rsidR="00ED5E0F">
        <w:t>belakang</w:t>
      </w:r>
      <w:r w:rsidR="00ED5E0F" w:rsidRPr="00CF3077">
        <w:rPr>
          <w:spacing w:val="-4"/>
        </w:rPr>
        <w:t xml:space="preserve"> </w:t>
      </w:r>
      <w:r w:rsidR="00ED5E0F">
        <w:t>masalah,</w:t>
      </w:r>
      <w:r w:rsidR="00ED5E0F" w:rsidRPr="00CF3077">
        <w:rPr>
          <w:spacing w:val="-10"/>
        </w:rPr>
        <w:t xml:space="preserve"> </w:t>
      </w:r>
      <w:r w:rsidR="00ED5E0F">
        <w:t>rumusan</w:t>
      </w:r>
      <w:r w:rsidR="00ED5E0F" w:rsidRPr="00CF3077">
        <w:rPr>
          <w:spacing w:val="-6"/>
        </w:rPr>
        <w:t xml:space="preserve"> </w:t>
      </w:r>
      <w:r w:rsidR="00ED5E0F">
        <w:t>masalah,</w:t>
      </w:r>
      <w:r w:rsidR="00ED5E0F" w:rsidRPr="00CF3077">
        <w:rPr>
          <w:spacing w:val="-9"/>
        </w:rPr>
        <w:t xml:space="preserve"> </w:t>
      </w:r>
      <w:r w:rsidR="00ED5E0F">
        <w:t>batasan masalah, tujuan dan manfaat penelitian, serta sistematika penulisan.</w:t>
      </w:r>
    </w:p>
    <w:p w14:paraId="74E1D70F" w14:textId="55DF0B75" w:rsidR="00CF3077" w:rsidRDefault="00ED5E0F" w:rsidP="00BE216F">
      <w:pPr>
        <w:widowControl w:val="0"/>
        <w:tabs>
          <w:tab w:val="left" w:pos="861"/>
        </w:tabs>
        <w:autoSpaceDE w:val="0"/>
        <w:autoSpaceDN w:val="0"/>
        <w:spacing w:before="65"/>
        <w:ind w:left="360" w:right="598" w:firstLine="0"/>
        <w:rPr>
          <w:b/>
        </w:rPr>
      </w:pPr>
      <w:r w:rsidRPr="00CF3077">
        <w:rPr>
          <w:b/>
        </w:rPr>
        <w:t xml:space="preserve">BAB II </w:t>
      </w:r>
      <w:r w:rsidR="00BE216F">
        <w:rPr>
          <w:b/>
        </w:rPr>
        <w:t xml:space="preserve">: </w:t>
      </w:r>
      <w:r w:rsidR="004B27A2" w:rsidRPr="00CF3077">
        <w:rPr>
          <w:b/>
        </w:rPr>
        <w:t>TINJAUAN LITERATUR</w:t>
      </w:r>
    </w:p>
    <w:p w14:paraId="0734A432" w14:textId="3839C1D5" w:rsidR="00CF3077" w:rsidRDefault="00CF3077" w:rsidP="00BE216F">
      <w:pPr>
        <w:widowControl w:val="0"/>
        <w:tabs>
          <w:tab w:val="left" w:pos="861"/>
        </w:tabs>
        <w:autoSpaceDE w:val="0"/>
        <w:autoSpaceDN w:val="0"/>
        <w:spacing w:before="65"/>
        <w:ind w:left="360" w:right="598" w:firstLine="0"/>
      </w:pPr>
      <w:r>
        <w:rPr>
          <w:b/>
        </w:rPr>
        <w:tab/>
      </w:r>
      <w:r w:rsidR="00ED5E0F">
        <w:t>Membahas dasar teori dan konsep yang relevan, mencakup</w:t>
      </w:r>
      <w:r w:rsidR="00ED5E0F" w:rsidRPr="00CF3077">
        <w:rPr>
          <w:spacing w:val="-2"/>
        </w:rPr>
        <w:t xml:space="preserve"> </w:t>
      </w:r>
      <w:r w:rsidR="00ED5E0F">
        <w:t>kajian</w:t>
      </w:r>
      <w:r w:rsidR="00ED5E0F" w:rsidRPr="00CF3077">
        <w:rPr>
          <w:spacing w:val="-1"/>
        </w:rPr>
        <w:t xml:space="preserve"> </w:t>
      </w:r>
      <w:r w:rsidR="00ED5E0F">
        <w:t xml:space="preserve">mengenai </w:t>
      </w:r>
      <w:r w:rsidR="00ED5E0F" w:rsidRPr="00CF3077">
        <w:rPr>
          <w:i/>
        </w:rPr>
        <w:t>scheduling</w:t>
      </w:r>
      <w:r w:rsidR="00ED5E0F" w:rsidRPr="00CF3077">
        <w:rPr>
          <w:i/>
          <w:spacing w:val="-4"/>
        </w:rPr>
        <w:t xml:space="preserve"> </w:t>
      </w:r>
      <w:r w:rsidR="00ED5E0F" w:rsidRPr="00CF3077">
        <w:rPr>
          <w:i/>
        </w:rPr>
        <w:t>optimization</w:t>
      </w:r>
      <w:r w:rsidR="00ED5E0F">
        <w:t>,</w:t>
      </w:r>
      <w:r w:rsidR="00ED5E0F" w:rsidRPr="00CF3077">
        <w:rPr>
          <w:spacing w:val="-4"/>
        </w:rPr>
        <w:t xml:space="preserve"> </w:t>
      </w:r>
      <w:r w:rsidR="00ED5E0F">
        <w:t>arsitektur</w:t>
      </w:r>
      <w:r w:rsidR="00ED5E0F" w:rsidRPr="00CF3077">
        <w:rPr>
          <w:spacing w:val="-5"/>
        </w:rPr>
        <w:t xml:space="preserve"> </w:t>
      </w:r>
      <w:r w:rsidR="00ED5E0F">
        <w:t>Algoritma Genetika, serta teori-teori terkait Ritme Sirkadian dan kebutuhan tidur.</w:t>
      </w:r>
    </w:p>
    <w:p w14:paraId="2C2932B9" w14:textId="6CE657DE" w:rsidR="00CF3077" w:rsidRDefault="00ED5E0F" w:rsidP="00BE216F">
      <w:pPr>
        <w:widowControl w:val="0"/>
        <w:tabs>
          <w:tab w:val="left" w:pos="861"/>
        </w:tabs>
        <w:autoSpaceDE w:val="0"/>
        <w:autoSpaceDN w:val="0"/>
        <w:spacing w:before="61"/>
        <w:ind w:left="360" w:right="233" w:firstLine="0"/>
        <w:rPr>
          <w:b/>
        </w:rPr>
      </w:pPr>
      <w:r w:rsidRPr="00CF3077">
        <w:rPr>
          <w:b/>
        </w:rPr>
        <w:t xml:space="preserve">BAB III </w:t>
      </w:r>
      <w:r w:rsidR="00BE216F">
        <w:rPr>
          <w:b/>
        </w:rPr>
        <w:t xml:space="preserve">: </w:t>
      </w:r>
      <w:r w:rsidRPr="00CF3077">
        <w:rPr>
          <w:b/>
        </w:rPr>
        <w:t>METODOLOGI PENELITIAN</w:t>
      </w:r>
    </w:p>
    <w:p w14:paraId="07EDDE7B" w14:textId="401643E9" w:rsidR="00ED5E0F" w:rsidRDefault="00CF3077" w:rsidP="00BE216F">
      <w:pPr>
        <w:widowControl w:val="0"/>
        <w:tabs>
          <w:tab w:val="left" w:pos="861"/>
        </w:tabs>
        <w:autoSpaceDE w:val="0"/>
        <w:autoSpaceDN w:val="0"/>
        <w:spacing w:before="61"/>
        <w:ind w:left="360" w:right="233" w:firstLine="0"/>
      </w:pPr>
      <w:r>
        <w:tab/>
      </w:r>
      <w:r w:rsidR="00ED5E0F">
        <w:t xml:space="preserve">Menjelaskan pendekatan </w:t>
      </w:r>
      <w:r w:rsidR="00ED5E0F" w:rsidRPr="00CF3077">
        <w:rPr>
          <w:i/>
        </w:rPr>
        <w:t>Prototyping</w:t>
      </w:r>
      <w:r w:rsidR="00ED5E0F">
        <w:t>, tahapan</w:t>
      </w:r>
      <w:r w:rsidR="00ED5E0F" w:rsidRPr="00CF3077">
        <w:rPr>
          <w:spacing w:val="-9"/>
        </w:rPr>
        <w:t xml:space="preserve"> </w:t>
      </w:r>
      <w:r w:rsidR="00ED5E0F">
        <w:t>pengumpulan</w:t>
      </w:r>
      <w:r w:rsidR="00ED5E0F" w:rsidRPr="00CF3077">
        <w:rPr>
          <w:spacing w:val="-8"/>
        </w:rPr>
        <w:t xml:space="preserve"> </w:t>
      </w:r>
      <w:r w:rsidR="00ED5E0F">
        <w:t>data,</w:t>
      </w:r>
      <w:r w:rsidR="00ED5E0F" w:rsidRPr="00CF3077">
        <w:rPr>
          <w:spacing w:val="-9"/>
        </w:rPr>
        <w:t xml:space="preserve"> </w:t>
      </w:r>
      <w:r w:rsidR="00ED5E0F">
        <w:t>perancangan</w:t>
      </w:r>
      <w:r w:rsidR="00ED5E0F" w:rsidRPr="00CF3077">
        <w:rPr>
          <w:spacing w:val="-9"/>
        </w:rPr>
        <w:t xml:space="preserve"> </w:t>
      </w:r>
      <w:r w:rsidR="00ED5E0F">
        <w:t>teknis</w:t>
      </w:r>
      <w:r w:rsidR="00ED5E0F" w:rsidRPr="00CF3077">
        <w:rPr>
          <w:spacing w:val="-9"/>
        </w:rPr>
        <w:t xml:space="preserve"> </w:t>
      </w:r>
      <w:r w:rsidR="00ED5E0F">
        <w:t>model</w:t>
      </w:r>
      <w:r w:rsidR="00ED5E0F" w:rsidRPr="00CF3077">
        <w:rPr>
          <w:spacing w:val="-8"/>
        </w:rPr>
        <w:t xml:space="preserve"> </w:t>
      </w:r>
      <w:r w:rsidR="00ED5E0F">
        <w:t>Algoritma</w:t>
      </w:r>
      <w:r w:rsidR="00ED5E0F" w:rsidRPr="00CF3077">
        <w:rPr>
          <w:spacing w:val="-9"/>
        </w:rPr>
        <w:t xml:space="preserve"> </w:t>
      </w:r>
      <w:r w:rsidR="00ED5E0F">
        <w:t>Genetika</w:t>
      </w:r>
      <w:r w:rsidR="00ED5E0F" w:rsidRPr="00CF3077">
        <w:rPr>
          <w:spacing w:val="-4"/>
        </w:rPr>
        <w:t xml:space="preserve"> </w:t>
      </w:r>
      <w:r w:rsidR="00ED5E0F">
        <w:t xml:space="preserve">(representasi kromosom dan operator), serta formulasi matematis dari fungsi </w:t>
      </w:r>
      <w:r w:rsidR="00ED5E0F" w:rsidRPr="00CF3077">
        <w:rPr>
          <w:i/>
        </w:rPr>
        <w:t>fitness</w:t>
      </w:r>
      <w:r w:rsidR="00ED5E0F">
        <w:t>.</w:t>
      </w:r>
    </w:p>
    <w:p w14:paraId="77F0A1F5" w14:textId="4C415888" w:rsidR="00CF3077" w:rsidRDefault="00ED5E0F" w:rsidP="00BE216F">
      <w:pPr>
        <w:widowControl w:val="0"/>
        <w:tabs>
          <w:tab w:val="left" w:pos="861"/>
        </w:tabs>
        <w:autoSpaceDE w:val="0"/>
        <w:autoSpaceDN w:val="0"/>
        <w:spacing w:before="56"/>
        <w:ind w:left="360" w:right="960" w:firstLine="0"/>
        <w:rPr>
          <w:b/>
        </w:rPr>
      </w:pPr>
      <w:r w:rsidRPr="00CF3077">
        <w:rPr>
          <w:b/>
        </w:rPr>
        <w:t xml:space="preserve">BAB IV </w:t>
      </w:r>
      <w:r w:rsidR="00BE216F">
        <w:rPr>
          <w:b/>
        </w:rPr>
        <w:t xml:space="preserve">: </w:t>
      </w:r>
      <w:r w:rsidRPr="00CF3077">
        <w:rPr>
          <w:b/>
        </w:rPr>
        <w:t>HASIL DAN PEMBAHASAN</w:t>
      </w:r>
    </w:p>
    <w:p w14:paraId="6EA57ACC" w14:textId="52EFA2CB" w:rsidR="00ED5E0F" w:rsidRDefault="00CF3077" w:rsidP="00BE216F">
      <w:pPr>
        <w:widowControl w:val="0"/>
        <w:tabs>
          <w:tab w:val="left" w:pos="861"/>
        </w:tabs>
        <w:autoSpaceDE w:val="0"/>
        <w:autoSpaceDN w:val="0"/>
        <w:spacing w:before="56"/>
        <w:ind w:left="360" w:right="960" w:firstLine="0"/>
      </w:pPr>
      <w:r>
        <w:rPr>
          <w:b/>
        </w:rPr>
        <w:tab/>
      </w:r>
      <w:r w:rsidR="00ED5E0F">
        <w:t>Memaparkan hasil implementasi dan pengujian</w:t>
      </w:r>
      <w:r w:rsidR="00ED5E0F" w:rsidRPr="00CF3077">
        <w:rPr>
          <w:spacing w:val="-1"/>
        </w:rPr>
        <w:t xml:space="preserve"> </w:t>
      </w:r>
      <w:r w:rsidR="00ED5E0F">
        <w:t>model. Fokus</w:t>
      </w:r>
      <w:r w:rsidR="00ED5E0F" w:rsidRPr="00CF3077">
        <w:rPr>
          <w:spacing w:val="-1"/>
        </w:rPr>
        <w:t xml:space="preserve"> </w:t>
      </w:r>
      <w:r w:rsidR="00ED5E0F">
        <w:t>utama</w:t>
      </w:r>
      <w:r w:rsidR="00ED5E0F" w:rsidRPr="00CF3077">
        <w:rPr>
          <w:spacing w:val="-4"/>
        </w:rPr>
        <w:t xml:space="preserve"> </w:t>
      </w:r>
      <w:r w:rsidR="00ED5E0F">
        <w:t>adalah</w:t>
      </w:r>
      <w:r w:rsidR="00ED5E0F" w:rsidRPr="00CF3077">
        <w:rPr>
          <w:spacing w:val="-1"/>
        </w:rPr>
        <w:t xml:space="preserve"> </w:t>
      </w:r>
      <w:r w:rsidR="00ED5E0F">
        <w:t>pada</w:t>
      </w:r>
      <w:r w:rsidR="00ED5E0F" w:rsidRPr="00CF3077">
        <w:rPr>
          <w:spacing w:val="-4"/>
        </w:rPr>
        <w:t xml:space="preserve"> </w:t>
      </w:r>
      <w:r w:rsidR="00ED5E0F">
        <w:t xml:space="preserve">hasil studi komparasi </w:t>
      </w:r>
      <w:r w:rsidR="000434EF" w:rsidRPr="000C15ED">
        <w:rPr>
          <w:i/>
          <w:iCs/>
        </w:rPr>
        <w:t>Genetic Algorithm</w:t>
      </w:r>
      <w:r w:rsidR="000434EF">
        <w:t xml:space="preserve"> dan </w:t>
      </w:r>
      <w:r w:rsidR="000434EF" w:rsidRPr="000C15ED">
        <w:rPr>
          <w:i/>
          <w:iCs/>
        </w:rPr>
        <w:t>Hill Climbing</w:t>
      </w:r>
      <w:r w:rsidR="00ED5E0F" w:rsidRPr="00CF3077">
        <w:rPr>
          <w:spacing w:val="-4"/>
        </w:rPr>
        <w:t xml:space="preserve"> </w:t>
      </w:r>
      <w:r w:rsidR="00ED5E0F">
        <w:t xml:space="preserve">vs. </w:t>
      </w:r>
      <w:r w:rsidR="00ED5E0F" w:rsidRPr="00CF3077">
        <w:rPr>
          <w:i/>
        </w:rPr>
        <w:t xml:space="preserve">Baseline </w:t>
      </w:r>
      <w:r w:rsidR="00ED5E0F">
        <w:t>dan analisis kinerja berdasarkan metrik pemulihan fisiologis.</w:t>
      </w:r>
    </w:p>
    <w:p w14:paraId="36883C7C" w14:textId="2BE2D608" w:rsidR="00CF3077" w:rsidRDefault="00ED5E0F" w:rsidP="00BE216F">
      <w:pPr>
        <w:widowControl w:val="0"/>
        <w:tabs>
          <w:tab w:val="left" w:pos="861"/>
        </w:tabs>
        <w:autoSpaceDE w:val="0"/>
        <w:autoSpaceDN w:val="0"/>
        <w:spacing w:before="56"/>
        <w:ind w:left="360" w:right="960" w:firstLine="0"/>
        <w:rPr>
          <w:b/>
        </w:rPr>
      </w:pPr>
      <w:r w:rsidRPr="00CF3077">
        <w:rPr>
          <w:b/>
        </w:rPr>
        <w:lastRenderedPageBreak/>
        <w:t>BAB</w:t>
      </w:r>
      <w:r w:rsidRPr="00CF3077">
        <w:rPr>
          <w:b/>
          <w:spacing w:val="-2"/>
        </w:rPr>
        <w:t xml:space="preserve"> </w:t>
      </w:r>
      <w:r w:rsidRPr="00CF3077">
        <w:rPr>
          <w:b/>
        </w:rPr>
        <w:t>V</w:t>
      </w:r>
      <w:r w:rsidRPr="00CF3077">
        <w:rPr>
          <w:b/>
          <w:spacing w:val="-5"/>
        </w:rPr>
        <w:t xml:space="preserve"> </w:t>
      </w:r>
      <w:r w:rsidR="00BE216F">
        <w:rPr>
          <w:b/>
          <w:spacing w:val="-5"/>
        </w:rPr>
        <w:t xml:space="preserve">: </w:t>
      </w:r>
      <w:r w:rsidRPr="00CF3077">
        <w:rPr>
          <w:b/>
        </w:rPr>
        <w:t>PENUTUP</w:t>
      </w:r>
    </w:p>
    <w:p w14:paraId="2B2648D5" w14:textId="23853F15" w:rsidR="007A592C" w:rsidRPr="00797CEA" w:rsidRDefault="00CF3077" w:rsidP="00BE216F">
      <w:pPr>
        <w:widowControl w:val="0"/>
        <w:tabs>
          <w:tab w:val="left" w:pos="861"/>
        </w:tabs>
        <w:autoSpaceDE w:val="0"/>
        <w:autoSpaceDN w:val="0"/>
        <w:spacing w:before="56"/>
        <w:ind w:left="360" w:right="960" w:firstLine="0"/>
      </w:pPr>
      <w:r>
        <w:rPr>
          <w:b/>
        </w:rPr>
        <w:tab/>
      </w:r>
      <w:r w:rsidR="00ED5E0F">
        <w:t>Berisi kesimpulan</w:t>
      </w:r>
      <w:r w:rsidR="00ED5E0F" w:rsidRPr="00CF3077">
        <w:rPr>
          <w:spacing w:val="-5"/>
        </w:rPr>
        <w:t xml:space="preserve"> </w:t>
      </w:r>
      <w:r w:rsidR="00ED5E0F">
        <w:t>yang</w:t>
      </w:r>
      <w:r w:rsidR="00ED5E0F" w:rsidRPr="00CF3077">
        <w:rPr>
          <w:spacing w:val="-2"/>
        </w:rPr>
        <w:t xml:space="preserve"> </w:t>
      </w:r>
      <w:r w:rsidR="00ED5E0F">
        <w:t>ditarik</w:t>
      </w:r>
      <w:r w:rsidR="00ED5E0F" w:rsidRPr="00CF3077">
        <w:rPr>
          <w:spacing w:val="-1"/>
        </w:rPr>
        <w:t xml:space="preserve"> </w:t>
      </w:r>
      <w:r w:rsidR="00ED5E0F">
        <w:t>berdasarkan</w:t>
      </w:r>
      <w:r w:rsidR="00ED5E0F" w:rsidRPr="00CF3077">
        <w:rPr>
          <w:spacing w:val="-2"/>
        </w:rPr>
        <w:t xml:space="preserve"> </w:t>
      </w:r>
      <w:r w:rsidR="00ED5E0F">
        <w:t>hasil</w:t>
      </w:r>
      <w:r w:rsidR="00ED5E0F" w:rsidRPr="00CF3077">
        <w:rPr>
          <w:spacing w:val="-1"/>
        </w:rPr>
        <w:t xml:space="preserve"> </w:t>
      </w:r>
      <w:r w:rsidR="00ED5E0F">
        <w:t>pembahasan</w:t>
      </w:r>
      <w:r w:rsidR="00ED5E0F" w:rsidRPr="00CF3077">
        <w:rPr>
          <w:spacing w:val="-1"/>
        </w:rPr>
        <w:t xml:space="preserve"> </w:t>
      </w:r>
      <w:r w:rsidR="00ED5E0F">
        <w:t>dan</w:t>
      </w:r>
      <w:r w:rsidR="00ED5E0F" w:rsidRPr="00CF3077">
        <w:rPr>
          <w:spacing w:val="-2"/>
        </w:rPr>
        <w:t xml:space="preserve"> </w:t>
      </w:r>
      <w:r w:rsidR="00ED5E0F">
        <w:t>saran serta rekomendasi untuk pengembangan penelitian lanjutan.</w:t>
      </w:r>
    </w:p>
    <w:p w14:paraId="76C4E832" w14:textId="77777777" w:rsidR="006A160B" w:rsidRPr="00797CEA" w:rsidRDefault="006A160B" w:rsidP="00093C6C"/>
    <w:p w14:paraId="7B0CB7AD" w14:textId="2B386560" w:rsidR="00E31B78" w:rsidRDefault="00E31B78" w:rsidP="00093C6C"/>
    <w:p w14:paraId="2D95EB51" w14:textId="6B715B4A" w:rsidR="00086FE3" w:rsidRDefault="00086FE3" w:rsidP="00093C6C"/>
    <w:p w14:paraId="76C8100E" w14:textId="741CD1C2" w:rsidR="00086FE3" w:rsidRDefault="00086FE3" w:rsidP="00093C6C"/>
    <w:p w14:paraId="10A7F63E" w14:textId="169E5841" w:rsidR="00086FE3" w:rsidRDefault="00086FE3" w:rsidP="00093C6C"/>
    <w:p w14:paraId="53AC8423" w14:textId="1C561A58" w:rsidR="00086FE3" w:rsidRDefault="00086FE3" w:rsidP="00093C6C"/>
    <w:p w14:paraId="2E3D5D77" w14:textId="03375A41" w:rsidR="00086FE3" w:rsidRDefault="00086FE3" w:rsidP="00093C6C"/>
    <w:p w14:paraId="7D8E0FAE" w14:textId="4DFC7C86" w:rsidR="00086FE3" w:rsidRDefault="00086FE3" w:rsidP="00093C6C"/>
    <w:p w14:paraId="6A420A40" w14:textId="029036D5" w:rsidR="00086FE3" w:rsidRDefault="00086FE3" w:rsidP="00093C6C"/>
    <w:p w14:paraId="71944D56" w14:textId="6167D2C8" w:rsidR="00086FE3" w:rsidRDefault="00086FE3" w:rsidP="00093C6C"/>
    <w:p w14:paraId="670E1AD8" w14:textId="555907B2" w:rsidR="00086FE3" w:rsidRDefault="00086FE3" w:rsidP="00093C6C"/>
    <w:p w14:paraId="53890D02" w14:textId="4BC4DB4B" w:rsidR="00BE216F" w:rsidRDefault="00BE216F" w:rsidP="00093C6C"/>
    <w:p w14:paraId="5A1DB6B8" w14:textId="40F78EF4" w:rsidR="00BE216F" w:rsidRDefault="00BE216F" w:rsidP="00093C6C"/>
    <w:p w14:paraId="743405DF" w14:textId="77777777" w:rsidR="00BE216F" w:rsidRDefault="00BE216F" w:rsidP="00093C6C"/>
    <w:p w14:paraId="6EA695FE" w14:textId="07D51DA0" w:rsidR="00086FE3" w:rsidRDefault="00086FE3" w:rsidP="00093C6C"/>
    <w:p w14:paraId="15DE296B" w14:textId="06E79A62" w:rsidR="00086FE3" w:rsidRDefault="00086FE3" w:rsidP="00093C6C"/>
    <w:p w14:paraId="7E1A5107" w14:textId="06CCAF81" w:rsidR="00086FE3" w:rsidRDefault="00086FE3" w:rsidP="00093C6C"/>
    <w:p w14:paraId="7575AE71" w14:textId="6890FFE0" w:rsidR="00096513" w:rsidRDefault="00096513" w:rsidP="00093C6C"/>
    <w:p w14:paraId="1DB512B6" w14:textId="469B9DE5" w:rsidR="00096513" w:rsidRDefault="00096513" w:rsidP="00093C6C"/>
    <w:p w14:paraId="5B05227F" w14:textId="6F0946D6" w:rsidR="00096513" w:rsidRDefault="00096513" w:rsidP="00093C6C"/>
    <w:p w14:paraId="51EF84BD" w14:textId="6CC43062" w:rsidR="00096513" w:rsidRDefault="00096513" w:rsidP="00093C6C"/>
    <w:p w14:paraId="3D8104C1" w14:textId="19A04259" w:rsidR="00096513" w:rsidRDefault="00096513" w:rsidP="00093C6C"/>
    <w:p w14:paraId="341E08D4" w14:textId="7F458534" w:rsidR="00096513" w:rsidRDefault="00096513" w:rsidP="00093C6C"/>
    <w:p w14:paraId="29141414" w14:textId="0253043C" w:rsidR="00096513" w:rsidRDefault="00096513" w:rsidP="00093C6C"/>
    <w:p w14:paraId="45D6116B" w14:textId="40670260" w:rsidR="00096513" w:rsidRDefault="00096513" w:rsidP="00093C6C"/>
    <w:p w14:paraId="4AD2F8D0" w14:textId="1AA01889" w:rsidR="00096513" w:rsidRDefault="00096513" w:rsidP="00093C6C"/>
    <w:p w14:paraId="0AD9F280" w14:textId="6638CADA" w:rsidR="00096513" w:rsidRDefault="00096513" w:rsidP="00093C6C"/>
    <w:p w14:paraId="2BCAE96F" w14:textId="226A11CE" w:rsidR="00096513" w:rsidRDefault="00096513" w:rsidP="00093C6C"/>
    <w:p w14:paraId="5A39D471" w14:textId="7797CD43" w:rsidR="00096513" w:rsidRDefault="00096513" w:rsidP="00093C6C"/>
    <w:p w14:paraId="15AA77DB" w14:textId="47C4D16B" w:rsidR="00096513" w:rsidRDefault="00096513" w:rsidP="00093C6C"/>
    <w:p w14:paraId="64A2CCF0" w14:textId="549CEF93" w:rsidR="00096513" w:rsidRDefault="00096513" w:rsidP="00093C6C"/>
    <w:p w14:paraId="239FB2D2" w14:textId="409BE2A7" w:rsidR="00096513" w:rsidRDefault="00096513" w:rsidP="00093C6C"/>
    <w:p w14:paraId="3752FBA2" w14:textId="058C3CF6" w:rsidR="00096513" w:rsidRDefault="00096513" w:rsidP="00093C6C"/>
    <w:p w14:paraId="700B6B4D" w14:textId="0120632F" w:rsidR="00096513" w:rsidRDefault="00096513" w:rsidP="00093C6C"/>
    <w:p w14:paraId="5289BF71" w14:textId="098222D4" w:rsidR="00096513" w:rsidRDefault="00096513" w:rsidP="00093C6C">
      <w:r>
        <w:br/>
      </w:r>
    </w:p>
    <w:p w14:paraId="242A2643" w14:textId="77777777" w:rsidR="00086FE3" w:rsidRPr="00797CEA" w:rsidRDefault="00086FE3" w:rsidP="00CF3077">
      <w:pPr>
        <w:ind w:firstLine="0"/>
      </w:pPr>
    </w:p>
    <w:p w14:paraId="31EF6F3F" w14:textId="77777777" w:rsidR="00E31B78" w:rsidRPr="00797CEA" w:rsidRDefault="00E31B78" w:rsidP="00CF3077">
      <w:pPr>
        <w:ind w:firstLine="0"/>
      </w:pPr>
    </w:p>
    <w:p w14:paraId="1028321E" w14:textId="77777777" w:rsidR="00477052" w:rsidRPr="00477052" w:rsidRDefault="00477052" w:rsidP="00477052">
      <w:pPr>
        <w:pStyle w:val="Heading1"/>
      </w:pPr>
      <w:bookmarkStart w:id="19" w:name="_Toc234856617"/>
      <w:r w:rsidRPr="00477052">
        <w:lastRenderedPageBreak/>
        <w:t>BAB II</w:t>
      </w:r>
      <w:bookmarkEnd w:id="19"/>
    </w:p>
    <w:p w14:paraId="71177027" w14:textId="77777777" w:rsidR="00E31B78" w:rsidRPr="00477052" w:rsidRDefault="00E31B78" w:rsidP="00477052">
      <w:pPr>
        <w:pStyle w:val="Heading1"/>
      </w:pPr>
      <w:bookmarkStart w:id="20" w:name="_Toc234856618"/>
      <w:r w:rsidRPr="00477052">
        <w:t xml:space="preserve">TINJAUAN </w:t>
      </w:r>
      <w:r w:rsidR="00CC0522" w:rsidRPr="00477052">
        <w:t>LITERATUR</w:t>
      </w:r>
      <w:bookmarkEnd w:id="20"/>
    </w:p>
    <w:p w14:paraId="2B367E68" w14:textId="77777777" w:rsidR="004777EB" w:rsidRPr="004777EB" w:rsidRDefault="004777EB" w:rsidP="00093C6C">
      <w:pPr>
        <w:rPr>
          <w:lang w:val="en-GB" w:eastAsia="ko-KR"/>
        </w:rPr>
      </w:pPr>
    </w:p>
    <w:p w14:paraId="649C2788"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21" w:name="_Toc183313880"/>
      <w:bookmarkStart w:id="22" w:name="_Toc183315168"/>
      <w:bookmarkStart w:id="23" w:name="_Toc183317123"/>
      <w:bookmarkStart w:id="24" w:name="_Toc183317167"/>
      <w:bookmarkStart w:id="25" w:name="_Toc229847223"/>
      <w:bookmarkStart w:id="26" w:name="_Toc229939312"/>
      <w:bookmarkStart w:id="27" w:name="_Toc230033450"/>
      <w:bookmarkStart w:id="28" w:name="_Toc230111044"/>
      <w:bookmarkStart w:id="29" w:name="_Toc230111415"/>
      <w:bookmarkStart w:id="30" w:name="_Toc234610817"/>
      <w:bookmarkStart w:id="31" w:name="_Toc234856619"/>
      <w:bookmarkEnd w:id="21"/>
      <w:bookmarkEnd w:id="22"/>
      <w:bookmarkEnd w:id="23"/>
      <w:bookmarkEnd w:id="24"/>
      <w:bookmarkEnd w:id="25"/>
      <w:bookmarkEnd w:id="26"/>
      <w:bookmarkEnd w:id="27"/>
      <w:bookmarkEnd w:id="28"/>
      <w:bookmarkEnd w:id="29"/>
      <w:bookmarkEnd w:id="30"/>
      <w:bookmarkEnd w:id="31"/>
    </w:p>
    <w:p w14:paraId="1CB5CB7B" w14:textId="77777777" w:rsidR="00673E33" w:rsidRDefault="00673E33" w:rsidP="000B29CC">
      <w:pPr>
        <w:keepNext/>
        <w:keepLines/>
        <w:spacing w:after="300"/>
        <w:ind w:firstLine="0"/>
        <w:outlineLvl w:val="1"/>
      </w:pPr>
    </w:p>
    <w:p w14:paraId="054BFC70" w14:textId="77777777" w:rsidR="00673E33" w:rsidRDefault="00673E33" w:rsidP="00AC5718">
      <w:pPr>
        <w:pStyle w:val="Heading2"/>
        <w:numPr>
          <w:ilvl w:val="0"/>
          <w:numId w:val="0"/>
        </w:numPr>
        <w:spacing w:before="300" w:after="120"/>
        <w:ind w:left="284" w:hanging="284"/>
      </w:pPr>
      <w:bookmarkStart w:id="32" w:name="_Toc234856620"/>
      <w:r>
        <w:rPr>
          <w:rFonts w:eastAsia="Times New Roman"/>
        </w:rPr>
        <w:t>2.1 Landasan Teori</w:t>
      </w:r>
      <w:bookmarkEnd w:id="32"/>
    </w:p>
    <w:p w14:paraId="4F20047E" w14:textId="11D41376" w:rsidR="00673E33" w:rsidRDefault="00673E33" w:rsidP="00BD65F1">
      <w:r>
        <w:t>Subbab ini menyajikan dasar teori dan konsep yang menjadi landasan penelitian. Teori-teori diuraikan secara hierarkis, dimulai dari konsep biologis yang melatarbelakangi permasalahan tidur, dilanjutkan dengan konstruk pengukuran yang relevan, kemudian fondasi matematis optimasi kombinatorial, dan diakhiri dengan teori algoritma yang diterapkan dalam sistem yang dikembangkan.</w:t>
      </w:r>
    </w:p>
    <w:p w14:paraId="0FFB5FC0" w14:textId="77777777" w:rsidR="00AC5718" w:rsidRDefault="00AC5718" w:rsidP="00BD65F1"/>
    <w:p w14:paraId="1A592B45" w14:textId="77777777" w:rsidR="00673E33" w:rsidRPr="00345FB3" w:rsidRDefault="00673E33" w:rsidP="00AC5718">
      <w:pPr>
        <w:pStyle w:val="Title"/>
        <w:numPr>
          <w:ilvl w:val="0"/>
          <w:numId w:val="0"/>
        </w:numPr>
        <w:ind w:left="709" w:hanging="709"/>
      </w:pPr>
      <w:bookmarkStart w:id="33" w:name="_Toc234856621"/>
      <w:r w:rsidRPr="00345FB3">
        <w:rPr>
          <w:rFonts w:eastAsia="Times New Roman"/>
        </w:rPr>
        <w:t>2.1.1 Model Dua Proses Regulasi Tidur (</w:t>
      </w:r>
      <w:r w:rsidRPr="000C15ED">
        <w:rPr>
          <w:rFonts w:eastAsia="Times New Roman"/>
          <w:i/>
          <w:iCs/>
        </w:rPr>
        <w:t>Two-Process Model</w:t>
      </w:r>
      <w:r w:rsidRPr="00345FB3">
        <w:rPr>
          <w:rFonts w:eastAsia="Times New Roman"/>
        </w:rPr>
        <w:t>)</w:t>
      </w:r>
      <w:bookmarkEnd w:id="33"/>
    </w:p>
    <w:p w14:paraId="69DDB335" w14:textId="4627E4A2" w:rsidR="00673E33" w:rsidRDefault="00673E33" w:rsidP="00673E33">
      <w:pPr>
        <w:spacing w:after="120"/>
      </w:pPr>
      <w:r>
        <w:rPr>
          <w:rFonts w:eastAsia="Times New Roman"/>
        </w:rPr>
        <w:t xml:space="preserve">Tidur diregulasi oleh dua proses fisiologis yang saling berinteraksi, sebagaimana dirumuskan oleh </w:t>
      </w:r>
      <w:sdt>
        <w:sdtPr>
          <w:rPr>
            <w:rFonts w:eastAsia="Times New Roman"/>
            <w:color w:val="000000"/>
          </w:rPr>
          <w:tag w:val="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59422231"/>
          <w:placeholder>
            <w:docPart w:val="DefaultPlaceholder_-1854013440"/>
          </w:placeholder>
        </w:sdtPr>
        <w:sdtEndPr>
          <w:rPr>
            <w:i/>
            <w:iCs/>
          </w:rPr>
        </w:sdtEndPr>
        <w:sdtContent>
          <w:r w:rsidR="0049276E" w:rsidRPr="0049276E">
            <w:rPr>
              <w:rFonts w:eastAsia="Times New Roman"/>
              <w:color w:val="000000"/>
            </w:rPr>
            <w:t>(Borbély 198</w:t>
          </w:r>
          <w:r w:rsidR="009A4E62">
            <w:rPr>
              <w:rFonts w:eastAsia="Times New Roman"/>
              <w:color w:val="000000"/>
            </w:rPr>
            <w:tab/>
          </w:r>
          <w:r w:rsidR="0049276E" w:rsidRPr="0049276E">
            <w:rPr>
              <w:rFonts w:eastAsia="Times New Roman"/>
              <w:color w:val="000000"/>
            </w:rPr>
            <w:t>2)</w:t>
          </w:r>
        </w:sdtContent>
      </w:sdt>
      <w:r>
        <w:rPr>
          <w:rFonts w:eastAsia="Times New Roman"/>
        </w:rPr>
        <w:t xml:space="preserve">. Proses pertama, yang disebut proses </w:t>
      </w:r>
      <w:r w:rsidRPr="000C15ED">
        <w:rPr>
          <w:rFonts w:eastAsia="Times New Roman"/>
          <w:i/>
          <w:iCs/>
        </w:rPr>
        <w:t xml:space="preserve">homeostatis </w:t>
      </w:r>
      <w:r>
        <w:rPr>
          <w:rFonts w:eastAsia="Times New Roman"/>
        </w:rPr>
        <w:t>(Process S), merepresentasikan tekanan tidur yang terakumulasi selama seseorang terjaga dan berkurang secara eksponensial selama tidur berlangsung. Proses kedua, yang disebut proses sirkadian (Process C), mencerminkan osilasi biologis endogen dengan periode mendekati 24 jam yang dikendalikan oleh nukleus suprakiasmatik (SCN) di hipotalamus. Propensitas tidur pada setiap titik waktu ditentukan oleh interaksi aditif kedua proses ini, di mana tidur yang optimal cenderung terjadi ketika Process S mencapai ambang atas bersamaan dengan fase sirkadian yang selaras.</w:t>
      </w:r>
    </w:p>
    <w:p w14:paraId="7930DA7B" w14:textId="774E2A69" w:rsidR="00673E33" w:rsidRDefault="00673E33" w:rsidP="00673E33">
      <w:pPr>
        <w:spacing w:after="120"/>
        <w:rPr>
          <w:rFonts w:eastAsia="Times New Roman"/>
        </w:rPr>
      </w:pPr>
      <w:r>
        <w:rPr>
          <w:rFonts w:eastAsia="Times New Roman"/>
        </w:rPr>
        <w:t>Dijk dan Czeisler</w:t>
      </w:r>
      <w:r>
        <w:rPr>
          <w:rFonts w:eastAsia="Times New Roman"/>
          <w:i/>
          <w:iCs/>
        </w:rPr>
        <w:t xml:space="preserve"> </w:t>
      </w:r>
      <w:sdt>
        <w:sdtPr>
          <w:rPr>
            <w:rFonts w:eastAsia="Times New Roman"/>
            <w:i/>
            <w:iCs/>
            <w:color w:val="000000"/>
          </w:rPr>
          <w:tag w:val="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798304901"/>
          <w:placeholder>
            <w:docPart w:val="DefaultPlaceholder_-1854013440"/>
          </w:placeholder>
        </w:sdtPr>
        <w:sdtEndPr>
          <w:rPr>
            <w:i w:val="0"/>
            <w:iCs w:val="0"/>
          </w:rPr>
        </w:sdtEndPr>
        <w:sdtContent>
          <w:r w:rsidR="0049276E" w:rsidRPr="0049276E">
            <w:rPr>
              <w:rFonts w:eastAsia="Times New Roman"/>
              <w:color w:val="000000"/>
            </w:rPr>
            <w:t>(Dijk and Czeisler 1995)</w:t>
          </w:r>
        </w:sdtContent>
      </w:sdt>
      <w:r>
        <w:rPr>
          <w:rFonts w:eastAsia="Times New Roman"/>
        </w:rPr>
        <w:t xml:space="preserve"> memperkuat model ini melalui paradigma desinkronisasi paksa (</w:t>
      </w:r>
      <w:r w:rsidRPr="000C15ED">
        <w:rPr>
          <w:rFonts w:eastAsia="Times New Roman"/>
          <w:i/>
          <w:iCs/>
        </w:rPr>
        <w:t>forced desynchrony protocol</w:t>
      </w:r>
      <w:r>
        <w:rPr>
          <w:rFonts w:eastAsia="Times New Roman"/>
        </w:rPr>
        <w:t>) yang memisahkan siklus tidur-bangun dari ritme sirkadian internal. Eksperimen tersebut membuktikan bahwa pacemaker sirkadian internal secara aktif menentukan distribusi tidur REM, proporsi gelombang lambat EEG, dan efisiensi tidur. Temuan ini menegaskan bahwa kualitas tidur tidak hanya bergantung pada durasi, tetapi juga pada keselarasan temporal antara jadwal tidur dan fase sirkadian. Variabilitas individual pada laju akumulasi dan peluruhan Process S</w:t>
      </w:r>
      <w:r>
        <w:rPr>
          <w:rFonts w:eastAsia="Times New Roman"/>
          <w:i/>
          <w:iCs/>
        </w:rPr>
        <w:t xml:space="preserve"> </w:t>
      </w:r>
      <w:sdt>
        <w:sdtPr>
          <w:rPr>
            <w:rFonts w:eastAsia="Times New Roman"/>
            <w:i/>
            <w:iCs/>
            <w:color w:val="000000"/>
          </w:rPr>
          <w:tag w:val="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
          <w:id w:val="-803309773"/>
          <w:placeholder>
            <w:docPart w:val="DefaultPlaceholder_-1854013440"/>
          </w:placeholder>
        </w:sdtPr>
        <w:sdtEndPr>
          <w:rPr>
            <w:i w:val="0"/>
            <w:iCs w:val="0"/>
          </w:rPr>
        </w:sdtEndPr>
        <w:sdtContent>
          <w:r w:rsidR="0049276E" w:rsidRPr="0049276E">
            <w:rPr>
              <w:rFonts w:eastAsia="Times New Roman"/>
              <w:color w:val="000000"/>
            </w:rPr>
            <w:t>(Achermann 2003)</w:t>
          </w:r>
        </w:sdtContent>
      </w:sdt>
      <w:r>
        <w:rPr>
          <w:rFonts w:eastAsia="Times New Roman"/>
        </w:rPr>
        <w:t xml:space="preserve"> menjadikan pemodelan tidur perlu mempertimbangkan parameter yang dipersonalisasi.</w:t>
      </w:r>
    </w:p>
    <w:p w14:paraId="774DCE4C" w14:textId="77777777" w:rsidR="005B6CA0" w:rsidRDefault="00CE7602" w:rsidP="005B6CA0">
      <w:pPr>
        <w:keepNext/>
        <w:spacing w:after="120"/>
        <w:jc w:val="center"/>
      </w:pPr>
      <w:r>
        <w:rPr>
          <w:noProof/>
        </w:rPr>
        <w:lastRenderedPageBreak/>
        <w:drawing>
          <wp:inline distT="0" distB="0" distL="0" distR="0" wp14:anchorId="79DFC2F3" wp14:editId="32C4DF59">
            <wp:extent cx="5000625" cy="3333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4915" cy="3336610"/>
                    </a:xfrm>
                    <a:prstGeom prst="rect">
                      <a:avLst/>
                    </a:prstGeom>
                  </pic:spPr>
                </pic:pic>
              </a:graphicData>
            </a:graphic>
          </wp:inline>
        </w:drawing>
      </w:r>
    </w:p>
    <w:p w14:paraId="7039FE12" w14:textId="27CCC225" w:rsidR="00C96443" w:rsidRPr="00520AD7" w:rsidRDefault="005B6CA0" w:rsidP="00520AD7">
      <w:pPr>
        <w:pStyle w:val="Caption"/>
        <w:jc w:val="center"/>
        <w:rPr>
          <w:i w:val="0"/>
          <w:iCs w:val="0"/>
          <w:color w:val="auto"/>
          <w:sz w:val="24"/>
          <w:szCs w:val="24"/>
        </w:rPr>
      </w:pPr>
      <w:bookmarkStart w:id="34" w:name="_Toc230109512"/>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1</w:t>
      </w:r>
      <w:r w:rsidRPr="005B6CA0">
        <w:rPr>
          <w:i w:val="0"/>
          <w:iCs w:val="0"/>
          <w:color w:val="auto"/>
          <w:sz w:val="24"/>
          <w:szCs w:val="24"/>
        </w:rPr>
        <w:fldChar w:fldCharType="end"/>
      </w:r>
      <w:r w:rsidRPr="005B6CA0">
        <w:rPr>
          <w:i w:val="0"/>
          <w:iCs w:val="0"/>
          <w:color w:val="auto"/>
          <w:sz w:val="24"/>
          <w:szCs w:val="24"/>
        </w:rPr>
        <w:t xml:space="preserve"> </w:t>
      </w:r>
      <w:r>
        <w:rPr>
          <w:i w:val="0"/>
          <w:iCs w:val="0"/>
          <w:color w:val="auto"/>
          <w:sz w:val="24"/>
          <w:szCs w:val="24"/>
        </w:rPr>
        <w:t>Two Process Model of Sleep Regulation</w:t>
      </w:r>
      <w:bookmarkEnd w:id="34"/>
    </w:p>
    <w:p w14:paraId="664CE5C5" w14:textId="77777777" w:rsidR="00CE7602" w:rsidRPr="00CE7602" w:rsidRDefault="00CE7602" w:rsidP="00CE7602"/>
    <w:p w14:paraId="623AA5E8" w14:textId="77777777" w:rsidR="00673E33" w:rsidRPr="00345FB3" w:rsidRDefault="00673E33" w:rsidP="00AC5718">
      <w:pPr>
        <w:pStyle w:val="Title"/>
        <w:numPr>
          <w:ilvl w:val="0"/>
          <w:numId w:val="0"/>
        </w:numPr>
        <w:ind w:left="709" w:hanging="709"/>
      </w:pPr>
      <w:bookmarkStart w:id="35" w:name="_Toc234856622"/>
      <w:r w:rsidRPr="00345FB3">
        <w:rPr>
          <w:rFonts w:eastAsia="Times New Roman"/>
        </w:rPr>
        <w:t xml:space="preserve">2.1.2 </w:t>
      </w:r>
      <w:r w:rsidRPr="00520AD7">
        <w:rPr>
          <w:rFonts w:eastAsia="Times New Roman"/>
          <w:i/>
          <w:iCs/>
        </w:rPr>
        <w:t>Social Jetlag</w:t>
      </w:r>
      <w:bookmarkEnd w:id="35"/>
    </w:p>
    <w:p w14:paraId="7EFB8D9E" w14:textId="231038F8" w:rsidR="00673E33" w:rsidRDefault="00673E33" w:rsidP="00BD65F1">
      <w:r w:rsidRPr="00520AD7">
        <w:rPr>
          <w:i/>
          <w:iCs/>
        </w:rPr>
        <w:t>Social jetlag</w:t>
      </w:r>
      <w:r>
        <w:t xml:space="preserve"> adalah kondisi ketidakselarasan antara jam biologis internal individu dengan jadwal sosial yang dituntut oleh lingkungan eksternal, seperti jam kerja atau jam perkuliahan. Istilah ini diperkenalkan oleh Wittmann et al.</w:t>
      </w:r>
      <w:r>
        <w:rPr>
          <w:i/>
          <w:iCs/>
        </w:rPr>
        <w:t xml:space="preserve"> </w:t>
      </w:r>
      <w:sdt>
        <w:sdtPr>
          <w:rPr>
            <w:i/>
            <w:iCs/>
            <w:color w:val="000000"/>
          </w:rPr>
          <w:tag w:val="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798063263"/>
          <w:placeholder>
            <w:docPart w:val="DefaultPlaceholder_-1854013440"/>
          </w:placeholder>
        </w:sdtPr>
        <w:sdtEndPr>
          <w:rPr>
            <w:i w:val="0"/>
            <w:iCs w:val="0"/>
          </w:rPr>
        </w:sdtEndPr>
        <w:sdtContent>
          <w:r w:rsidR="0049276E" w:rsidRPr="0049276E">
            <w:rPr>
              <w:color w:val="000000"/>
            </w:rPr>
            <w:t>(Wittmann et al. 2006)</w:t>
          </w:r>
        </w:sdtContent>
      </w:sdt>
      <w:r>
        <w:t xml:space="preserve"> berdasarkan survei kronobiologi berskala besar, dan dikembangkan lebih lanjut oleh Roenneberg et al.</w:t>
      </w:r>
      <w:r>
        <w:rPr>
          <w:i/>
          <w:iCs/>
        </w:rPr>
        <w:t xml:space="preserve"> </w:t>
      </w:r>
      <w:sdt>
        <w:sdtPr>
          <w:rPr>
            <w:i/>
            <w:iCs/>
            <w:color w:val="000000"/>
          </w:rPr>
          <w:tag w:val="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1845056748"/>
          <w:placeholder>
            <w:docPart w:val="DefaultPlaceholder_-1854013440"/>
          </w:placeholder>
        </w:sdtPr>
        <w:sdtEndPr>
          <w:rPr>
            <w:i w:val="0"/>
            <w:iCs w:val="0"/>
          </w:rPr>
        </w:sdtEndPr>
        <w:sdtContent>
          <w:r w:rsidR="0049276E" w:rsidRPr="0049276E">
            <w:rPr>
              <w:color w:val="000000"/>
            </w:rPr>
            <w:t>(Roenneberg et al. 2012)</w:t>
          </w:r>
        </w:sdtContent>
      </w:sdt>
      <w:r>
        <w:t>. Kondisi ini diukur sebagai selisih waktu titik tengah tidur antara hari kerja dan hari libur. Individu dengan social jetlag yang substansial secara fisiologis mengalami beban yang sebanding dengan perjalanan melintasi zona waktu secara berulang, yang memberikan tekanan kumulatif pada sistem sirkadian.</w:t>
      </w:r>
    </w:p>
    <w:p w14:paraId="1374EC86" w14:textId="6260B5DA" w:rsidR="00673E33" w:rsidRDefault="00673E33" w:rsidP="00BD65F1">
      <w:r>
        <w:t>Wittmann et al.</w:t>
      </w:r>
      <w:r>
        <w:rPr>
          <w:i/>
          <w:iCs/>
        </w:rPr>
        <w:t xml:space="preserve"> </w:t>
      </w:r>
      <w:sdt>
        <w:sdtPr>
          <w:rPr>
            <w:i/>
            <w:iCs/>
            <w:color w:val="000000"/>
          </w:rPr>
          <w:tag w:val="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10829913"/>
          <w:placeholder>
            <w:docPart w:val="DefaultPlaceholder_-1854013440"/>
          </w:placeholder>
        </w:sdtPr>
        <w:sdtEndPr/>
        <w:sdtContent>
          <w:r w:rsidR="0049276E" w:rsidRPr="0049276E">
            <w:rPr>
              <w:color w:val="000000"/>
            </w:rPr>
            <w:t>(Wittmann et al. 2006)</w:t>
          </w:r>
        </w:sdtContent>
      </w:sdt>
      <w:r>
        <w:t xml:space="preserve"> menemukan bahwa social jetlag berkorelasi positif dengan konsumsi stimulan seperti kafein dan nikotin, serta dengan peningkatan kelelahan yang dilaporkan secara subjektif. Roenneberg et al.</w:t>
      </w:r>
      <w:r>
        <w:rPr>
          <w:i/>
          <w:iCs/>
        </w:rPr>
        <w:t xml:space="preserve"> </w:t>
      </w:r>
      <w:sdt>
        <w:sdtPr>
          <w:rPr>
            <w:i/>
            <w:iCs/>
            <w:color w:val="000000"/>
          </w:rPr>
          <w:tag w:val="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356015710"/>
          <w:placeholder>
            <w:docPart w:val="DefaultPlaceholder_-1854013440"/>
          </w:placeholder>
        </w:sdtPr>
        <w:sdtEndPr>
          <w:rPr>
            <w:i w:val="0"/>
            <w:iCs w:val="0"/>
          </w:rPr>
        </w:sdtEndPr>
        <w:sdtContent>
          <w:r w:rsidR="0049276E" w:rsidRPr="0049276E">
            <w:rPr>
              <w:color w:val="000000"/>
            </w:rPr>
            <w:t>(Roenneberg et al. 2012)</w:t>
          </w:r>
        </w:sdtContent>
      </w:sdt>
      <w:r>
        <w:t xml:space="preserve"> melaporkan bahwa setiap satu jam social jetlag berhubungan dengan peningkatan sekitar 33% odds rasio kelebihan berat badan dalam sampel yang diteliti, yang mencerminkan dampak gangguan sirkadian terhadap regulasi metabolik, meskipun sifat kausalitasnya masih menjadi subjek penelitian lebih lanjut.</w:t>
      </w:r>
    </w:p>
    <w:p w14:paraId="6E38D266" w14:textId="2F17B56C" w:rsidR="00D045EC" w:rsidRDefault="00D045EC" w:rsidP="00BD65F1">
      <w:r w:rsidRPr="00D045EC">
        <w:t>Dalam penelitian ini, konsep social jetlag menjadi dasar penting dalam menilai bahwa jadwal tidur yang baik tidak cukup hanya berdurasi memadai, tetapi juga perlu menjaga kestabilan waktu tidur antarhari.</w:t>
      </w:r>
    </w:p>
    <w:p w14:paraId="37131AE4" w14:textId="77777777" w:rsidR="005B6CA0" w:rsidRDefault="00CE7602" w:rsidP="005B6CA0">
      <w:pPr>
        <w:keepNext/>
        <w:spacing w:after="120"/>
      </w:pPr>
      <w:r>
        <w:rPr>
          <w:noProof/>
        </w:rPr>
        <w:lastRenderedPageBreak/>
        <w:drawing>
          <wp:inline distT="0" distB="0" distL="0" distR="0" wp14:anchorId="0E9C4170" wp14:editId="2220A777">
            <wp:extent cx="4843463"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099" cy="3229399"/>
                    </a:xfrm>
                    <a:prstGeom prst="rect">
                      <a:avLst/>
                    </a:prstGeom>
                  </pic:spPr>
                </pic:pic>
              </a:graphicData>
            </a:graphic>
          </wp:inline>
        </w:drawing>
      </w:r>
    </w:p>
    <w:p w14:paraId="3DE744F1" w14:textId="2AF9CCEC" w:rsidR="00C96443" w:rsidRPr="005B6CA0" w:rsidRDefault="005B6CA0" w:rsidP="005B6CA0">
      <w:pPr>
        <w:pStyle w:val="Caption"/>
        <w:jc w:val="center"/>
        <w:rPr>
          <w:i w:val="0"/>
          <w:iCs w:val="0"/>
          <w:color w:val="auto"/>
          <w:sz w:val="24"/>
          <w:szCs w:val="24"/>
        </w:rPr>
      </w:pPr>
      <w:bookmarkStart w:id="36" w:name="_Toc230109513"/>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2</w:t>
      </w:r>
      <w:r w:rsidRPr="005B6CA0">
        <w:rPr>
          <w:i w:val="0"/>
          <w:iCs w:val="0"/>
          <w:color w:val="auto"/>
          <w:sz w:val="24"/>
          <w:szCs w:val="24"/>
        </w:rPr>
        <w:fldChar w:fldCharType="end"/>
      </w:r>
      <w:r w:rsidRPr="005B6CA0">
        <w:rPr>
          <w:i w:val="0"/>
          <w:iCs w:val="0"/>
          <w:color w:val="auto"/>
          <w:sz w:val="24"/>
          <w:szCs w:val="24"/>
        </w:rPr>
        <w:t xml:space="preserve"> Pengukuran Social Jetlag.</w:t>
      </w:r>
      <w:bookmarkEnd w:id="36"/>
    </w:p>
    <w:p w14:paraId="6B82BF42" w14:textId="77777777" w:rsidR="00CE7602" w:rsidRPr="00CE7602" w:rsidRDefault="00CE7602" w:rsidP="00CE7602"/>
    <w:p w14:paraId="07A2898E" w14:textId="77777777" w:rsidR="00673E33" w:rsidRPr="00345FB3" w:rsidRDefault="00673E33" w:rsidP="00AC5718">
      <w:pPr>
        <w:pStyle w:val="Title"/>
        <w:numPr>
          <w:ilvl w:val="0"/>
          <w:numId w:val="0"/>
        </w:numPr>
        <w:ind w:left="709" w:hanging="709"/>
      </w:pPr>
      <w:bookmarkStart w:id="37" w:name="_Toc234856623"/>
      <w:r w:rsidRPr="00345FB3">
        <w:rPr>
          <w:rFonts w:eastAsia="Times New Roman"/>
        </w:rPr>
        <w:t>2.1.3 Sleep Debt dan Fatigue Index</w:t>
      </w:r>
      <w:bookmarkEnd w:id="37"/>
    </w:p>
    <w:p w14:paraId="0183BAE5" w14:textId="0DC2EBCF" w:rsidR="00673E33" w:rsidRDefault="00673E33" w:rsidP="00BD65F1">
      <w:r>
        <w:t>Sleep debt didefinisikan sebagai defisit kumulatif antara durasi tidur aktual dan kebutuhan tidur biologis individu</w:t>
      </w:r>
      <w:r>
        <w:rPr>
          <w:i/>
          <w:iCs/>
        </w:rPr>
        <w:t xml:space="preserve"> </w:t>
      </w:r>
      <w:sdt>
        <w:sdtPr>
          <w:rPr>
            <w:i/>
            <w:iCs/>
            <w:color w:val="000000"/>
          </w:rPr>
          <w:tag w:val="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660378091"/>
          <w:placeholder>
            <w:docPart w:val="DefaultPlaceholder_-1854013440"/>
          </w:placeholder>
        </w:sdtPr>
        <w:sdtEndPr>
          <w:rPr>
            <w:i w:val="0"/>
            <w:iCs w:val="0"/>
          </w:rPr>
        </w:sdtEndPr>
        <w:sdtContent>
          <w:r w:rsidR="0049276E" w:rsidRPr="0049276E">
            <w:rPr>
              <w:color w:val="000000"/>
            </w:rPr>
            <w:t>(Van Dongen et al. 2003)</w:t>
          </w:r>
        </w:sdtContent>
      </w:sdt>
      <w:r>
        <w:t>. Pemulihan dari sleep debt menunjukkan dinamika yang tidak linear: defisit jangka pendek memerlukan beberapa malam tidur adekuat untuk pulih, sedangkan defisit kronik memerlukan periode pemulihan yang lebih panjang</w:t>
      </w:r>
      <w:r>
        <w:rPr>
          <w:i/>
          <w:iCs/>
        </w:rPr>
        <w:t xml:space="preserve"> </w:t>
      </w:r>
      <w:sdt>
        <w:sdtPr>
          <w:rPr>
            <w:i/>
            <w:iCs/>
            <w:color w:val="000000"/>
          </w:rPr>
          <w:tag w:val="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
          <w:id w:val="-216902230"/>
          <w:placeholder>
            <w:docPart w:val="DefaultPlaceholder_-1854013440"/>
          </w:placeholder>
        </w:sdtPr>
        <w:sdtEndPr>
          <w:rPr>
            <w:i w:val="0"/>
            <w:iCs w:val="0"/>
          </w:rPr>
        </w:sdtEndPr>
        <w:sdtContent>
          <w:r w:rsidR="0049276E" w:rsidRPr="0049276E">
            <w:rPr>
              <w:color w:val="000000"/>
            </w:rPr>
            <w:t>(Belenky et al. 2003)</w:t>
          </w:r>
        </w:sdtContent>
      </w:sdt>
      <w:r>
        <w:t>. Van Dongen et al.</w:t>
      </w:r>
      <w:r>
        <w:rPr>
          <w:i/>
          <w:iCs/>
        </w:rPr>
        <w:t xml:space="preserve"> </w:t>
      </w:r>
      <w:sdt>
        <w:sdtPr>
          <w:rPr>
            <w:i/>
            <w:iCs/>
            <w:color w:val="000000"/>
          </w:rPr>
          <w:tag w:val="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302916382"/>
          <w:placeholder>
            <w:docPart w:val="DefaultPlaceholder_-1854013440"/>
          </w:placeholder>
        </w:sdtPr>
        <w:sdtEndPr/>
        <w:sdtContent>
          <w:r w:rsidR="0049276E" w:rsidRPr="0049276E">
            <w:rPr>
              <w:color w:val="000000"/>
            </w:rPr>
            <w:t>(Van Dongen et al. 2003)</w:t>
          </w:r>
        </w:sdtContent>
      </w:sdt>
      <w:r>
        <w:t xml:space="preserve"> membuktikan melalui desain dosis-respons bahwa restriksi tidur kronik pada 6 jam per malam selama 14 hari menghasilkan penurunan kognitif yang secara kuantitatif setara dengan dua malam deprivasi total, meskipun subjek tidak melaporkan kantuk berat akibat adaptasi perseptual.</w:t>
      </w:r>
    </w:p>
    <w:p w14:paraId="4D9A80C5" w14:textId="44B7DC47" w:rsidR="00CE7602" w:rsidRDefault="00673E33" w:rsidP="00BD65F1">
      <w:r>
        <w:t>Fatigue index merupakan konstruk yang lebih luas dari sleep debt, yang mencakup efek kelelahan bergantung waktu dalam siklus sirkadian serta beban aktivitas selama periode terjaga</w:t>
      </w:r>
      <w:r>
        <w:rPr>
          <w:i/>
          <w:iCs/>
        </w:rPr>
        <w:t xml:space="preserve"> </w:t>
      </w:r>
      <w:sdt>
        <w:sdtPr>
          <w:rPr>
            <w:i/>
            <w:iCs/>
            <w:color w:val="000000"/>
          </w:rPr>
          <w:tag w:val="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
          <w:id w:val="1503623142"/>
          <w:placeholder>
            <w:docPart w:val="DefaultPlaceholder_-1854013440"/>
          </w:placeholder>
        </w:sdtPr>
        <w:sdtEndPr>
          <w:rPr>
            <w:i w:val="0"/>
            <w:iCs w:val="0"/>
          </w:rPr>
        </w:sdtEndPr>
        <w:sdtContent>
          <w:r w:rsidR="0049276E" w:rsidRPr="0049276E">
            <w:rPr>
              <w:color w:val="000000"/>
            </w:rPr>
            <w:t>(Hursh et al. 2004)</w:t>
          </w:r>
        </w:sdtContent>
      </w:sdt>
      <w:r>
        <w:t>. Model berbasis biomaterika seperti SAFTE (</w:t>
      </w:r>
      <w:r w:rsidRPr="000C15ED">
        <w:rPr>
          <w:i/>
          <w:iCs/>
        </w:rPr>
        <w:t>Sleep, Activity, Fatigue, and Task Effectiveness</w:t>
      </w:r>
      <w:r>
        <w:t>) mengkuantifikasi hubungan antara akumulasi kelelahan, fase sirkadian, dan efektivitas tugas</w:t>
      </w:r>
      <w:r>
        <w:rPr>
          <w:i/>
          <w:iCs/>
        </w:rPr>
        <w:t xml:space="preserve"> </w:t>
      </w:r>
      <w:sdt>
        <w:sdtPr>
          <w:rPr>
            <w:i/>
            <w:iCs/>
            <w:color w:val="000000"/>
          </w:rPr>
          <w:tag w:val="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
          <w:id w:val="-1359044997"/>
          <w:placeholder>
            <w:docPart w:val="DefaultPlaceholder_-1854013440"/>
          </w:placeholder>
        </w:sdtPr>
        <w:sdtEndPr>
          <w:rPr>
            <w:i w:val="0"/>
            <w:iCs w:val="0"/>
          </w:rPr>
        </w:sdtEndPr>
        <w:sdtContent>
          <w:r w:rsidR="0049276E" w:rsidRPr="0049276E">
            <w:rPr>
              <w:color w:val="000000"/>
            </w:rPr>
            <w:t>(Jewett and Kronauer 1999)</w:t>
          </w:r>
        </w:sdtContent>
      </w:sdt>
      <w:r>
        <w:t>. Dalam pemodelan penjadwalan, fatigue index berfungsi sebagai penalti terhadap jadwal yang mendistribusikan tidur pada fase sirkadian yang tidak kondusif, bahkan apabila durasi total tidur telah terpenuhi.</w:t>
      </w:r>
    </w:p>
    <w:p w14:paraId="35A5A069" w14:textId="4C5128D4" w:rsidR="00673E33" w:rsidRDefault="00086FE3" w:rsidP="00BD65F1">
      <w:r w:rsidRPr="00086FE3">
        <w:t xml:space="preserve">Dengan demikian, sleep debt dan fatigue index digunakan sebagai landasan teoritis untuk merepresentasikan kebutuhan pemulihan dan perubahan kelelahan akibat aktivitas. Dalam implementasi sistem yang dikembangkan, sleep debt tidak digunakan sebagai komponen fitness ternormalisasi yang berdiri sendiri, melainkan </w:t>
      </w:r>
      <w:r w:rsidR="000434EF">
        <w:t>digunakan</w:t>
      </w:r>
      <w:r w:rsidRPr="00086FE3">
        <w:t xml:space="preserve"> sebagai dasar penyesuaian target kebutuhan tidur apabila informasi riwayat tidur tersedia. Evaluasi </w:t>
      </w:r>
      <w:r w:rsidRPr="00086FE3">
        <w:lastRenderedPageBreak/>
        <w:t xml:space="preserve">kandidat jadwal dilakukan melalui </w:t>
      </w:r>
      <w:r w:rsidRPr="000C15ED">
        <w:rPr>
          <w:i/>
          <w:iCs/>
        </w:rPr>
        <w:t>recovery reward</w:t>
      </w:r>
      <w:r w:rsidRPr="00086FE3">
        <w:t xml:space="preserve">, durasi tidur aktual, </w:t>
      </w:r>
      <w:r w:rsidRPr="000C15ED">
        <w:rPr>
          <w:i/>
          <w:iCs/>
        </w:rPr>
        <w:t>dynamic penalty</w:t>
      </w:r>
      <w:r w:rsidRPr="00086FE3">
        <w:t>, dan penalti regularitas waktu tidur antarhari</w:t>
      </w:r>
      <w:r w:rsidR="00D045EC" w:rsidRPr="00D045EC">
        <w:t>.</w:t>
      </w:r>
    </w:p>
    <w:p w14:paraId="60981E89" w14:textId="77777777" w:rsidR="000C15ED" w:rsidRDefault="000C15ED" w:rsidP="00BD65F1"/>
    <w:p w14:paraId="2E079EFC" w14:textId="77777777" w:rsidR="00673E33" w:rsidRPr="00345FB3" w:rsidRDefault="00673E33" w:rsidP="00AC5718">
      <w:pPr>
        <w:pStyle w:val="Title"/>
        <w:numPr>
          <w:ilvl w:val="0"/>
          <w:numId w:val="0"/>
        </w:numPr>
        <w:ind w:left="709" w:hanging="709"/>
      </w:pPr>
      <w:bookmarkStart w:id="38" w:name="_Toc234856624"/>
      <w:r w:rsidRPr="00345FB3">
        <w:rPr>
          <w:rFonts w:eastAsia="Times New Roman"/>
        </w:rPr>
        <w:t xml:space="preserve">2.1.4 </w:t>
      </w:r>
      <w:r w:rsidRPr="000C15ED">
        <w:rPr>
          <w:rFonts w:eastAsia="Times New Roman"/>
          <w:i/>
          <w:iCs/>
        </w:rPr>
        <w:t>Sleep Regularity Index</w:t>
      </w:r>
      <w:r w:rsidRPr="00345FB3">
        <w:rPr>
          <w:rFonts w:eastAsia="Times New Roman"/>
        </w:rPr>
        <w:t xml:space="preserve"> (SRI)</w:t>
      </w:r>
      <w:bookmarkEnd w:id="38"/>
    </w:p>
    <w:p w14:paraId="756AE962" w14:textId="3B2DC04B" w:rsidR="00673E33" w:rsidRDefault="00673E33" w:rsidP="00EA4EE7">
      <w:r w:rsidRPr="000C15ED">
        <w:rPr>
          <w:i/>
          <w:iCs/>
        </w:rPr>
        <w:t>Sleep Regularity Index</w:t>
      </w:r>
      <w:r>
        <w:t xml:space="preserve"> (SRI) adalah metrik kuantitatif yang mengukur konsistensi pola tidur-bangun dari hari ke hari, yang diperkenalkan oleh Phillips et al.</w:t>
      </w:r>
      <w:r>
        <w:rPr>
          <w:i/>
          <w:iCs/>
        </w:rPr>
        <w:t xml:space="preserve"> </w:t>
      </w:r>
      <w:sdt>
        <w:sdtPr>
          <w:rPr>
            <w:i/>
            <w:iCs/>
            <w:color w:val="000000"/>
          </w:rPr>
          <w:tag w:val="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831408277"/>
          <w:placeholder>
            <w:docPart w:val="DefaultPlaceholder_-1854013440"/>
          </w:placeholder>
        </w:sdtPr>
        <w:sdtEndPr>
          <w:rPr>
            <w:i w:val="0"/>
            <w:iCs w:val="0"/>
          </w:rPr>
        </w:sdtEndPr>
        <w:sdtContent>
          <w:r w:rsidR="0049276E" w:rsidRPr="0049276E">
            <w:rPr>
              <w:color w:val="000000"/>
            </w:rPr>
            <w:t>(Phillips et al. 2017)</w:t>
          </w:r>
        </w:sdtContent>
      </w:sdt>
      <w:r w:rsidRPr="00026BBA">
        <w:t xml:space="preserve"> </w:t>
      </w:r>
      <w:r>
        <w:t>SRI mengukur probabilitas bahwa seseorang berada pada status tidur yang sama — tidur atau terjaga — pada dua titik waktu yang dipisahkan 24 jam. Secara matematis, SRI didefinisikan pada Persamaan 2.1.</w:t>
      </w:r>
    </w:p>
    <w:p w14:paraId="0788C469" w14:textId="6A3EDDB1" w:rsidR="00E4370D" w:rsidRPr="00E4370D" w:rsidRDefault="00E4370D" w:rsidP="00EA4EE7"/>
    <w:tbl>
      <w:tblPr>
        <w:tblStyle w:val="TableGrid"/>
        <w:tblW w:type="auto" w:w="0"/>
        <w:tblLook w:firstColumn="1" w:firstRow="1" w:lastColumn="0" w:lastRow="0" w:noHBand="0" w:noVBand="1" w:val="04A0"/>
      </w:tblPr>
      <w:tblGrid>
        <w:gridCol w:w="8787"/>
      </w:tblGrid>
      <w:tr>
        <w:tc>
          <w:tcPr>
            <w:tcW w:type="dxa" w:w="8787"/>
          </w:tcPr>
          <w:p>
            <w:pPr>
              <w:jc w:val="center"/>
            </w:pPr>
            <w:r>
              <w:t>SRI = −100 + (200 / T) × Σ δ(s(t), s(t + 24h))</w:t>
            </w:r>
          </w:p>
          <w:p>
            <w:pPr>
              <w:jc w:val="right"/>
            </w:pPr>
            <w:r>
              <w:t>(2.1)</w:t>
            </w:r>
          </w:p>
        </w:tc>
      </w:tr>
    </w:tbl>
    <w:p w14:paraId="178A2DF0" w14:textId="5F7AD9CE" w:rsidR="00BA1434" w:rsidRDefault="00BA1434" w:rsidP="00096513">
      <w:pPr>
        <w:ind w:firstLine="0"/>
      </w:pPr>
    </w:p>
    <w:p w14:paraId="3214CE0C" w14:textId="77777777" w:rsidR="00673E33" w:rsidRDefault="00673E33" w:rsidP="00EA4EE7">
      <w:r>
        <w:t>Keterangan:</w:t>
      </w:r>
    </w:p>
    <w:p w14:paraId="6331645F" w14:textId="77777777" w:rsidR="00673E33" w:rsidRDefault="00673E33" w:rsidP="00B825AE">
      <w:pPr>
        <w:pStyle w:val="ListParagraph"/>
        <w:numPr>
          <w:ilvl w:val="0"/>
          <w:numId w:val="15"/>
        </w:numPr>
      </w:pPr>
      <w:r w:rsidRPr="00EA4EE7">
        <w:rPr>
          <w:i/>
          <w:iCs/>
        </w:rPr>
        <w:t>T</w:t>
      </w:r>
      <w:r>
        <w:t xml:space="preserve"> : jumlah total pasangan titik waktu yang dibandingkan dalam rentang pengukuran</w:t>
      </w:r>
    </w:p>
    <w:p w14:paraId="78E46B52" w14:textId="77777777" w:rsidR="00673E33" w:rsidRDefault="00673E33" w:rsidP="00B825AE">
      <w:pPr>
        <w:pStyle w:val="ListParagraph"/>
        <w:numPr>
          <w:ilvl w:val="0"/>
          <w:numId w:val="15"/>
        </w:numPr>
      </w:pPr>
      <w:r w:rsidRPr="00EA4EE7">
        <w:rPr>
          <w:i/>
          <w:iCs/>
        </w:rPr>
        <w:t>s(t)</w:t>
      </w:r>
      <w:r>
        <w:t xml:space="preserve"> : status tidur pada waktu t (bernilai 1 jika tidur, 0 jika terjaga)</w:t>
      </w:r>
    </w:p>
    <w:p w14:paraId="6DF62EAF" w14:textId="0728A29B" w:rsidR="00673E33" w:rsidRDefault="00673E33" w:rsidP="00B825AE">
      <w:pPr>
        <w:pStyle w:val="ListParagraph"/>
        <w:numPr>
          <w:ilvl w:val="0"/>
          <w:numId w:val="15"/>
        </w:numPr>
      </w:pPr>
      <w:r w:rsidRPr="00EA4EE7">
        <w:rPr>
          <w:i/>
          <w:iCs/>
        </w:rPr>
        <w:t>δ</w:t>
      </w:r>
      <w:r>
        <w:t xml:space="preserve"> : fungsi Kronecker delta yang bernilai 1 apabila kedua status identik, 0 apabila berbeda</w:t>
      </w:r>
    </w:p>
    <w:p w14:paraId="3CF2D439" w14:textId="77777777" w:rsidR="007D6557" w:rsidRDefault="007D6557" w:rsidP="00EA4EE7"/>
    <w:p w14:paraId="1869E032" w14:textId="20AFB200" w:rsidR="00673E33" w:rsidRDefault="00673E33" w:rsidP="00EA4EE7">
      <w:r>
        <w:t>Nilai SRI berkisar dari −100, yang menunjukkan pola tidur-bangun yang sepenuhnya terbalik setiap harinya, hingga 100, yang menunjukkan pola yang identik pada setiap hari pengukuran. Windred et al.</w:t>
      </w:r>
      <w:r>
        <w:rPr>
          <w:i/>
          <w:iCs/>
        </w:rPr>
        <w:t xml:space="preserve"> </w:t>
      </w:r>
      <w:sdt>
        <w:sdtPr>
          <w:rPr>
            <w:i/>
            <w:iCs/>
            <w:color w:val="000000"/>
          </w:rPr>
          <w:tag w:val="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756784299"/>
          <w:placeholder>
            <w:docPart w:val="DefaultPlaceholder_-1854013440"/>
          </w:placeholder>
        </w:sdtPr>
        <w:sdtEndPr>
          <w:rPr>
            <w:i w:val="0"/>
            <w:iCs w:val="0"/>
          </w:rPr>
        </w:sdtEndPr>
        <w:sdtContent>
          <w:r w:rsidR="0049276E" w:rsidRPr="0049276E">
            <w:rPr>
              <w:color w:val="000000"/>
            </w:rPr>
            <w:t>(Windred et al. 2024)</w:t>
          </w:r>
        </w:sdtContent>
      </w:sdt>
      <w:r>
        <w:t xml:space="preserve"> melaporkan dalam studi kohort UK Biobank bahwa SRI yang rendah berhubungan dengan risiko mortalitas yang lebih kuat dibandingkan durasi tidur yang tidak adekuat. Huang et al.</w:t>
      </w:r>
      <w:r>
        <w:rPr>
          <w:i/>
          <w:iCs/>
        </w:rPr>
        <w:t xml:space="preserve"> </w:t>
      </w:r>
      <w:sdt>
        <w:sdtPr>
          <w:rPr>
            <w:i/>
            <w:iCs/>
            <w:color w:val="000000"/>
          </w:rPr>
          <w:tag w:val="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11493239"/>
          <w:placeholder>
            <w:docPart w:val="DefaultPlaceholder_-1854013440"/>
          </w:placeholder>
        </w:sdtPr>
        <w:sdtEndPr>
          <w:rPr>
            <w:i w:val="0"/>
            <w:iCs w:val="0"/>
          </w:rPr>
        </w:sdtEndPr>
        <w:sdtContent>
          <w:r w:rsidR="0049276E" w:rsidRPr="0049276E">
            <w:rPr>
              <w:color w:val="000000"/>
            </w:rPr>
            <w:t>(Huang, Mariani, and Redline 2020)</w:t>
          </w:r>
        </w:sdtContent>
      </w:sdt>
      <w:r>
        <w:t xml:space="preserve"> menemukan dalam studi MESA bahwa ir</w:t>
      </w:r>
      <w:r w:rsidR="000C15ED">
        <w:t>r</w:t>
      </w:r>
      <w:r>
        <w:t xml:space="preserve">egularitas tidur berhubungan dengan peningkatan risiko kejadian kardiovaskular mayor secara prospektif. </w:t>
      </w:r>
      <w:r w:rsidR="00A01FE7" w:rsidRPr="00A01FE7">
        <w:t>Konsep SRI digunakan sebagai landasan teoritis untuk merancang penalti regularitas tidur. Implementasi sistem tidak menghitung nilai SRI penuh, tetapi mengevaluasi perubahan waktu mulai tidur utama antarhari.</w:t>
      </w:r>
    </w:p>
    <w:p w14:paraId="1BD922E0" w14:textId="77777777" w:rsidR="00AC5718" w:rsidRDefault="00AC5718" w:rsidP="00673E33">
      <w:pPr>
        <w:spacing w:after="120"/>
      </w:pPr>
    </w:p>
    <w:p w14:paraId="30CA91F1" w14:textId="77777777" w:rsidR="00673E33" w:rsidRDefault="00673E33" w:rsidP="00AC5718">
      <w:pPr>
        <w:pStyle w:val="Title"/>
        <w:numPr>
          <w:ilvl w:val="0"/>
          <w:numId w:val="0"/>
        </w:numPr>
        <w:ind w:left="709" w:hanging="709"/>
      </w:pPr>
      <w:bookmarkStart w:id="39" w:name="_Toc234856625"/>
      <w:r w:rsidRPr="00345FB3">
        <w:rPr>
          <w:rFonts w:eastAsia="Times New Roman"/>
        </w:rPr>
        <w:t>2.1.5 Optimasi Kombinatorial dan Penjadwalan</w:t>
      </w:r>
      <w:bookmarkEnd w:id="39"/>
    </w:p>
    <w:p w14:paraId="664D91BB" w14:textId="1BC9AB08" w:rsidR="00673E33" w:rsidRDefault="00673E33" w:rsidP="00EA4EE7">
      <w:r>
        <w:t>Optimasi kombinatorial adalah cabang matematika terapan yang berkaitan dengan pencarian solusi optimal dari ruang keputusan diskret yang berhingga namun sangat besar</w:t>
      </w:r>
      <w:r>
        <w:rPr>
          <w:i/>
          <w:iCs/>
        </w:rPr>
        <w:t xml:space="preserve"> </w:t>
      </w:r>
      <w:sdt>
        <w:sdtPr>
          <w:rPr>
            <w:i/>
            <w:iCs/>
            <w:color w:val="000000"/>
          </w:rPr>
          <w:tag w:val="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
          <w:id w:val="-683753846"/>
          <w:placeholder>
            <w:docPart w:val="DefaultPlaceholder_-1854013440"/>
          </w:placeholder>
        </w:sdtPr>
        <w:sdtEndPr>
          <w:rPr>
            <w:i w:val="0"/>
            <w:iCs w:val="0"/>
          </w:rPr>
        </w:sdtEndPr>
        <w:sdtContent>
          <w:r w:rsidR="0049276E" w:rsidRPr="0049276E">
            <w:rPr>
              <w:color w:val="000000"/>
            </w:rPr>
            <w:t>(Papadimitriou and Steiglitz 1982)</w:t>
          </w:r>
        </w:sdtContent>
      </w:sdt>
      <w:r>
        <w:t>. Masalah penjadwalan (scheduling) merupakan salah satu kelas masalah optimasi kombinatorial yang paling banyak dikaji, di mana sumber daya dialokasikan terhadap slot waktu diskret dengan memenuhi seperangkat kendala sambil mengoptimalkan satu atau beberapa fungsi tujuan</w:t>
      </w:r>
      <w:r>
        <w:rPr>
          <w:i/>
          <w:iCs/>
        </w:rPr>
        <w:t xml:space="preserve"> </w:t>
      </w:r>
      <w:sdt>
        <w:sdtPr>
          <w:rPr>
            <w:i/>
            <w:iCs/>
            <w:color w:val="000000"/>
          </w:rPr>
          <w:tag w:val="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313181277"/>
          <w:placeholder>
            <w:docPart w:val="DefaultPlaceholder_-1854013440"/>
          </w:placeholder>
        </w:sdtPr>
        <w:sdtEndPr>
          <w:rPr>
            <w:i w:val="0"/>
            <w:iCs w:val="0"/>
          </w:rPr>
        </w:sdtEndPr>
        <w:sdtContent>
          <w:r w:rsidR="0049276E" w:rsidRPr="0049276E">
            <w:rPr>
              <w:color w:val="000000"/>
            </w:rPr>
            <w:t>(Pinedo 2016)</w:t>
          </w:r>
        </w:sdtContent>
      </w:sdt>
      <w:r>
        <w:t>. Kompleksitas komputasional sebagian besar varian masalah penjadwalan termasuk dalam kelas NP-hard dalam artian bahwa tidak diketahui algoritma deterministik yang mampu menyelesaikannya secara optimal dalam waktu polinomial untuk kasus umum</w:t>
      </w:r>
      <w:r>
        <w:rPr>
          <w:i/>
          <w:iCs/>
        </w:rPr>
        <w:t xml:space="preserve"> </w:t>
      </w:r>
      <w:sdt>
        <w:sdtPr>
          <w:rPr>
            <w:i/>
            <w:iCs/>
            <w:color w:val="000000"/>
          </w:rPr>
          <w:tag w:val="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
          <w:id w:val="519359916"/>
          <w:placeholder>
            <w:docPart w:val="DefaultPlaceholder_-1854013440"/>
          </w:placeholder>
        </w:sdtPr>
        <w:sdtEndPr>
          <w:rPr>
            <w:i w:val="0"/>
            <w:iCs w:val="0"/>
          </w:rPr>
        </w:sdtEndPr>
        <w:sdtContent>
          <w:r w:rsidR="0049276E" w:rsidRPr="0049276E">
            <w:rPr>
              <w:color w:val="000000"/>
            </w:rPr>
            <w:t>(Garey and Johnson 2002)</w:t>
          </w:r>
        </w:sdtContent>
      </w:sdt>
      <w:r>
        <w:t>.</w:t>
      </w:r>
    </w:p>
    <w:p w14:paraId="399A0663" w14:textId="6887E4CA" w:rsidR="00AC5718" w:rsidRDefault="00673E33" w:rsidP="00EA4EE7">
      <w:r>
        <w:t xml:space="preserve">Dalam konteks penjadwalan tidur, setiap slot waktu dapat dikodekan sebagai variabel keputusan biner, sehingga masalah ini bersifat alami sebagai binary scheduling problem. </w:t>
      </w:r>
      <w:r>
        <w:lastRenderedPageBreak/>
        <w:t>Ruang solusi yang terbentuk bersifat eksponensial terhadap jumlah slot dan cakrawala perencanaan, sehingga pencarian secara exhaustive tidak layak secara komputasional. Kondisi ini menjadi justifikasi utama penggunaan algoritma metaheuristik yang mampu menjelajahi ruang solusi luas secara efisien tanpa menjamin optimalitas global, namun menghasilkan solusi berkualitas tinggi dalam waktu komputasi yang terbatas</w:t>
      </w:r>
      <w:r>
        <w:rPr>
          <w:i/>
          <w:iCs/>
        </w:rPr>
        <w:t xml:space="preserve"> </w:t>
      </w:r>
      <w:sdt>
        <w:sdtPr>
          <w:rPr>
            <w:i/>
            <w:iCs/>
            <w:color w:val="000000"/>
          </w:rPr>
          <w:tag w:val="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
          <w:id w:val="2037075582"/>
          <w:placeholder>
            <w:docPart w:val="DefaultPlaceholder_-1854013440"/>
          </w:placeholder>
        </w:sdtPr>
        <w:sdtEndPr>
          <w:rPr>
            <w:i w:val="0"/>
            <w:iCs w:val="0"/>
          </w:rPr>
        </w:sdtEndPr>
        <w:sdtContent>
          <w:r w:rsidR="0049276E" w:rsidRPr="0049276E">
            <w:rPr>
              <w:color w:val="000000"/>
            </w:rPr>
            <w:t>(Blum and Roli 2003)</w:t>
          </w:r>
        </w:sdtContent>
      </w:sdt>
      <w:r>
        <w:t>.</w:t>
      </w:r>
    </w:p>
    <w:p w14:paraId="5347749D" w14:textId="0AD12C8A" w:rsidR="00673E33" w:rsidRDefault="00673E33" w:rsidP="00EA4EE7">
      <w:r>
        <w:t>Kendala dalam masalah penjadwalan umumnya dibedakan menjadi dua jenis</w:t>
      </w:r>
      <w:r>
        <w:rPr>
          <w:i/>
          <w:iCs/>
        </w:rPr>
        <w:t xml:space="preserve"> </w:t>
      </w:r>
      <w:sdt>
        <w:sdtPr>
          <w:rPr>
            <w:i/>
            <w:iCs/>
            <w:color w:val="000000"/>
          </w:rPr>
          <w:tag w:val="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1604767185"/>
          <w:placeholder>
            <w:docPart w:val="DefaultPlaceholder_-1854013440"/>
          </w:placeholder>
        </w:sdtPr>
        <w:sdtEndPr>
          <w:rPr>
            <w:i w:val="0"/>
            <w:iCs w:val="0"/>
          </w:rPr>
        </w:sdtEndPr>
        <w:sdtContent>
          <w:r w:rsidR="0049276E" w:rsidRPr="0049276E">
            <w:rPr>
              <w:color w:val="000000"/>
            </w:rPr>
            <w:t>(Pinedo 2016)</w:t>
          </w:r>
        </w:sdtContent>
      </w:sdt>
      <w:r>
        <w:t>. Kendala keras (hard constraints) adalah batasan yang tidak boleh dilanggar dan secara langsung menentukan kelayakan (feasibility) suatu solusi. Kendala lunak (soft constraints) adalah preferensi yang diupayakan dipenuhi semaksimal mungkin, dan pelanggarannya mengakibatkan penurunan nilai tujuan melalui fungsi penalti.</w:t>
      </w:r>
    </w:p>
    <w:tbl>
      <w:tblPr>
        <w:tblStyle w:val="TableGrid"/>
        <w:tblW w:type="auto" w:w="0"/>
        <w:tblLook w:firstColumn="1" w:firstRow="1" w:lastColumn="0" w:lastRow="0" w:noHBand="0" w:noVBand="1" w:val="04A0"/>
      </w:tblPr>
      <w:tblGrid>
        <w:gridCol w:w="8787"/>
      </w:tblGrid>
      <w:tr>
        <w:tc>
          <w:tcPr>
            <w:tcW w:type="dxa" w:w="8787"/>
          </w:tcPr>
          <w:p w14:paraId="636B7969" w14:textId="0F00D306" w:rsidR="00096513" w:rsidRDefault="00096513" w:rsidP="005468F5">
            <w:pPr>
              <w:ind w:firstLine="0"/>
              <w:jc w:val="center"/>
              <w:rPr>
                <w:iCs/>
              </w:rPr>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∈Ω</m:t>
                            </m:r>
                          </m:lim>
                        </m:limLow>
                      </m:fName>
                      <m:e>
                        <m:r>
                          <w:rPr>
                            <w:rFonts w:ascii="Cambria Math" w:hAnsi="Cambria Math"/>
                          </w:rPr>
                          <m:t>f</m:t>
                        </m:r>
                      </m:e>
                    </m:func>
                  </m:e>
                </m:func>
                <m:d>
                  <m:dPr>
                    <m:ctrlPr>
                      <w:rPr>
                        <w:rFonts w:ascii="Cambria Math" w:hAnsi="Cambria Math"/>
                      </w:rPr>
                    </m:ctrlPr>
                  </m:dPr>
                  <m:e>
                    <m:r>
                      <w:rPr>
                        <w:rFonts w:ascii="Cambria Math" w:hAnsi="Cambria Math"/>
                      </w:rPr>
                      <m:t>x</m:t>
                    </m:r>
                  </m:e>
                </m:d>
              </m:oMath>
            </m:oMathPara>
          </w:p>
          <w:p>
            <w:pPr>
              <w:jc w:val="right"/>
            </w:pPr>
            <w:r>
              <w:t>(2.2)</w:t>
            </w:r>
          </w:p>
        </w:tc>
      </w:tr>
    </w:tbl>
    <w:p w14:paraId="10B4764E" w14:textId="2A5D7C6B" w:rsidR="00096513" w:rsidRDefault="00096513" w:rsidP="00096513">
      <w:pPr>
        <w:ind w:firstLine="0"/>
      </w:pPr>
      <w:r>
        <w:t xml:space="preserve">                                                      </w:t>
      </w:r>
    </w:p>
    <w:p w14:paraId="7912AAB4" w14:textId="47C94DA4" w:rsidR="00AC5718" w:rsidRDefault="00AD25B7" w:rsidP="00096513">
      <w:pPr>
        <w:ind w:left="720"/>
      </w:pPr>
      <w:r>
        <w:t>Keterangan:</w:t>
      </w:r>
    </w:p>
    <w:p w14:paraId="5365FAB7" w14:textId="3AB03ADD" w:rsidR="00AD25B7" w:rsidRDefault="00B825AE" w:rsidP="00B825AE">
      <w:pPr>
        <w:pStyle w:val="ListParagraph"/>
        <w:numPr>
          <w:ilvl w:val="1"/>
          <w:numId w:val="16"/>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AD25B7" w:rsidRPr="00EA4EE7">
        <w:rPr>
          <w:rFonts w:eastAsiaTheme="minorEastAsia"/>
        </w:rPr>
        <w:tab/>
        <w:t xml:space="preserve">= </w:t>
      </w:r>
      <w:r w:rsidR="00AD25B7">
        <w:t>solusi optimal;</w:t>
      </w:r>
    </w:p>
    <w:p w14:paraId="3FAE2AF1" w14:textId="7B8AAE6F" w:rsidR="00AD25B7" w:rsidRDefault="00AD25B7" w:rsidP="00B825AE">
      <w:pPr>
        <w:pStyle w:val="ListParagraph"/>
        <w:numPr>
          <w:ilvl w:val="1"/>
          <w:numId w:val="16"/>
        </w:numPr>
      </w:pPr>
      <m:oMath>
        <m:r>
          <w:rPr>
            <w:rFonts w:ascii="Cambria Math" w:hAnsi="Cambria Math"/>
          </w:rPr>
          <m:t>x</m:t>
        </m:r>
      </m:oMath>
      <w:r w:rsidRPr="00EA4EE7">
        <w:rPr>
          <w:rFonts w:eastAsiaTheme="minorEastAsia"/>
        </w:rPr>
        <w:tab/>
        <w:t xml:space="preserve">= </w:t>
      </w:r>
      <w:r>
        <w:t>kandidat solusi;</w:t>
      </w:r>
    </w:p>
    <w:p w14:paraId="213F1512" w14:textId="11106274" w:rsidR="00AD25B7" w:rsidRDefault="00AD25B7" w:rsidP="00B825AE">
      <w:pPr>
        <w:pStyle w:val="ListParagraph"/>
        <w:numPr>
          <w:ilvl w:val="1"/>
          <w:numId w:val="16"/>
        </w:numPr>
      </w:pPr>
      <m:oMath>
        <m:r>
          <m:rPr>
            <m:sty m:val="p"/>
          </m:rPr>
          <w:rPr>
            <w:rFonts w:ascii="Cambria Math" w:hAnsi="Cambria Math"/>
          </w:rPr>
          <m:t>Ω</m:t>
        </m:r>
      </m:oMath>
      <w:r w:rsidRPr="00EA4EE7">
        <w:rPr>
          <w:rFonts w:eastAsiaTheme="minorEastAsia"/>
        </w:rPr>
        <w:tab/>
        <w:t xml:space="preserve">= </w:t>
      </w:r>
      <w:r>
        <w:t>ruang solusi;</w:t>
      </w:r>
    </w:p>
    <w:p w14:paraId="7905D4FA" w14:textId="4EE04CC9" w:rsidR="00AD25B7" w:rsidRDefault="00AD25B7" w:rsidP="00B825AE">
      <w:pPr>
        <w:pStyle w:val="ListParagraph"/>
        <w:numPr>
          <w:ilvl w:val="1"/>
          <w:numId w:val="16"/>
        </w:numPr>
      </w:pPr>
      <m:oMath>
        <m:r>
          <w:rPr>
            <w:rFonts w:ascii="Cambria Math" w:hAnsi="Cambria Math"/>
          </w:rPr>
          <m:t>f</m:t>
        </m:r>
        <m:d>
          <m:dPr>
            <m:ctrlPr>
              <w:rPr>
                <w:rFonts w:ascii="Cambria Math" w:hAnsi="Cambria Math"/>
              </w:rPr>
            </m:ctrlPr>
          </m:dPr>
          <m:e>
            <m:r>
              <w:rPr>
                <w:rFonts w:ascii="Cambria Math" w:hAnsi="Cambria Math"/>
              </w:rPr>
              <m:t>x</m:t>
            </m:r>
          </m:e>
        </m:d>
      </m:oMath>
      <w:r w:rsidRPr="00EA4EE7">
        <w:rPr>
          <w:rFonts w:eastAsiaTheme="minorEastAsia"/>
        </w:rPr>
        <w:tab/>
        <w:t xml:space="preserve">= </w:t>
      </w:r>
      <w:r>
        <w:t>fungsi objektif atau fungsi fitness.</w:t>
      </w:r>
    </w:p>
    <w:p w14:paraId="0DEE8DBE" w14:textId="77777777" w:rsidR="00E01B60" w:rsidRPr="00AD25B7" w:rsidRDefault="00E01B60" w:rsidP="00E01B60">
      <w:pPr>
        <w:ind w:left="1800" w:firstLine="0"/>
      </w:pPr>
    </w:p>
    <w:p w14:paraId="77518F10" w14:textId="77777777" w:rsidR="00673E33" w:rsidRPr="00345FB3" w:rsidRDefault="00673E33" w:rsidP="00AC5718">
      <w:pPr>
        <w:pStyle w:val="Title"/>
        <w:numPr>
          <w:ilvl w:val="0"/>
          <w:numId w:val="0"/>
        </w:numPr>
        <w:ind w:left="709" w:hanging="709"/>
      </w:pPr>
      <w:bookmarkStart w:id="40" w:name="_Toc234856626"/>
      <w:r w:rsidRPr="00345FB3">
        <w:rPr>
          <w:rFonts w:eastAsia="Times New Roman"/>
        </w:rPr>
        <w:t>2.1.6 Genetic Algorithm (Algoritma Genetika)</w:t>
      </w:r>
      <w:bookmarkEnd w:id="40"/>
    </w:p>
    <w:p w14:paraId="0EEA4576" w14:textId="69A31FA9" w:rsidR="00673E33" w:rsidRDefault="00673E33" w:rsidP="00EA4EE7">
      <w:r>
        <w:t xml:space="preserve">Genetic Algorithm (GA) adalah metode pencarian dan optimasi berbasis populasi yang terinspirasi dari mekanisme seleksi alam dan evolusi genetis, yang diperkenalkan oleh </w:t>
      </w:r>
      <w:sdt>
        <w:sdtPr>
          <w:rPr>
            <w:color w:val="000000"/>
          </w:rPr>
          <w:tag w:val="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
          <w:id w:val="808671301"/>
          <w:placeholder>
            <w:docPart w:val="DefaultPlaceholder_-1854013440"/>
          </w:placeholder>
        </w:sdtPr>
        <w:sdtEndPr/>
        <w:sdtContent>
          <w:r w:rsidR="0049276E" w:rsidRPr="0049276E">
            <w:rPr>
              <w:color w:val="000000"/>
            </w:rPr>
            <w:t>(Holland 1975)</w:t>
          </w:r>
        </w:sdtContent>
      </w:sdt>
      <w:r>
        <w:t xml:space="preserve"> dan dipopulerkan oleh Goldberg</w:t>
      </w:r>
      <w:r>
        <w:rPr>
          <w:i/>
          <w:iCs/>
        </w:rPr>
        <w:t xml:space="preserve"> </w:t>
      </w:r>
      <w:sdt>
        <w:sdtPr>
          <w:rPr>
            <w:color w:val="000000"/>
          </w:rPr>
          <w:tag w:val="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63059356"/>
          <w:placeholder>
            <w:docPart w:val="DefaultPlaceholder_-1854013440"/>
          </w:placeholder>
        </w:sdtPr>
        <w:sdtEndPr/>
        <w:sdtContent>
          <w:r w:rsidR="0049276E" w:rsidRPr="0049276E">
            <w:rPr>
              <w:color w:val="000000"/>
            </w:rPr>
            <w:t>(Goldberg 1989)</w:t>
          </w:r>
        </w:sdtContent>
      </w:sdt>
      <w:r>
        <w:t>. GA beroperasi pada populasi solusi kandidat yang disebut individu atau kromosom, yang berevolusi melalui sejumlah iterasi (generasi) menggunakan tiga operator utama: seleksi, pindah silang (crossover), dan mutasi.</w:t>
      </w:r>
    </w:p>
    <w:p w14:paraId="4C778207" w14:textId="6D3F9CD6" w:rsidR="00673E33" w:rsidRDefault="00673E33" w:rsidP="00EA4EE7">
      <w:r>
        <w:t>Kromosom merepresentasikan satu solusi kandidat dalam ruang pencarian. Representasi kromosom merupakan keputusan desain kritis karena menentukan bagaimana ruang solusi dipetakan ke struktur data yang dapat dimanipulasi operator genetika</w:t>
      </w:r>
      <w:r>
        <w:rPr>
          <w:i/>
          <w:iCs/>
        </w:rPr>
        <w:t xml:space="preserve"> </w:t>
      </w:r>
      <w:sdt>
        <w:sdtPr>
          <w:rPr>
            <w:color w:val="000000"/>
          </w:rPr>
          <w:tag w:val="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
          <w:id w:val="-1318493708"/>
          <w:placeholder>
            <w:docPart w:val="DefaultPlaceholder_-1854013440"/>
          </w:placeholder>
        </w:sdtPr>
        <w:sdtEndPr/>
        <w:sdtContent>
          <w:r w:rsidR="0049276E" w:rsidRPr="0049276E">
            <w:rPr>
              <w:color w:val="000000"/>
            </w:rPr>
            <w:t>(Rothlauf 2006)</w:t>
          </w:r>
        </w:sdtContent>
      </w:sdt>
      <w:r w:rsidRPr="00A93C8E">
        <w:t>.</w:t>
      </w:r>
      <w:r>
        <w:t xml:space="preserve"> Representasi yang umum meliputi string biner, integer, real-valued, dan permutasi.</w:t>
      </w:r>
    </w:p>
    <w:p w14:paraId="1BA64FDE" w14:textId="1FBE144A" w:rsidR="00096513" w:rsidRPr="000269BF" w:rsidRDefault="00096513" w:rsidP="00EA4EE7">
      <w:pPr>
        <w:rPr>
          <w:iCs/>
        </w:rPr>
      </w:pPr>
    </w:p>
    <w:tbl>
      <w:tblPr>
        <w:tblStyle w:val="TableGrid"/>
        <w:tblW w:type="auto" w:w="0"/>
        <w:tblLook w:firstColumn="1" w:firstRow="1" w:lastColumn="0" w:lastRow="0" w:noHBand="0" w:noVBand="1" w:val="04A0"/>
      </w:tblPr>
      <w:tblGrid>
        <w:gridCol w:w="8787"/>
      </w:tblGrid>
      <w:tr>
        <w:tc>
          <w:tcPr>
            <w:tcW w:type="dxa" w:w="8787"/>
          </w:tcPr>
          <w:p w14:paraId="46CC9B47" w14:textId="5A1D2A15" w:rsidR="00096513" w:rsidRDefault="00096513" w:rsidP="00EA4EE7">
            <w:pPr>
              <w:ind w:firstLine="0"/>
              <w:jc w:val="center"/>
              <w:rPr>
                <w:iCs/>
              </w:rPr>
            </w:pPr>
            <m:oMathPara>
              <m:oMath>
                <m:r>
                  <w:rPr>
                    <w:rFonts w:ascii="Cambria Math" w:hAnsi="Cambria Math"/>
                  </w:rPr>
                  <m:t>Fitness=f</m:t>
                </m:r>
                <m:d>
                  <m:dPr>
                    <m:ctrlPr>
                      <w:rPr>
                        <w:rFonts w:ascii="Cambria Math" w:hAnsi="Cambria Math"/>
                        <w:i/>
                        <w:iCs/>
                      </w:rPr>
                    </m:ctrlPr>
                  </m:dPr>
                  <m:e>
                    <m:r>
                      <w:rPr>
                        <w:rFonts w:ascii="Cambria Math" w:hAnsi="Cambria Math"/>
                      </w:rPr>
                      <m:t>kromosom</m:t>
                    </m:r>
                  </m:e>
                </m:d>
              </m:oMath>
            </m:oMathPara>
          </w:p>
          <w:p>
            <w:pPr>
              <w:jc w:val="right"/>
            </w:pPr>
            <w:r>
              <w:t>(2.3)</w:t>
            </w:r>
          </w:p>
        </w:tc>
      </w:tr>
    </w:tbl>
    <w:p w14:paraId="650A1409" w14:textId="37F3B653" w:rsidR="00AD25B7" w:rsidRPr="000269BF" w:rsidRDefault="00AD25B7" w:rsidP="00EA4EE7">
      <w:pPr>
        <w:rPr>
          <w:iCs/>
        </w:rPr>
      </w:pPr>
    </w:p>
    <w:p w14:paraId="40242483" w14:textId="2B21F675" w:rsidR="000269BF" w:rsidRPr="000269BF" w:rsidRDefault="000269BF" w:rsidP="00EA4EE7">
      <w:pPr>
        <w:rPr>
          <w:iCs/>
        </w:rPr>
      </w:pPr>
      <w:r>
        <w:rPr>
          <w:iCs/>
        </w:rPr>
        <w:t>Keterangan:</w:t>
      </w:r>
    </w:p>
    <w:p w14:paraId="36238163" w14:textId="1FBF5A75" w:rsidR="000269BF" w:rsidRDefault="000269BF" w:rsidP="00B825AE">
      <w:pPr>
        <w:pStyle w:val="ListParagraph"/>
        <w:numPr>
          <w:ilvl w:val="0"/>
          <w:numId w:val="17"/>
        </w:numPr>
      </w:pPr>
      <m:oMath>
        <m:r>
          <w:rPr>
            <w:rFonts w:ascii="Cambria Math" w:hAnsi="Cambria Math"/>
          </w:rPr>
          <m:t>Fitness</m:t>
        </m:r>
      </m:oMath>
      <w:r w:rsidRPr="00EA4EE7">
        <w:rPr>
          <w:iCs/>
        </w:rPr>
        <w:tab/>
        <w:t xml:space="preserve">= </w:t>
      </w:r>
      <w:r>
        <w:t>nilai kualitas individu;</w:t>
      </w:r>
    </w:p>
    <w:p w14:paraId="0AFDEF68" w14:textId="464900F7" w:rsidR="000269BF" w:rsidRDefault="000269BF" w:rsidP="00B825AE">
      <w:pPr>
        <w:pStyle w:val="ListParagraph"/>
        <w:numPr>
          <w:ilvl w:val="0"/>
          <w:numId w:val="17"/>
        </w:numPr>
      </w:pPr>
      <m:oMath>
        <m:r>
          <w:rPr>
            <w:rFonts w:ascii="Cambria Math" w:hAnsi="Cambria Math"/>
          </w:rPr>
          <m:t>kromosom</m:t>
        </m:r>
      </m:oMath>
      <w:r w:rsidRPr="00EA4EE7">
        <w:rPr>
          <w:iCs/>
        </w:rPr>
        <w:tab/>
        <w:t xml:space="preserve">= </w:t>
      </w:r>
      <w:r>
        <w:t>representasi solusi kandidat;</w:t>
      </w:r>
    </w:p>
    <w:p w14:paraId="79B6D4A6" w14:textId="25A1D0FF" w:rsidR="000269BF" w:rsidRPr="00EA4EE7" w:rsidRDefault="000269BF" w:rsidP="00B825AE">
      <w:pPr>
        <w:pStyle w:val="ListParagraph"/>
        <w:numPr>
          <w:ilvl w:val="0"/>
          <w:numId w:val="17"/>
        </w:numPr>
        <w:rPr>
          <w:iCs/>
        </w:rPr>
      </w:pPr>
      <m:oMath>
        <m:r>
          <w:rPr>
            <w:rFonts w:ascii="Cambria Math" w:hAnsi="Cambria Math"/>
          </w:rPr>
          <m:t>f</m:t>
        </m:r>
      </m:oMath>
      <w:r w:rsidRPr="00EA4EE7">
        <w:rPr>
          <w:iCs/>
        </w:rPr>
        <w:tab/>
      </w:r>
      <w:r w:rsidRPr="00EA4EE7">
        <w:rPr>
          <w:iCs/>
        </w:rPr>
        <w:tab/>
        <w:t>=</w:t>
      </w:r>
      <w:r w:rsidRPr="000269BF">
        <w:t xml:space="preserve"> </w:t>
      </w:r>
      <w:r>
        <w:t>fungsi evaluasi.</w:t>
      </w:r>
    </w:p>
    <w:p w14:paraId="6192BBBA" w14:textId="1AA1EB31" w:rsidR="00AD25B7" w:rsidRDefault="00673E33" w:rsidP="00EA4EE7">
      <w:pPr>
        <w:rPr>
          <w:iCs/>
          <w:color w:val="000000"/>
        </w:rPr>
      </w:pPr>
      <w:r>
        <w:t xml:space="preserve">Seleksi menentukan individu mana yang akan berkontribusi pada generasi berikutnya. Skema yang lazim digunakan antara lain seleksi roda roulette yang memberi probabilitas seleksi proporsional terhadap fitness, seleksi turnamen yang memilih individu </w:t>
      </w:r>
      <w:r>
        <w:lastRenderedPageBreak/>
        <w:t>terbaik dari subset populasi acak, dan elitisme yang menjamin individu terbaik selalu dipertahankan</w:t>
      </w:r>
      <w:r>
        <w:rPr>
          <w:i/>
          <w:iCs/>
        </w:rPr>
        <w:t xml:space="preserve"> </w:t>
      </w:r>
      <w:sdt>
        <w:sdtPr>
          <w:rPr>
            <w:i/>
            <w:iCs/>
            <w:color w:val="000000"/>
          </w:rPr>
          <w:tag w:val="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
          <w:id w:val="731743210"/>
          <w:placeholder>
            <w:docPart w:val="DefaultPlaceholder_-1854013440"/>
          </w:placeholder>
        </w:sdtPr>
        <w:sdtEndPr>
          <w:rPr>
            <w:i w:val="0"/>
            <w:iCs w:val="0"/>
          </w:rPr>
        </w:sdtEndPr>
        <w:sdtContent>
          <w:r w:rsidR="0049276E" w:rsidRPr="0049276E">
            <w:rPr>
              <w:color w:val="000000"/>
            </w:rPr>
            <w:t>(Eiben and Smith 2015)</w:t>
          </w:r>
        </w:sdtContent>
      </w:sdt>
      <w:r>
        <w:t>. Crossover mengkombinasikan materi genetik dari dua orang tua untuk menghasilkan keturunan baru, sedangkan mutasi menerapkan perubahan kecil secara acak pada kromosom dengan probabilitas rendah untuk mempertahankan keberagaman populasi</w:t>
      </w:r>
      <w:r w:rsidR="00A93C8E">
        <w:t xml:space="preserve"> </w:t>
      </w:r>
      <w:sdt>
        <w:sdtPr>
          <w:rPr>
            <w:i/>
            <w:color w:val="000000"/>
          </w:rPr>
          <w:tag w:val="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2089338021"/>
          <w:placeholder>
            <w:docPart w:val="DefaultPlaceholder_-1854013440"/>
          </w:placeholder>
        </w:sdtPr>
        <w:sdtEndPr/>
        <w:sdtContent>
          <w:r w:rsidR="0049276E" w:rsidRPr="0049276E">
            <w:rPr>
              <w:color w:val="000000"/>
            </w:rPr>
            <w:t>(Goldberg 1989)</w:t>
          </w:r>
        </w:sdtContent>
      </w:sdt>
      <w:r w:rsidR="00A93C8E">
        <w:rPr>
          <w:iCs/>
          <w:color w:val="000000"/>
        </w:rPr>
        <w:t>.</w:t>
      </w:r>
    </w:p>
    <w:tbl>
      <w:tblPr>
        <w:tblStyle w:val="TableGrid"/>
        <w:tblW w:type="auto" w:w="0"/>
        <w:tblLook w:firstColumn="1" w:firstRow="1" w:lastColumn="0" w:lastRow="0" w:noHBand="0" w:noVBand="1" w:val="04A0"/>
      </w:tblPr>
      <w:tblGrid>
        <w:gridCol w:w="8787"/>
      </w:tblGrid>
      <w:tr>
        <w:tc>
          <w:tcPr>
            <w:tcW w:type="dxa" w:w="8787"/>
          </w:tcPr>
          <w:p w14:paraId="56F89D92" w14:textId="77777777" w:rsidR="00096513" w:rsidRPr="000269BF" w:rsidRDefault="00096513" w:rsidP="00096513">
            <w:pPr>
              <w:jc w:val="center"/>
              <w:rPr>
                <w:iCs/>
              </w:rPr>
            </w:pPr>
            <m:oMathPara>
              <m:oMath>
                <m:r>
                  <w:rPr>
                    <w:rFonts w:ascii="Cambria Math" w:hAnsi="Cambria Math"/>
                  </w:rPr>
                  <m:t>P</m:t>
                </m:r>
                <m:d>
                  <m:dPr>
                    <m:ctrlPr>
                      <w:rPr>
                        <w:rFonts w:ascii="Cambria Math" w:hAnsi="Cambria Math"/>
                        <w:i/>
                        <w:iCs/>
                      </w:rPr>
                    </m:ctrlPr>
                  </m:dPr>
                  <m:e>
                    <m:r>
                      <m:rPr>
                        <m:nor/>
                      </m:rPr>
                      <w:rPr>
                        <w:rFonts w:ascii="Cambria Math" w:hAnsi="Cambria Math"/>
                        <w:iCs/>
                      </w:rPr>
                      <m:t>mutasi gen</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m</m:t>
                    </m:r>
                  </m:sub>
                </m:sSub>
              </m:oMath>
            </m:oMathPara>
          </w:p>
          <w:p>
            <w:pPr>
              <w:jc w:val="right"/>
            </w:pPr>
            <w:r>
              <w:t>(2.4)</w:t>
            </w:r>
          </w:p>
        </w:tc>
      </w:tr>
    </w:tbl>
    <w:p w14:paraId="50C86ED9" w14:textId="77777777" w:rsidR="00EA4EE7" w:rsidRDefault="00EA4EE7" w:rsidP="00EA4EE7">
      <w:pPr>
        <w:rPr>
          <w:iCs/>
          <w:color w:val="000000"/>
        </w:rPr>
      </w:pPr>
    </w:p>
    <w:p w14:paraId="2489FAF8" w14:textId="678473F7" w:rsidR="000269BF" w:rsidRPr="00AD25B7" w:rsidRDefault="000269BF" w:rsidP="00EA4EE7">
      <w:pPr>
        <w:rPr>
          <w:iCs/>
        </w:rPr>
      </w:pPr>
      <w:r>
        <w:rPr>
          <w:iCs/>
        </w:rPr>
        <w:t>Keterangan :</w:t>
      </w:r>
    </w:p>
    <w:p w14:paraId="05CA1FA5" w14:textId="5B03BBCC" w:rsidR="00AD25B7" w:rsidRDefault="000269BF" w:rsidP="00B825AE">
      <w:pPr>
        <w:pStyle w:val="ListParagraph"/>
        <w:numPr>
          <w:ilvl w:val="0"/>
          <w:numId w:val="18"/>
        </w:numPr>
      </w:pPr>
      <m:oMath>
        <m:r>
          <w:rPr>
            <w:rFonts w:ascii="Cambria Math" w:hAnsi="Cambria Math"/>
          </w:rPr>
          <m:t>P</m:t>
        </m:r>
        <m:d>
          <m:dPr>
            <m:ctrlPr>
              <w:rPr>
                <w:rFonts w:ascii="Cambria Math" w:hAnsi="Cambria Math"/>
                <w:i/>
                <w:iCs/>
              </w:rPr>
            </m:ctrlPr>
          </m:dPr>
          <m:e>
            <m:r>
              <m:rPr>
                <m:nor/>
              </m:rPr>
              <w:rPr>
                <w:rFonts w:ascii="Cambria Math" w:hAnsi="Cambria Math"/>
                <w:iCs/>
              </w:rPr>
              <m:t>mutasi gen</m:t>
            </m:r>
          </m:e>
        </m:d>
      </m:oMath>
      <w:r w:rsidRPr="00EA4EE7">
        <w:rPr>
          <w:iCs/>
        </w:rPr>
        <w:tab/>
        <w:t xml:space="preserve">= </w:t>
      </w:r>
      <w:r>
        <w:t>probabilitas suatu gen mengalami mutasi;</w:t>
      </w:r>
    </w:p>
    <w:p w14:paraId="39486B95" w14:textId="0E08DC99" w:rsidR="000269BF" w:rsidRPr="00EA4EE7" w:rsidRDefault="00B825AE" w:rsidP="00B825AE">
      <w:pPr>
        <w:pStyle w:val="ListParagraph"/>
        <w:numPr>
          <w:ilvl w:val="0"/>
          <w:numId w:val="18"/>
        </w:numPr>
        <w:rPr>
          <w:iCs/>
        </w:rPr>
      </w:pPr>
      <m:oMath>
        <m:sSub>
          <m:sSubPr>
            <m:ctrlPr>
              <w:rPr>
                <w:rFonts w:ascii="Cambria Math" w:hAnsi="Cambria Math"/>
                <w:i/>
                <w:iCs/>
              </w:rPr>
            </m:ctrlPr>
          </m:sSubPr>
          <m:e>
            <m:r>
              <w:rPr>
                <w:rFonts w:ascii="Cambria Math" w:hAnsi="Cambria Math"/>
              </w:rPr>
              <m:t>p</m:t>
            </m:r>
          </m:e>
          <m:sub>
            <m:r>
              <w:rPr>
                <w:rFonts w:ascii="Cambria Math" w:hAnsi="Cambria Math"/>
              </w:rPr>
              <m:t>m</m:t>
            </m:r>
          </m:sub>
        </m:sSub>
      </m:oMath>
      <w:r w:rsidR="000269BF" w:rsidRPr="00EA4EE7">
        <w:rPr>
          <w:iCs/>
        </w:rPr>
        <w:tab/>
      </w:r>
      <w:r w:rsidR="000269BF" w:rsidRPr="00EA4EE7">
        <w:rPr>
          <w:iCs/>
        </w:rPr>
        <w:tab/>
      </w:r>
      <w:r w:rsidR="000269BF" w:rsidRPr="00EA4EE7">
        <w:rPr>
          <w:iCs/>
        </w:rPr>
        <w:tab/>
        <w:t>= m</w:t>
      </w:r>
      <w:r w:rsidR="000269BF">
        <w:t>utation rate atau laju mutasi.</w:t>
      </w:r>
    </w:p>
    <w:p w14:paraId="5A825AA5" w14:textId="625CE727" w:rsidR="00D045EC" w:rsidRDefault="00673E33" w:rsidP="00EA4EE7">
      <w:r>
        <w:t>Kelemahan utama GA adalah kerentanan terhadap konvergensi prematur, yaitu kondisi di mana keberagaman populasi berkurang terlalu cepat sehingga algoritma dapat terperangkap pada optima lokal</w:t>
      </w:r>
      <w:r>
        <w:rPr>
          <w:i/>
          <w:iCs/>
        </w:rPr>
        <w:t xml:space="preserve"> </w:t>
      </w:r>
      <w:sdt>
        <w:sdtPr>
          <w:rPr>
            <w:i/>
            <w:iCs/>
            <w:color w:val="000000"/>
          </w:rPr>
          <w:tag w:val="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
          <w:id w:val="1950654910"/>
          <w:placeholder>
            <w:docPart w:val="DefaultPlaceholder_-1854013440"/>
          </w:placeholder>
        </w:sdtPr>
        <w:sdtEndPr>
          <w:rPr>
            <w:i w:val="0"/>
            <w:iCs w:val="0"/>
          </w:rPr>
        </w:sdtEndPr>
        <w:sdtContent>
          <w:r w:rsidR="0049276E" w:rsidRPr="0049276E">
            <w:rPr>
              <w:color w:val="000000"/>
            </w:rPr>
            <w:t>(De Jong 2006)</w:t>
          </w:r>
        </w:sdtContent>
      </w:sdt>
      <w:r>
        <w:t>. GA juga cenderung kurang efisien dalam fase eksploitasi lokal — meskipun unggul dalam eksplorasi ruang pencarian yang luas, GA kurang efektif dalam memperhalus detail solusi pada skala kecil yang memerlukan pencarian lokal yang presisi.</w:t>
      </w:r>
      <w:r w:rsidR="00D045EC" w:rsidRPr="00D045EC">
        <w:t xml:space="preserve"> </w:t>
      </w:r>
    </w:p>
    <w:p w14:paraId="4457278A" w14:textId="58B2BBFD" w:rsidR="00673E33" w:rsidRDefault="00D045EC" w:rsidP="00EA4EE7">
      <w:r w:rsidRPr="00D045EC">
        <w:t>Karakteristik tersebut menjadikan GA sesuai sebagai komponen eksplorasi global dalam penelitian ini, terutama karena ruang solusi penjadwalan tidur bersifat besar dan diskrit.</w:t>
      </w:r>
    </w:p>
    <w:p w14:paraId="5BE2C2EF" w14:textId="77777777" w:rsidR="00E01B60" w:rsidRDefault="00E01B60" w:rsidP="00EA4EE7"/>
    <w:p w14:paraId="5E94A40F" w14:textId="77777777" w:rsidR="00673E33" w:rsidRPr="00345FB3" w:rsidRDefault="00673E33" w:rsidP="00AC5718">
      <w:pPr>
        <w:pStyle w:val="Title"/>
        <w:numPr>
          <w:ilvl w:val="0"/>
          <w:numId w:val="0"/>
        </w:numPr>
        <w:ind w:left="709" w:hanging="709"/>
      </w:pPr>
      <w:bookmarkStart w:id="41" w:name="_Toc234856627"/>
      <w:r w:rsidRPr="00345FB3">
        <w:rPr>
          <w:rFonts w:eastAsia="Times New Roman"/>
        </w:rPr>
        <w:t>2.1.7 Hill Climbing</w:t>
      </w:r>
      <w:bookmarkEnd w:id="41"/>
    </w:p>
    <w:p w14:paraId="0766C5DE" w14:textId="4B458AC3" w:rsidR="00673E33" w:rsidRDefault="00673E33" w:rsidP="00EA4EE7">
      <w:r>
        <w:t>Hill Climbing (HC) adalah algoritma pencarian lokal yang bergerak secara iteratif dari solusi saat ini ke solusi tetangga (neighbor) yang memiliki nilai fitness lebih tinggi, dan berhenti ketika tidak ditemukan tetangga yang lebih baik</w:t>
      </w:r>
      <w:r>
        <w:rPr>
          <w:i/>
          <w:iCs/>
        </w:rPr>
        <w:t xml:space="preserve"> </w:t>
      </w:r>
      <w:sdt>
        <w:sdtPr>
          <w:rPr>
            <w:i/>
            <w:iCs/>
            <w:color w:val="000000"/>
          </w:rPr>
          <w:tag w:val="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19474510"/>
          <w:placeholder>
            <w:docPart w:val="DefaultPlaceholder_-1854013440"/>
          </w:placeholder>
        </w:sdtPr>
        <w:sdtEndPr>
          <w:rPr>
            <w:i w:val="0"/>
            <w:iCs w:val="0"/>
          </w:rPr>
        </w:sdtEndPr>
        <w:sdtContent>
          <w:r w:rsidR="0049276E" w:rsidRPr="0049276E">
            <w:rPr>
              <w:color w:val="000000"/>
            </w:rPr>
            <w:t>(Russell et al. 2021)</w:t>
          </w:r>
        </w:sdtContent>
      </w:sdt>
      <w:r>
        <w:t>. Berbeda dengan GA yang beroperasi pada populasi, HC beroperasi pada satu solusi tunggal dan merupakan strategi eksploitasi lokal yang efisien dari segi memori dan waktu komputasi per evaluasi.</w:t>
      </w:r>
    </w:p>
    <w:tbl>
      <w:tblPr>
        <w:tblStyle w:val="TableGrid"/>
        <w:tblW w:type="auto" w:w="0"/>
        <w:tblLook w:firstColumn="1" w:firstRow="1" w:lastColumn="0" w:lastRow="0" w:noHBand="0" w:noVBand="1" w:val="04A0"/>
      </w:tblPr>
      <w:tblGrid>
        <w:gridCol w:w="8787"/>
      </w:tblGrid>
      <w:tr>
        <w:tc>
          <w:tcPr>
            <w:tcW w:type="dxa" w:w="8787"/>
          </w:tcPr>
          <w:p w14:paraId="6A7A50F8" w14:textId="395543A6" w:rsidR="00096513" w:rsidRPr="000269BF" w:rsidRDefault="00096513" w:rsidP="005468F5">
            <w:pPr>
              <w:jc w:val="center"/>
              <w:rPr>
                <w:iCs/>
              </w:rPr>
            </w:pPr>
            <m:oMathPara>
              <m:oMath>
                <m:r>
                  <m:rPr>
                    <m:nor/>
                  </m:rPr>
                  <w:rPr>
                    <w:rFonts w:ascii="Cambria Math" w:hAnsi="Cambria Math"/>
                  </w:rPr>
                  <m:t xml:space="preserve">jika </m:t>
                </m:r>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&gt;f</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 xml:space="preserve"> maka </m:t>
                </m:r>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m:oMathPara>
          </w:p>
          <w:p>
            <w:pPr>
              <w:jc w:val="right"/>
            </w:pPr>
            <w:r>
              <w:t>(2.5)</w:t>
            </w:r>
          </w:p>
        </w:tc>
      </w:tr>
    </w:tbl>
    <w:p w14:paraId="73CE8F8D" w14:textId="65FFAA4C" w:rsidR="000269BF" w:rsidRPr="000269BF" w:rsidRDefault="000269BF" w:rsidP="00096513">
      <w:pPr>
        <w:ind w:firstLine="0"/>
      </w:pPr>
    </w:p>
    <w:p w14:paraId="360D9730" w14:textId="372FFD7C" w:rsidR="000269BF" w:rsidRPr="00AD25B7" w:rsidRDefault="000269BF" w:rsidP="00EA4EE7">
      <w:r>
        <w:t>Keterangan :</w:t>
      </w:r>
    </w:p>
    <w:p w14:paraId="2CDB565F" w14:textId="4FE935BA" w:rsidR="00AD25B7"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r>
              <w:rPr>
                <w:rFonts w:ascii="Cambria Math" w:hAnsi="Cambria Math"/>
              </w:rPr>
              <m:t>x</m:t>
            </m:r>
          </m:e>
        </m:d>
      </m:oMath>
      <w:r>
        <w:tab/>
        <w:t>= fitness solusi saat ini;</w:t>
      </w:r>
    </w:p>
    <w:p w14:paraId="40BEF743" w14:textId="6A6882CE" w:rsidR="000269BF"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oMath>
      <w:r w:rsidRPr="00EA4EE7">
        <w:rPr>
          <w:rFonts w:eastAsiaTheme="minorEastAsia"/>
        </w:rPr>
        <w:tab/>
        <w:t xml:space="preserve">= </w:t>
      </w:r>
      <w:r>
        <w:t>fitness solusi tetangga.</w:t>
      </w:r>
    </w:p>
    <w:p w14:paraId="466EFC91" w14:textId="06E4DB3D" w:rsidR="000269BF" w:rsidRPr="000269BF" w:rsidRDefault="000269BF" w:rsidP="00B825AE">
      <w:pPr>
        <w:pStyle w:val="ListParagraph"/>
        <w:numPr>
          <w:ilvl w:val="0"/>
          <w:numId w:val="19"/>
        </w:numPr>
      </w:pPr>
      <m:oMath>
        <m:r>
          <w:rPr>
            <w:rFonts w:ascii="Cambria Math" w:hAnsi="Cambria Math"/>
          </w:rPr>
          <m:t>x</m:t>
        </m:r>
      </m:oMath>
      <w:r w:rsidRPr="00EA4EE7">
        <w:rPr>
          <w:rFonts w:eastAsiaTheme="minorEastAsia"/>
        </w:rPr>
        <w:tab/>
        <w:t xml:space="preserve">= </w:t>
      </w:r>
      <w:r>
        <w:t>solusi saat ini;</w:t>
      </w:r>
    </w:p>
    <w:p w14:paraId="3AF68CBE" w14:textId="08265E87" w:rsidR="000269BF" w:rsidRPr="000269BF" w:rsidRDefault="00B825AE" w:rsidP="00B825AE">
      <w:pPr>
        <w:pStyle w:val="ListParagraph"/>
        <w:numPr>
          <w:ilvl w:val="0"/>
          <w:numId w:val="19"/>
        </w:numPr>
      </w:pPr>
      <m:oMath>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rsidR="000269BF">
        <w:tab/>
        <w:t>= solusi tetangga;</w:t>
      </w:r>
    </w:p>
    <w:p w14:paraId="02A7008F" w14:textId="1BF6E9A5" w:rsidR="00D045EC" w:rsidRDefault="00673E33" w:rsidP="00EA4EE7">
      <w:r>
        <w:t>Terdapat beberapa varian HC. Steepest ascent hill climbing mengevaluasi seluruh tetangga dan memilih yang terbaik pada setiap langkah. First-choice hill climbing memilih tetangga pertama yang menunjukkan perbaikan untuk efisiensi komputasi. Random restart hill climbing menjalankan HC dari beberapa titik awal berbeda untuk mengurangi dampak optima lokal</w:t>
      </w:r>
      <w:r>
        <w:rPr>
          <w:i/>
          <w:iCs/>
        </w:rPr>
        <w:t xml:space="preserve"> </w:t>
      </w:r>
      <w:sdt>
        <w:sdtPr>
          <w:rPr>
            <w:i/>
            <w:iCs/>
            <w:color w:val="000000"/>
          </w:rPr>
          <w:tag w:val="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651572284"/>
          <w:placeholder>
            <w:docPart w:val="DefaultPlaceholder_-1854013440"/>
          </w:placeholder>
        </w:sdtPr>
        <w:sdtEndPr/>
        <w:sdtContent>
          <w:r w:rsidR="0049276E" w:rsidRPr="0049276E">
            <w:rPr>
              <w:color w:val="000000"/>
            </w:rPr>
            <w:t>(Russell et al. 2021)</w:t>
          </w:r>
        </w:sdtContent>
      </w:sdt>
      <w:r>
        <w:t xml:space="preserve">. Kelemahan utama HC adalah sifatnya yang greedy dan </w:t>
      </w:r>
      <w:r>
        <w:lastRenderedPageBreak/>
        <w:t>myopic: algoritma mudah terjebak pada optima lokal, dataran tinggi (plateau), dan punggung pegunungan (ridge) dalam lanskap fitness</w:t>
      </w:r>
      <w:r>
        <w:rPr>
          <w:i/>
          <w:iCs/>
        </w:rPr>
        <w:t xml:space="preserve"> </w:t>
      </w:r>
      <w:sdt>
        <w:sdtPr>
          <w:rPr>
            <w:i/>
            <w:iCs/>
            <w:color w:val="000000"/>
          </w:rPr>
          <w:tag w:val="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
          <w:id w:val="919837083"/>
          <w:placeholder>
            <w:docPart w:val="DefaultPlaceholder_-1854013440"/>
          </w:placeholder>
        </w:sdtPr>
        <w:sdtEndPr>
          <w:rPr>
            <w:i w:val="0"/>
            <w:iCs w:val="0"/>
          </w:rPr>
        </w:sdtEndPr>
        <w:sdtContent>
          <w:r w:rsidR="0049276E" w:rsidRPr="0049276E">
            <w:rPr>
              <w:color w:val="000000"/>
            </w:rPr>
            <w:t>(Hoos and Stützle 2005)</w:t>
          </w:r>
        </w:sdtContent>
      </w:sdt>
      <w:r>
        <w:t>, sehingga lebih cocok digunakan sebagai komplemen algoritma berbasis populasi daripada sebagai pengganti.</w:t>
      </w:r>
      <w:r w:rsidR="00D045EC" w:rsidRPr="00D045EC">
        <w:t xml:space="preserve"> </w:t>
      </w:r>
    </w:p>
    <w:p w14:paraId="0CC19724" w14:textId="1E193CD3" w:rsidR="00673E33" w:rsidRDefault="00D045EC" w:rsidP="00EA4EE7">
      <w:r w:rsidRPr="00D045EC">
        <w:t>Oleh karena itu, Hill Climbing diposisikan sebagai mekanisme penyempurnaan lokal terhadap solusi yang sebelumnya telah dihasilkan oleh Genetic Algorithm.</w:t>
      </w:r>
    </w:p>
    <w:p w14:paraId="493F1A88" w14:textId="77777777" w:rsidR="00AC5718" w:rsidRDefault="00AC5718" w:rsidP="00673E33">
      <w:pPr>
        <w:spacing w:after="120"/>
      </w:pPr>
    </w:p>
    <w:p w14:paraId="79CFEA1C" w14:textId="788AE153" w:rsidR="00673E33" w:rsidRPr="00345FB3" w:rsidRDefault="00673E33" w:rsidP="00AC5718">
      <w:pPr>
        <w:pStyle w:val="Title"/>
        <w:numPr>
          <w:ilvl w:val="0"/>
          <w:numId w:val="0"/>
        </w:numPr>
        <w:ind w:left="709" w:hanging="709"/>
      </w:pPr>
      <w:bookmarkStart w:id="42" w:name="_Toc234856628"/>
      <w:r w:rsidRPr="00345FB3">
        <w:rPr>
          <w:rFonts w:eastAsia="Times New Roman"/>
        </w:rPr>
        <w:t xml:space="preserve">2.1.8 </w:t>
      </w:r>
      <w:r w:rsidR="000434EF">
        <w:rPr>
          <w:rFonts w:eastAsia="Times New Roman"/>
        </w:rPr>
        <w:t>Genetic Algorithm dan Hill Climbing</w:t>
      </w:r>
      <w:bookmarkEnd w:id="42"/>
    </w:p>
    <w:p w14:paraId="3855308E" w14:textId="450A1528" w:rsidR="00673E33" w:rsidRDefault="000434EF" w:rsidP="00EA4EE7">
      <w:r>
        <w:t>Genetic Algorithm dan Hill Climbing</w:t>
      </w:r>
      <w:r w:rsidR="00673E33">
        <w:t xml:space="preserve"> (MA) adalah kerangka optimasi hibrida yang menggabungkan eksplorasi global berbasis populasi dari Evolutionary Algorithm (EA) dengan eksploitasi lokal dari prosedur pencarian lokal seperti Hill Climbing atau Simulated Annealing</w:t>
      </w:r>
      <w:r w:rsidR="00673E33">
        <w:rPr>
          <w:i/>
          <w:iCs/>
        </w:rPr>
        <w:t xml:space="preserve"> </w:t>
      </w:r>
      <w:sdt>
        <w:sdtPr>
          <w:rPr>
            <w:color w:val="000000"/>
          </w:rPr>
          <w:tag w:val="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98431958"/>
          <w:placeholder>
            <w:docPart w:val="DefaultPlaceholder_-1854013440"/>
          </w:placeholder>
        </w:sdtPr>
        <w:sdtEndPr/>
        <w:sdtContent>
          <w:r w:rsidR="0049276E" w:rsidRPr="0049276E">
            <w:rPr>
              <w:color w:val="000000"/>
            </w:rPr>
            <w:t>(Moscato 1989)</w:t>
          </w:r>
        </w:sdtContent>
      </w:sdt>
      <w:r w:rsidR="00673E33">
        <w:t>. Istilah "memetik" diadopsi dari konsep meme Dawkins sebagai analogi unit informasi budaya yang beradaptasi, sebanding dengan gen dalam evolusi genetis. Sinergi antara GA sebagai penjelajah global dan HC sebagai penghalus lokal merupakan motivasi utama arsitektur ini.</w:t>
      </w:r>
    </w:p>
    <w:p w14:paraId="37347F25" w14:textId="7416BA10" w:rsidR="00673E33" w:rsidRDefault="00673E33" w:rsidP="00EA4EE7">
      <w:r>
        <w:t>Neri dan Cotta</w:t>
      </w:r>
      <w:r>
        <w:rPr>
          <w:i/>
          <w:iCs/>
        </w:rPr>
        <w:t xml:space="preserve"> </w:t>
      </w:r>
      <w:sdt>
        <w:sdtPr>
          <w:rPr>
            <w:i/>
            <w:iCs/>
            <w:color w:val="000000"/>
          </w:rPr>
          <w:tag w:val="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923416270"/>
          <w:placeholder>
            <w:docPart w:val="DefaultPlaceholder_-1854013440"/>
          </w:placeholder>
        </w:sdtPr>
        <w:sdtEndPr>
          <w:rPr>
            <w:i w:val="0"/>
            <w:iCs w:val="0"/>
          </w:rPr>
        </w:sdtEndPr>
        <w:sdtContent>
          <w:r w:rsidR="0049276E" w:rsidRPr="0049276E">
            <w:rPr>
              <w:color w:val="000000"/>
            </w:rPr>
            <w:t>(Neri and Cotta 2012)</w:t>
          </w:r>
        </w:sdtContent>
      </w:sdt>
      <w:r>
        <w:t xml:space="preserve"> dalam survei komprehensif mereka melaporkan bahwa pada sebagian besar kelas masalah optimasi kombinatorial yang diuji, MA mampu menghasilkan solusi berkualitas tinggi dengan jumlah evaluasi fungsi fitness yang lebih efisien dibandingkan GA murni atau pencarian lokal yang berdiri sendiri. Performa relatif MA tetap bergantung pada kesesuaian antara prosedur pencarian lokal yang dipilih dengan struktur masalah</w:t>
      </w:r>
      <w:r>
        <w:rPr>
          <w:i/>
          <w:iCs/>
        </w:rPr>
        <w:t xml:space="preserve"> </w:t>
      </w:r>
      <w:sdt>
        <w:sdtPr>
          <w:rPr>
            <w:i/>
            <w:iCs/>
            <w:color w:val="000000"/>
          </w:rPr>
          <w:tag w:val="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
          <w:id w:val="-317570928"/>
          <w:placeholder>
            <w:docPart w:val="DefaultPlaceholder_-1854013440"/>
          </w:placeholder>
        </w:sdtPr>
        <w:sdtEndPr>
          <w:rPr>
            <w:i w:val="0"/>
            <w:iCs w:val="0"/>
          </w:rPr>
        </w:sdtEndPr>
        <w:sdtContent>
          <w:r w:rsidR="0049276E" w:rsidRPr="0049276E">
            <w:rPr>
              <w:color w:val="000000"/>
            </w:rPr>
            <w:t>(Merz and Freisleben 2000)</w:t>
          </w:r>
        </w:sdtContent>
      </w:sdt>
      <w:r>
        <w:t>.</w:t>
      </w:r>
    </w:p>
    <w:tbl>
      <w:tblPr>
        <w:tblStyle w:val="TableGrid"/>
        <w:tblW w:type="auto" w:w="0"/>
        <w:tblLook w:firstColumn="1" w:firstRow="1" w:lastColumn="0" w:lastRow="0" w:noHBand="0" w:noVBand="1" w:val="04A0"/>
      </w:tblPr>
      <w:tblGrid>
        <w:gridCol w:w="8787"/>
      </w:tblGrid>
      <w:tr>
        <w:tc>
          <w:tcPr>
            <w:tcW w:type="dxa" w:w="8787"/>
          </w:tcPr>
          <w:p w14:paraId="56612301" w14:textId="77777777" w:rsidR="00096513" w:rsidRPr="000269BF" w:rsidRDefault="00096513" w:rsidP="00096513">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=HC</m:t>
                </m:r>
                <m:d>
                  <m:dPr>
                    <m:ctrlPr>
                      <w:rPr>
                        <w:rFonts w:ascii="Cambria Math" w:hAnsi="Cambria Math"/>
                        <w:i/>
                      </w:rPr>
                    </m:ctrlPr>
                  </m:dPr>
                  <m:e>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oMath>
            </m:oMathPara>
          </w:p>
          <w:p>
            <w:pPr>
              <w:jc w:val="right"/>
            </w:pPr>
            <w:r>
              <w:t>(2.6)</w:t>
            </w:r>
          </w:p>
        </w:tc>
      </w:tr>
    </w:tbl>
    <w:p w14:paraId="26ECDF97" w14:textId="77777777" w:rsidR="00096513" w:rsidRDefault="00096513" w:rsidP="00EA4EE7"/>
    <w:p w14:paraId="6E4AC55A" w14:textId="149B9673" w:rsidR="000269BF" w:rsidRPr="00AD25B7" w:rsidRDefault="000269BF" w:rsidP="00EA4EE7">
      <w:r>
        <w:t>Keterangan :</w:t>
      </w:r>
    </w:p>
    <w:p w14:paraId="09093A03" w14:textId="56FDF3F6" w:rsidR="00AD25B7"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0269BF">
        <w:tab/>
      </w:r>
      <w:r w:rsidR="000269BF">
        <w:tab/>
        <w:t>= populasi awal;</w:t>
      </w:r>
    </w:p>
    <w:p w14:paraId="2F93CD4E" w14:textId="1FB3C153" w:rsidR="000269BF" w:rsidRDefault="000269BF" w:rsidP="00B825AE">
      <w:pPr>
        <w:pStyle w:val="ListParagraph"/>
        <w:numPr>
          <w:ilvl w:val="0"/>
          <w:numId w:val="20"/>
        </w:numPr>
      </w:pPr>
      <m:oMath>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tab/>
        <w:t>= solusi terbaik yang dihasilkan Genetic Algorithm;</w:t>
      </w:r>
    </w:p>
    <w:p w14:paraId="4E0C5682" w14:textId="1F793EE1" w:rsidR="000269BF" w:rsidRDefault="000269BF" w:rsidP="00B825AE">
      <w:pPr>
        <w:pStyle w:val="ListParagraph"/>
        <w:numPr>
          <w:ilvl w:val="0"/>
          <w:numId w:val="20"/>
        </w:numPr>
      </w:pPr>
      <m:oMath>
        <m:r>
          <w:rPr>
            <w:rFonts w:ascii="Cambria Math" w:hAnsi="Cambria Math"/>
          </w:rPr>
          <m:t>HC</m:t>
        </m:r>
      </m:oMath>
      <w:r>
        <w:t xml:space="preserve"> </w:t>
      </w:r>
      <w:r>
        <w:tab/>
      </w:r>
      <w:r>
        <w:tab/>
        <w:t>= proses Hill Climbing;</w:t>
      </w:r>
    </w:p>
    <w:p w14:paraId="096DF1E4" w14:textId="31D12801" w:rsidR="000269BF" w:rsidRPr="000269BF"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final</m:t>
            </m:r>
          </m:sub>
        </m:sSub>
      </m:oMath>
      <w:r w:rsidR="000269BF">
        <w:t xml:space="preserve"> </w:t>
      </w:r>
      <w:r w:rsidR="000269BF">
        <w:tab/>
      </w:r>
      <w:r w:rsidR="000269BF">
        <w:tab/>
        <w:t>=solusi akhir hasil optimasi hibrida.</w:t>
      </w:r>
    </w:p>
    <w:p w14:paraId="5683FB78" w14:textId="58710EE3" w:rsidR="00D045EC" w:rsidRDefault="00673E33" w:rsidP="00EA4EE7">
      <w:r>
        <w:t>Terdapat dua strategi integrasi utama dalam MA</w:t>
      </w:r>
      <w:r>
        <w:rPr>
          <w:i/>
          <w:iCs/>
        </w:rPr>
        <w:t xml:space="preserve"> </w:t>
      </w:r>
      <w:sdt>
        <w:sdtPr>
          <w:rPr>
            <w:i/>
            <w:iCs/>
            <w:color w:val="000000"/>
          </w:rPr>
          <w:tag w:val="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824428737"/>
          <w:placeholder>
            <w:docPart w:val="DefaultPlaceholder_-1854013440"/>
          </w:placeholder>
        </w:sdtPr>
        <w:sdtEndPr>
          <w:rPr>
            <w:i w:val="0"/>
            <w:iCs w:val="0"/>
          </w:rPr>
        </w:sdtEndPr>
        <w:sdtContent>
          <w:r w:rsidR="0049276E" w:rsidRPr="0049276E">
            <w:rPr>
              <w:color w:val="000000"/>
            </w:rPr>
            <w:t>(Neri and Cotta 2012)</w:t>
          </w:r>
        </w:sdtContent>
      </w:sdt>
      <w:r>
        <w:t>. Strategi Lamarckian mengganti kromosom asli dengan versi yang telah diperbaiki oleh pencarian lokal, sehingga perbaikan lokal langsung diwariskan ke generasi berikutnya dan memengaruhi komposisi genetis populasi. Strategi Baldwinian mengevaluasi fitness berdasarkan solusi yang diperbaiki tanpa mengubah kromosom asli, sehingga pencarian lokal memengaruhi seleksi tetapi tidak mengubah genotipe. Pemilihan antara kedua strategi ini berdampak pada kecepatan konvergensi dan keberagaman populasi.</w:t>
      </w:r>
      <w:r w:rsidR="00D045EC" w:rsidRPr="00D045EC">
        <w:t xml:space="preserve"> </w:t>
      </w:r>
    </w:p>
    <w:p w14:paraId="644DC98E" w14:textId="78702058" w:rsidR="00EA4EE7" w:rsidRDefault="00D045EC" w:rsidP="00EA4EE7">
      <w:r w:rsidRPr="00D045EC">
        <w:t xml:space="preserve">Kombinasi inilah yang menjadi dasar pemilihan </w:t>
      </w:r>
      <w:r w:rsidR="000434EF">
        <w:t>Genetic Algorithm dan Hill Climbing</w:t>
      </w:r>
      <w:r w:rsidRPr="00D045EC">
        <w:t xml:space="preserve"> sebagai metode utama dalam penelitian ini</w:t>
      </w:r>
      <w:r w:rsidR="00AC5718">
        <w:t>.</w:t>
      </w:r>
    </w:p>
    <w:p w14:paraId="1D68790B" w14:textId="4BF85C42" w:rsidR="00191ABC" w:rsidRDefault="00191ABC" w:rsidP="00EA4EE7"/>
    <w:p w14:paraId="11F831D6" w14:textId="77777777" w:rsidR="00191ABC" w:rsidRPr="00EA4EE7" w:rsidRDefault="00191ABC" w:rsidP="00EA4EE7"/>
    <w:p w14:paraId="69A9146A" w14:textId="17EDBA4E" w:rsidR="00CE7602" w:rsidRDefault="00C96443" w:rsidP="00673E33">
      <w:pPr>
        <w:spacing w:after="120"/>
        <w:rPr>
          <w:rFonts w:eastAsia="Times New Roman"/>
        </w:rPr>
      </w:pPr>
      <w:r>
        <w:rPr>
          <w:noProof/>
        </w:rPr>
        <mc:AlternateContent>
          <mc:Choice Requires="wps">
            <w:drawing>
              <wp:anchor distT="0" distB="0" distL="114300" distR="114300" simplePos="0" relativeHeight="251672576" behindDoc="1" locked="0" layoutInCell="1" allowOverlap="1" wp14:anchorId="5410715B" wp14:editId="7FE4C216">
                <wp:simplePos x="0" y="0"/>
                <wp:positionH relativeFrom="column">
                  <wp:posOffset>-356235</wp:posOffset>
                </wp:positionH>
                <wp:positionV relativeFrom="paragraph">
                  <wp:posOffset>3315970</wp:posOffset>
                </wp:positionV>
                <wp:extent cx="6524625"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592958DD" w14:textId="7CF31FEE" w:rsidR="00C96443" w:rsidRPr="00034777" w:rsidRDefault="00C96443" w:rsidP="00C96443">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0715B" id="_x0000_t202" coordsize="21600,21600" o:spt="202" path="m,l,21600r21600,l21600,xe">
                <v:stroke joinstyle="miter"/>
                <v:path gradientshapeok="t" o:connecttype="rect"/>
              </v:shapetype>
              <v:shape id="Text Box 18" o:spid="_x0000_s1026" type="#_x0000_t202" style="position:absolute;left:0;text-align:left;margin-left:-28.05pt;margin-top:261.1pt;width:513.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" stroked="f">
                <v:textbox style="mso-fit-shape-to-text:t" inset="0,0,0,0">
                  <w:txbxContent>
                    <w:p w14:paraId="592958DD" w14:textId="7CF31FEE" w:rsidR="00C96443" w:rsidRPr="00034777" w:rsidRDefault="00C96443" w:rsidP="00C96443">
                      <w:pPr>
                        <w:pStyle w:val="Caption"/>
                        <w:rPr>
                          <w:noProof/>
                          <w:sz w:val="24"/>
                          <w:szCs w:val="24"/>
                        </w:rPr>
                      </w:pPr>
                    </w:p>
                  </w:txbxContent>
                </v:textbox>
              </v:shape>
            </w:pict>
          </mc:Fallback>
        </mc:AlternateContent>
      </w:r>
    </w:p>
    <w:p w14:paraId="6F7296EE" w14:textId="24D6109A" w:rsidR="00CE7602" w:rsidRDefault="00CE7602" w:rsidP="00673E33">
      <w:pPr>
        <w:spacing w:after="120"/>
        <w:rPr>
          <w:rFonts w:eastAsia="Times New Roman"/>
        </w:rPr>
      </w:pPr>
    </w:p>
    <w:p w14:paraId="4347A91B" w14:textId="77777777" w:rsidR="003F7FFE" w:rsidRDefault="003F7FFE" w:rsidP="00673E33">
      <w:pPr>
        <w:spacing w:after="120"/>
        <w:rPr>
          <w:rFonts w:eastAsia="Times New Roman"/>
        </w:rPr>
      </w:pPr>
    </w:p>
    <w:p w14:paraId="37AC202E" w14:textId="1610F00C" w:rsidR="00CE7602" w:rsidRDefault="003F7FFE" w:rsidP="00673E33">
      <w:pPr>
        <w:spacing w:after="120"/>
        <w:rPr>
          <w:rFonts w:eastAsia="Times New Roman"/>
        </w:rPr>
      </w:pPr>
      <w:r>
        <w:rPr>
          <w:noProof/>
        </w:rPr>
        <w:drawing>
          <wp:anchor distT="0" distB="0" distL="114300" distR="114300" simplePos="0" relativeHeight="251668480" behindDoc="1" locked="0" layoutInCell="1" allowOverlap="1" wp14:anchorId="35E1EA69" wp14:editId="5CEFB997">
            <wp:simplePos x="0" y="0"/>
            <wp:positionH relativeFrom="page">
              <wp:posOffset>578485</wp:posOffset>
            </wp:positionH>
            <wp:positionV relativeFrom="paragraph">
              <wp:posOffset>-1553210</wp:posOffset>
            </wp:positionV>
            <wp:extent cx="6524625" cy="326268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4625" cy="3262683"/>
                    </a:xfrm>
                    <a:prstGeom prst="rect">
                      <a:avLst/>
                    </a:prstGeom>
                  </pic:spPr>
                </pic:pic>
              </a:graphicData>
            </a:graphic>
            <wp14:sizeRelH relativeFrom="page">
              <wp14:pctWidth>0</wp14:pctWidth>
            </wp14:sizeRelH>
            <wp14:sizeRelV relativeFrom="page">
              <wp14:pctHeight>0</wp14:pctHeight>
            </wp14:sizeRelV>
          </wp:anchor>
        </w:drawing>
      </w:r>
    </w:p>
    <w:p w14:paraId="1CEB0A4F" w14:textId="7FF73264" w:rsidR="00CE7602" w:rsidRDefault="00CE7602" w:rsidP="00673E33">
      <w:pPr>
        <w:spacing w:after="120"/>
        <w:rPr>
          <w:rFonts w:eastAsia="Times New Roman"/>
        </w:rPr>
      </w:pPr>
    </w:p>
    <w:p w14:paraId="49552149" w14:textId="61EACA34" w:rsidR="00CE7602" w:rsidRDefault="00CE7602" w:rsidP="00673E33">
      <w:pPr>
        <w:spacing w:after="120"/>
        <w:rPr>
          <w:rFonts w:eastAsia="Times New Roman"/>
        </w:rPr>
      </w:pPr>
    </w:p>
    <w:p w14:paraId="49AAE81A" w14:textId="7E1E55F8" w:rsidR="00CE7602" w:rsidRDefault="00CE7602" w:rsidP="00673E33">
      <w:pPr>
        <w:spacing w:after="120"/>
        <w:rPr>
          <w:rFonts w:eastAsia="Times New Roman"/>
        </w:rPr>
      </w:pPr>
    </w:p>
    <w:p w14:paraId="59061225" w14:textId="6A825CFD" w:rsidR="00CE7602" w:rsidRDefault="00CE7602" w:rsidP="00673E33">
      <w:pPr>
        <w:spacing w:after="120"/>
        <w:rPr>
          <w:rFonts w:eastAsia="Times New Roman"/>
        </w:rPr>
      </w:pPr>
    </w:p>
    <w:p w14:paraId="458881EF" w14:textId="0A24771A" w:rsidR="00CE7602" w:rsidRDefault="00CE7602" w:rsidP="00673E33">
      <w:pPr>
        <w:spacing w:after="120"/>
        <w:rPr>
          <w:rFonts w:eastAsia="Times New Roman"/>
        </w:rPr>
      </w:pPr>
    </w:p>
    <w:p w14:paraId="602697E4" w14:textId="4395AAA2" w:rsidR="00CE7602" w:rsidRDefault="00191ABC" w:rsidP="00E01B60">
      <w:pPr>
        <w:spacing w:after="120"/>
        <w:ind w:firstLine="0"/>
      </w:pPr>
      <w:r>
        <w:rPr>
          <w:noProof/>
        </w:rPr>
        <mc:AlternateContent>
          <mc:Choice Requires="wps">
            <w:drawing>
              <wp:anchor distT="0" distB="0" distL="114300" distR="114300" simplePos="0" relativeHeight="251674624" behindDoc="1" locked="0" layoutInCell="1" allowOverlap="1" wp14:anchorId="2BF0D13B" wp14:editId="5FBFD401">
                <wp:simplePos x="0" y="0"/>
                <wp:positionH relativeFrom="page">
                  <wp:align>center</wp:align>
                </wp:positionH>
                <wp:positionV relativeFrom="paragraph">
                  <wp:posOffset>240665</wp:posOffset>
                </wp:positionV>
                <wp:extent cx="6524625" cy="635"/>
                <wp:effectExtent l="0" t="0" r="9525" b="0"/>
                <wp:wrapNone/>
                <wp:docPr id="19" name="Text Box 19"/>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0D13B" id="Text Box 19" o:spid="_x0000_s1027" type="#_x0000_t202" style="position:absolute;left:0;text-align:left;margin-left:0;margin-top:18.95pt;width:513.75pt;height:.05pt;z-index:-2516418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e2LgIAAGYEAAAOAAAAZHJzL2Uyb0RvYy54bWysVMGO2jAQvVfqP1i+lwAt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" stroked="f">
                <v:textbox style="mso-fit-shape-to-text:t" inset="0,0,0,0">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v:textbox>
                <w10:wrap anchorx="page"/>
              </v:shape>
            </w:pict>
          </mc:Fallback>
        </mc:AlternateContent>
      </w:r>
    </w:p>
    <w:p w14:paraId="717151D3" w14:textId="77777777" w:rsidR="00191ABC" w:rsidRDefault="00191ABC" w:rsidP="00E01B60">
      <w:pPr>
        <w:spacing w:after="120"/>
        <w:ind w:firstLine="0"/>
      </w:pPr>
    </w:p>
    <w:p w14:paraId="03AE4723" w14:textId="160231A1" w:rsidR="00673E33" w:rsidRPr="00345FB3" w:rsidRDefault="00673E33" w:rsidP="00AC5718">
      <w:pPr>
        <w:pStyle w:val="Title"/>
        <w:numPr>
          <w:ilvl w:val="0"/>
          <w:numId w:val="0"/>
        </w:numPr>
        <w:ind w:left="709" w:hanging="709"/>
      </w:pPr>
      <w:bookmarkStart w:id="43" w:name="_Toc234856629"/>
      <w:r w:rsidRPr="00345FB3">
        <w:rPr>
          <w:rFonts w:eastAsia="Times New Roman"/>
        </w:rPr>
        <w:t>2.1.9 Fungsi Fitness Multikriteria</w:t>
      </w:r>
      <w:bookmarkEnd w:id="43"/>
    </w:p>
    <w:p w14:paraId="4FEBC954" w14:textId="4C790299" w:rsidR="00673E33" w:rsidRDefault="00673E33" w:rsidP="00EA4EE7">
      <w:r>
        <w:t>Fungsi fitness mengkuantifikasi kualitas setiap solusi kandidat sehingga dapat dibandingkan dan diseleksi dalam kerangka GA maupun MA. Dalam masalah optimasi multikriteria, di mana terdapat beberapa tujuan yang tidak selalu konvergen, perancangan fungsi fitness yang tepat menentukan arah evolusi populasi</w:t>
      </w:r>
      <w:r>
        <w:rPr>
          <w:i/>
          <w:iCs/>
        </w:rPr>
        <w:t xml:space="preserve"> </w:t>
      </w:r>
      <w:sdt>
        <w:sdtPr>
          <w:rPr>
            <w:i/>
            <w:iCs/>
            <w:color w:val="000000"/>
          </w:rPr>
          <w:tag w:val="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590153302"/>
          <w:placeholder>
            <w:docPart w:val="DefaultPlaceholder_-1854013440"/>
          </w:placeholder>
        </w:sdtPr>
        <w:sdtEndPr>
          <w:rPr>
            <w:i w:val="0"/>
            <w:iCs w:val="0"/>
          </w:rPr>
        </w:sdtEndPr>
        <w:sdtContent>
          <w:r w:rsidR="0049276E" w:rsidRPr="0049276E">
            <w:rPr>
              <w:color w:val="000000"/>
            </w:rPr>
            <w:t>(Deb 2001)</w:t>
          </w:r>
        </w:sdtContent>
      </w:sdt>
      <w:r>
        <w:t>. Dua pendekatan utama adalah: (1) agregasi linier berbobot, yang menggabungkan beberapa objektif menjadi satu nilai skalar dengan bobot yang mencerminkan kepentingan relatif masing-masing; dan (2) optimasi berbasis dominansi Pareto, yang memelihara sejumlah solusi non-dominan sebagai aproksimasi front Pareto</w:t>
      </w:r>
      <w:r>
        <w:rPr>
          <w:i/>
          <w:iCs/>
        </w:rPr>
        <w:t xml:space="preserve"> </w:t>
      </w:r>
      <w:sdt>
        <w:sdtPr>
          <w:rPr>
            <w:i/>
            <w:iCs/>
            <w:color w:val="000000"/>
          </w:rPr>
          <w:tag w:val="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306740139"/>
          <w:placeholder>
            <w:docPart w:val="DefaultPlaceholder_-1854013440"/>
          </w:placeholder>
        </w:sdtPr>
        <w:sdtEndPr>
          <w:rPr>
            <w:i w:val="0"/>
            <w:iCs w:val="0"/>
          </w:rPr>
        </w:sdtEndPr>
        <w:sdtContent>
          <w:r w:rsidR="0049276E" w:rsidRPr="0049276E">
            <w:rPr>
              <w:color w:val="000000"/>
            </w:rPr>
            <w:t>(Deb 2001)</w:t>
          </w:r>
        </w:sdtContent>
      </w:sdt>
    </w:p>
    <w:p w14:paraId="10FA3A95" w14:textId="1AB2E62D" w:rsidR="00A01FE7" w:rsidRDefault="00A1740A" w:rsidP="00EA4EE7">
      <w:r>
        <w:t>Pada penelitian ini, fitness komposit digunakan untuk membandingkan kandidat berdasarkan pemulihan tidur, durasi tidur, penalti kualitas jadwal, dan regularitas waktu tidur utama. Definisi serta formulasi operasional yang diterapkan dalam program dijelaskan pada subbab Evaluasi Fitness di Bab III.</w:t>
      </w:r>
    </w:p>
    <w:p w14:paraId="505BBA16" w14:textId="6ED27631" w:rsidR="00673E33" w:rsidRDefault="00A24D14" w:rsidP="00EA4EE7">
      <w:r>
        <w:t>Nilai fitness dimaksimalkan selama proses optimasi. Komponen dan bobot aktual mengikuti konfigurasi program yang dijelaskan pada Bab III.</w:t>
      </w:r>
    </w:p>
    <w:p w14:paraId="1CF97445" w14:textId="77777777" w:rsidR="00AC5718" w:rsidRDefault="00AC5718" w:rsidP="007D6557">
      <w:pPr>
        <w:spacing w:after="120"/>
        <w:ind w:left="709"/>
      </w:pPr>
    </w:p>
    <w:p w14:paraId="4C3AAC52" w14:textId="01F19DD5" w:rsidR="00515AD4" w:rsidRPr="00515AD4" w:rsidRDefault="00673E33" w:rsidP="00AC5718">
      <w:pPr>
        <w:pStyle w:val="Title"/>
        <w:numPr>
          <w:ilvl w:val="0"/>
          <w:numId w:val="0"/>
        </w:numPr>
        <w:ind w:left="709" w:hanging="709"/>
      </w:pPr>
      <w:bookmarkStart w:id="44" w:name="_Toc234856630"/>
      <w:r w:rsidRPr="00515AD4">
        <w:t>2.1.10 Penanganan Kendala (Constraint Handling)</w:t>
      </w:r>
      <w:bookmarkEnd w:id="44"/>
    </w:p>
    <w:p w14:paraId="6AE5234D" w14:textId="706476D1" w:rsidR="00673E33" w:rsidRDefault="00673E33" w:rsidP="00673E33">
      <w:pPr>
        <w:spacing w:after="120"/>
      </w:pPr>
      <w:r>
        <w:rPr>
          <w:rFonts w:eastAsia="Times New Roman"/>
        </w:rPr>
        <w:t>Penanganan kendala merupakan salah satu tantangan utama dalam penerapan GA pada masalah optimasi berkendalikan (constrained optimization problems, COP)</w:t>
      </w:r>
      <w:r>
        <w:rPr>
          <w:rFonts w:eastAsia="Times New Roman"/>
          <w:i/>
          <w:iCs/>
        </w:rPr>
        <w:t xml:space="preserve"> </w:t>
      </w:r>
      <w:sdt>
        <w:sdtPr>
          <w:rPr>
            <w:rFonts w:eastAsia="Times New Roman"/>
            <w:i/>
            <w:iCs/>
            <w:color w:val="000000"/>
          </w:rPr>
          <w:tag w:val="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2592813"/>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Tiga kelompok pendekatan yang lazim digunakan adalah: (1) pendekatan berbasis penalti yang menambahkan penalti pada fitness untuk setiap pelanggaran kendala, sehingga secara implisit mengarahkan pencarian menuju wilayah solusi layak; (2) pendekatan berbasis operator yang merancang crossover dan mutasi sedemikian rupa sehingga keturunan yang dihasilkan selalu layak; dan (3) mekanisme repair constraint yang memperbaiki solusi tidak layak menjadi layak sebelum evaluasi fitness dilakukan</w:t>
      </w:r>
      <w:r>
        <w:rPr>
          <w:rFonts w:eastAsia="Times New Roman"/>
          <w:i/>
          <w:iCs/>
        </w:rPr>
        <w:t xml:space="preserve"> </w:t>
      </w:r>
      <w:sdt>
        <w:sdtPr>
          <w:rPr>
            <w:rFonts w:eastAsia="Times New Roman"/>
            <w:i/>
            <w:iCs/>
            <w:color w:val="000000"/>
          </w:rPr>
          <w:tag w:val="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
          <w:id w:val="-1740318236"/>
          <w:placeholder>
            <w:docPart w:val="DefaultPlaceholder_-1854013440"/>
          </w:placeholder>
        </w:sdtPr>
        <w:sdtEndPr>
          <w:rPr>
            <w:i w:val="0"/>
            <w:iCs w:val="0"/>
          </w:rPr>
        </w:sdtEndPr>
        <w:sdtContent>
          <w:r w:rsidR="0049276E" w:rsidRPr="0049276E">
            <w:rPr>
              <w:rFonts w:eastAsia="Times New Roman"/>
              <w:color w:val="000000"/>
            </w:rPr>
            <w:t>(Michalewicz and Nazhiyath, n.d.)</w:t>
          </w:r>
        </w:sdtContent>
      </w:sdt>
    </w:p>
    <w:p w14:paraId="398CA76F" w14:textId="59E46525" w:rsidR="00500DFB" w:rsidRDefault="00673E33" w:rsidP="00EA4EE7">
      <w:pPr>
        <w:spacing w:after="120"/>
        <w:rPr>
          <w:rFonts w:eastAsia="Times New Roman"/>
        </w:rPr>
      </w:pPr>
      <w:r>
        <w:rPr>
          <w:rFonts w:eastAsia="Times New Roman"/>
        </w:rPr>
        <w:t>Mekanisme repair umumnya efektif apabila terdapat prosedur deterministik yang efisien untuk mengubah solusi tidak layak menjadi layak, dan sering menghasilkan konvergensi lebih cepat karena seluruh individu yang dievaluasi berada di dalam ruang solusi layak. Pendekatan berbasis penalti, di sisi lain, lebih fleksibel dan mudah diimplementasikan namun memerlukan kalibrasi koefisien penalti yang cermat</w:t>
      </w:r>
      <w:r>
        <w:rPr>
          <w:rFonts w:eastAsia="Times New Roman"/>
          <w:i/>
          <w:iCs/>
        </w:rPr>
        <w:t xml:space="preserve"> </w:t>
      </w:r>
      <w:sdt>
        <w:sdtPr>
          <w:rPr>
            <w:rFonts w:eastAsia="Times New Roman"/>
            <w:i/>
            <w:iCs/>
            <w:color w:val="000000"/>
          </w:rPr>
          <w:tag w:val="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1959057106"/>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Detail mekanisme yang diterapkan pada sistem ini diuraikan pada Bab III.</w:t>
      </w:r>
    </w:p>
    <w:p w14:paraId="2A093527" w14:textId="77777777" w:rsidR="00E01B60" w:rsidRDefault="00E01B60" w:rsidP="00EA4EE7">
      <w:pPr>
        <w:spacing w:after="120"/>
        <w:rPr>
          <w:rFonts w:eastAsia="Times New Roman"/>
        </w:rPr>
      </w:pPr>
    </w:p>
    <w:p w14:paraId="0671CFBC" w14:textId="573B1578" w:rsidR="00500DFB" w:rsidRPr="00500DFB" w:rsidRDefault="00F65727" w:rsidP="00500DFB">
      <w:pPr>
        <w:pStyle w:val="Title"/>
        <w:numPr>
          <w:ilvl w:val="0"/>
          <w:numId w:val="0"/>
        </w:numPr>
        <w:ind w:left="709" w:hanging="709"/>
        <w:rPr>
          <w:rFonts w:eastAsia="Times New Roman"/>
        </w:rPr>
      </w:pPr>
      <w:bookmarkStart w:id="45" w:name="_Toc234856631"/>
      <w:r>
        <w:rPr>
          <w:rFonts w:eastAsia="Times New Roman"/>
        </w:rPr>
        <w:t xml:space="preserve">2.1.11 </w:t>
      </w:r>
      <w:r w:rsidRPr="00F65727">
        <w:rPr>
          <w:rFonts w:eastAsia="Times New Roman"/>
        </w:rPr>
        <w:t>Baseline dalam Evaluasi Algoritma</w:t>
      </w:r>
      <w:bookmarkEnd w:id="45"/>
    </w:p>
    <w:p w14:paraId="68EC90C4" w14:textId="480EDD4C" w:rsidR="00500DFB" w:rsidRDefault="00F65727" w:rsidP="00EA4EE7">
      <w:r>
        <w:t>Dalam evaluasi algoritma optimasi, baseline digunakan sebagai metode pembanding untuk menilai apakah pendekatan yang diusulkan benar-benar memberikan peningkatan kinerja. Baseline tidak selalu dirancang untuk menghasilkan solusi terbaik, tetapi berfungsi sebagai titik acuan yang sederhana dan mudah dipahami dalam proses perbandingan.</w:t>
      </w:r>
    </w:p>
    <w:p w14:paraId="24D2CC8B" w14:textId="360147D2" w:rsidR="00F65727" w:rsidRDefault="00F65727" w:rsidP="00EA4EE7">
      <w:r>
        <w:t xml:space="preserve">Pada penelitian ini digunakan dua baseline, yaitu greedy schedule dan fixed schedule. Greedy schedule merepresentasikan pendekatan heuristik sederhana yang memilih keputusan terbaik secara lokal berdasarkan slot tidur yang tersedia, tanpa mempertimbangkan dampak antarhari secara menyeluruh. Sementara itu, fixed schedule merepresentasikan pola tidur konstan yang sama setiap hari sebagai pembanding terhadap jadwal adaptif yang dihasilkan algoritma. Penggunaan kedua baseline tersebut memungkinkan evaluasi apakah </w:t>
      </w:r>
      <w:r w:rsidR="000434EF">
        <w:t>Genetic Algorithm dan Hill Climbing</w:t>
      </w:r>
      <w:r>
        <w:t xml:space="preserve"> mampu menghasilkan jadwal yang lebih baik dari pendekatan sederhana maupun pola tetap.</w:t>
      </w:r>
    </w:p>
    <w:p w14:paraId="6A2D0287" w14:textId="77777777" w:rsidR="00E01B60" w:rsidRDefault="00E01B60" w:rsidP="00EA4EE7"/>
    <w:p w14:paraId="34561516" w14:textId="46CC48B5" w:rsidR="00500DFB" w:rsidRDefault="00500DFB" w:rsidP="00500DFB">
      <w:pPr>
        <w:pStyle w:val="Title"/>
        <w:numPr>
          <w:ilvl w:val="0"/>
          <w:numId w:val="0"/>
        </w:numPr>
        <w:ind w:left="709" w:hanging="709"/>
      </w:pPr>
      <w:bookmarkStart w:id="46" w:name="_Toc234856632"/>
      <w:r>
        <w:t xml:space="preserve">2.1.12 </w:t>
      </w:r>
      <w:r>
        <w:t>Representasi Waktu dan Aktivitas</w:t>
      </w:r>
      <w:bookmarkEnd w:id="46"/>
    </w:p>
    <w:p w14:paraId="66C8CA03" w14:textId="77777777" w:rsidR="00500DFB" w:rsidRDefault="00500DFB" w:rsidP="00EA4EE7">
      <w:r>
        <w:t>Satu hari direpresentasikan sebagai 48 slot waktu diskret dengan durasi 30 menit per slot. Slot ke-0 merepresentasikan pukul 00.00–00.30, slot ke-1 merepresentasikan pukul 00.30–01.00, dan seterusnya hingga slot ke-47 yang merepresentasikan pukul 23.30–24.00. Dengan representasi ini, seluruh aktivitas harian dapat diproses secara diskret oleh algoritma optimasi tanpa memerlukan pembulatan atau interpolasi waktu.</w:t>
      </w:r>
    </w:p>
    <w:tbl>
      <w:tblPr>
        <w:tblStyle w:val="TableGrid"/>
        <w:tblW w:type="auto" w:w="0"/>
        <w:tblLook w:firstColumn="1" w:firstRow="1" w:lastColumn="0" w:lastRow="0" w:noHBand="0" w:noVBand="1" w:val="04A0"/>
      </w:tblPr>
      <w:tblGrid>
        <w:gridCol w:w="8787"/>
      </w:tblGrid>
      <w:tr>
        <w:tc>
          <w:tcPr>
            <w:tcW w:type="dxa" w:w="8787"/>
          </w:tcPr>
          <w:p w14:paraId="28DAAB45" w14:textId="75A0846C" w:rsidR="003F7FFE" w:rsidRDefault="003F7FFE" w:rsidP="005468F5">
            <w:pPr>
              <w:ind w:firstLine="0"/>
              <w:jc w:val="center"/>
              <w:rPr>
                <w:iCs/>
              </w:rPr>
            </w:pPr>
            <m:oMathPara>
              <m:oMath>
                <m:r>
                  <w:rPr>
                    <w:rFonts w:ascii="Cambria Math" w:hAnsi="Cambria Math"/>
                  </w:rPr>
                  <m:t>slot=</m:t>
                </m:r>
                <m:d>
                  <m:dPr>
                    <m:ctrlPr>
                      <w:rPr>
                        <w:rFonts w:ascii="Cambria Math" w:hAnsi="Cambria Math"/>
                        <w:i/>
                      </w:rPr>
                    </m:ctrlPr>
                  </m:dPr>
                  <m:e>
                    <m:r>
                      <w:rPr>
                        <w:rFonts w:ascii="Cambria Math" w:hAnsi="Cambria Math"/>
                      </w:rPr>
                      <m:t>jam</m:t>
                    </m:r>
                    <m:r>
                      <m:rPr>
                        <m:sty m:val="p"/>
                      </m:rPr>
                      <w:rPr>
                        <w:rFonts w:ascii="Cambria Math" w:hAnsi="Cambria Math"/>
                      </w:rPr>
                      <m:t>×</m:t>
                    </m:r>
                    <m:r>
                      <w:rPr>
                        <w:rFonts w:ascii="Cambria Math" w:hAnsi="Cambria Math"/>
                      </w:rPr>
                      <m:t>2</m:t>
                    </m:r>
                  </m:e>
                </m:d>
                <m:r>
                  <w:rPr>
                    <w:rFonts w:ascii="Cambria Math" w:hAnsi="Cambria Math"/>
                  </w:rPr>
                  <m:t>+</m:t>
                </m:r>
                <m:f>
                  <m:fPr>
                    <m:ctrlPr>
                      <w:rPr>
                        <w:rFonts w:ascii="Cambria Math" w:hAnsi="Cambria Math"/>
                      </w:rPr>
                    </m:ctrlPr>
                  </m:fPr>
                  <m:num>
                    <m:r>
                      <w:rPr>
                        <w:rFonts w:ascii="Cambria Math" w:hAnsi="Cambria Math"/>
                      </w:rPr>
                      <m:t>menit</m:t>
                    </m:r>
                    <m:ctrlPr>
                      <w:rPr>
                        <w:rFonts w:ascii="Cambria Math" w:hAnsi="Cambria Math"/>
                        <w:i/>
                      </w:rPr>
                    </m:ctrlPr>
                  </m:num>
                  <m:den>
                    <m:r>
                      <w:rPr>
                        <w:rFonts w:ascii="Cambria Math" w:hAnsi="Cambria Math"/>
                      </w:rPr>
                      <m:t>30</m:t>
                    </m:r>
                    <m:ctrlPr>
                      <w:rPr>
                        <w:rFonts w:ascii="Cambria Math" w:hAnsi="Cambria Math"/>
                        <w:i/>
                      </w:rPr>
                    </m:ctrlPr>
                  </m:den>
                </m:f>
              </m:oMath>
            </m:oMathPara>
          </w:p>
          <w:p>
            <w:pPr>
              <w:jc w:val="right"/>
            </w:pPr>
            <w:r>
              <w:t>(2.7)</w:t>
            </w:r>
          </w:p>
        </w:tc>
      </w:tr>
    </w:tbl>
    <w:p w14:paraId="550D764B" w14:textId="77777777" w:rsidR="003F7FFE" w:rsidRDefault="003F7FFE" w:rsidP="00EA4EE7">
      <w:pPr>
        <w:rPr>
          <w:rFonts w:eastAsiaTheme="minorEastAsia"/>
        </w:rPr>
      </w:pPr>
    </w:p>
    <w:p w14:paraId="3FFAB393" w14:textId="1EC1387B" w:rsidR="00500DFB" w:rsidRPr="00AD25B7" w:rsidRDefault="00500DFB" w:rsidP="00EA4EE7">
      <m:oMathPara>
        <m:oMath>
          <m:r>
            <w:rPr>
              <w:rFonts w:ascii="Cambria Math" w:hAnsi="Cambria Math"/>
            </w:rPr>
            <m:t xml:space="preserve"> </m:t>
          </m:r>
        </m:oMath>
      </m:oMathPara>
    </w:p>
    <w:p w14:paraId="0FC7EA1E" w14:textId="77777777" w:rsidR="00500DFB" w:rsidRPr="00AD25B7" w:rsidRDefault="00500DFB" w:rsidP="00EA4EE7"/>
    <w:p w14:paraId="036D40F7" w14:textId="77777777" w:rsidR="00500DFB" w:rsidRDefault="00500DFB" w:rsidP="00EA4EE7">
      <w:r>
        <w:t>Keterangan:</w:t>
      </w:r>
    </w:p>
    <w:p w14:paraId="116202D3" w14:textId="77777777" w:rsidR="00500DFB" w:rsidRDefault="00500DFB" w:rsidP="00B825AE">
      <w:pPr>
        <w:pStyle w:val="ListParagraph"/>
        <w:numPr>
          <w:ilvl w:val="0"/>
          <w:numId w:val="22"/>
        </w:numPr>
      </w:pPr>
      <m:oMath>
        <m:r>
          <w:rPr>
            <w:rFonts w:ascii="Cambria Math" w:hAnsi="Cambria Math"/>
          </w:rPr>
          <m:t>slot</m:t>
        </m:r>
      </m:oMath>
      <w:r>
        <w:tab/>
        <w:t>= indeks slot waktu;</w:t>
      </w:r>
    </w:p>
    <w:p w14:paraId="781309E1" w14:textId="77777777" w:rsidR="00500DFB" w:rsidRDefault="00500DFB" w:rsidP="00B825AE">
      <w:pPr>
        <w:pStyle w:val="ListParagraph"/>
        <w:numPr>
          <w:ilvl w:val="0"/>
          <w:numId w:val="22"/>
        </w:numPr>
      </w:pPr>
      <m:oMath>
        <m:r>
          <w:rPr>
            <w:rFonts w:ascii="Cambria Math" w:hAnsi="Cambria Math"/>
          </w:rPr>
          <m:t>jam</m:t>
        </m:r>
      </m:oMath>
      <w:r>
        <w:tab/>
        <w:t>= jam dalam format 24 jam;</w:t>
      </w:r>
    </w:p>
    <w:p w14:paraId="0D6EE38B" w14:textId="77777777" w:rsidR="00500DFB" w:rsidRDefault="00500DFB" w:rsidP="00B825AE">
      <w:pPr>
        <w:pStyle w:val="ListParagraph"/>
        <w:numPr>
          <w:ilvl w:val="0"/>
          <w:numId w:val="22"/>
        </w:numPr>
      </w:pPr>
      <m:oMath>
        <m:r>
          <w:rPr>
            <w:rFonts w:ascii="Cambria Math" w:hAnsi="Cambria Math"/>
          </w:rPr>
          <m:t>menit</m:t>
        </m:r>
      </m:oMath>
      <w:r>
        <w:tab/>
        <w:t>= menit pada waktu tertentu.</w:t>
      </w:r>
    </w:p>
    <w:p w14:paraId="721C0710" w14:textId="77777777" w:rsidR="00500DFB" w:rsidRDefault="00500DFB" w:rsidP="00500DFB">
      <w:pPr>
        <w:keepNext/>
        <w:spacing w:after="160"/>
        <w:jc w:val="center"/>
      </w:pPr>
      <w:r>
        <w:rPr>
          <w:noProof/>
        </w:rPr>
        <w:drawing>
          <wp:inline distT="0" distB="0" distL="0" distR="0" wp14:anchorId="7E38E98C" wp14:editId="68649498">
            <wp:extent cx="4723862" cy="2362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4242" cy="2367391"/>
                    </a:xfrm>
                    <a:prstGeom prst="rect">
                      <a:avLst/>
                    </a:prstGeom>
                  </pic:spPr>
                </pic:pic>
              </a:graphicData>
            </a:graphic>
          </wp:inline>
        </w:drawing>
      </w:r>
    </w:p>
    <w:p w14:paraId="3847DA2A" w14:textId="7E9E41A2" w:rsidR="00500DFB" w:rsidRPr="00AC1287" w:rsidRDefault="00500DFB" w:rsidP="00500DFB">
      <w:pPr>
        <w:pStyle w:val="Caption"/>
        <w:jc w:val="center"/>
        <w:rPr>
          <w:i w:val="0"/>
          <w:iCs w:val="0"/>
          <w:color w:val="auto"/>
          <w:sz w:val="22"/>
          <w:szCs w:val="22"/>
        </w:rPr>
      </w:pPr>
      <w:bookmarkStart w:id="47" w:name="_Toc230110425"/>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1</w:t>
      </w:r>
      <w:r w:rsidRPr="00AC1287">
        <w:rPr>
          <w:i w:val="0"/>
          <w:iCs w:val="0"/>
          <w:color w:val="auto"/>
          <w:sz w:val="22"/>
          <w:szCs w:val="22"/>
        </w:rPr>
        <w:fldChar w:fldCharType="end"/>
      </w:r>
      <w:r w:rsidRPr="00AC1287">
        <w:rPr>
          <w:i w:val="0"/>
          <w:iCs w:val="0"/>
          <w:color w:val="auto"/>
          <w:sz w:val="22"/>
          <w:szCs w:val="22"/>
        </w:rPr>
        <w:t xml:space="preserve"> Representasi 48 Slot Harian</w:t>
      </w:r>
      <w:bookmarkEnd w:id="47"/>
    </w:p>
    <w:p w14:paraId="37893FB8" w14:textId="77777777" w:rsidR="00500DFB" w:rsidRPr="00F90363" w:rsidRDefault="00500DFB" w:rsidP="00500DFB">
      <w:pPr>
        <w:pStyle w:val="Caption"/>
        <w:jc w:val="center"/>
        <w:rPr>
          <w:i w:val="0"/>
          <w:iCs w:val="0"/>
          <w:color w:val="auto"/>
          <w:sz w:val="24"/>
          <w:szCs w:val="24"/>
        </w:rPr>
      </w:pPr>
      <w:r w:rsidRPr="00E76637">
        <w:rPr>
          <w:i w:val="0"/>
          <w:iCs w:val="0"/>
          <w:color w:val="auto"/>
          <w:sz w:val="24"/>
          <w:szCs w:val="24"/>
        </w:rPr>
        <w:t>Sumber: Diolah penulis</w:t>
      </w:r>
    </w:p>
    <w:p w14:paraId="275E541B" w14:textId="4316EAAB" w:rsidR="00500DFB" w:rsidRDefault="00500DFB" w:rsidP="00EA4EE7">
      <w:r>
        <w:t xml:space="preserve">Solusi jadwal harian direpresentasikan sebagai kromosom berbentuk daftar bilangan bulat sepanjang 48 elemen. Setiap elemen, yang disebut gen, menyatakan jenis aktivitas pada slot waktu yang bersangkutan. Kode aktivitas yang digunakan dalam sistem ditunjukkan pada Tabel </w:t>
      </w:r>
      <w:r w:rsidR="003F7FFE">
        <w:t>2</w:t>
      </w:r>
      <w:r>
        <w:t>.1.</w:t>
      </w:r>
    </w:p>
    <w:p w14:paraId="68CD569D" w14:textId="77777777" w:rsidR="00500DFB" w:rsidRDefault="00500DFB" w:rsidP="00EA4EE7">
      <w:r>
        <w:rPr>
          <w:b/>
          <w:bCs/>
        </w:rPr>
        <w:t xml:space="preserve"> </w:t>
      </w:r>
    </w:p>
    <w:p w14:paraId="2880B7D4" w14:textId="4BBAA322" w:rsidR="00500DFB" w:rsidRPr="00032B4C" w:rsidRDefault="00500DFB" w:rsidP="00500DFB">
      <w:pPr>
        <w:pStyle w:val="Caption"/>
        <w:keepNext/>
        <w:rPr>
          <w:i w:val="0"/>
          <w:iCs w:val="0"/>
          <w:color w:val="auto"/>
          <w:sz w:val="24"/>
          <w:szCs w:val="24"/>
        </w:rPr>
      </w:pPr>
      <w:r>
        <w:rPr>
          <w:i w:val="0"/>
          <w:iCs w:val="0"/>
          <w:color w:val="auto"/>
          <w:sz w:val="24"/>
          <w:szCs w:val="24"/>
        </w:rPr>
        <w:t xml:space="preserve">               </w:t>
      </w:r>
      <w:bookmarkStart w:id="48" w:name="_Toc230110744"/>
      <w:r w:rsidRPr="00032B4C">
        <w:rPr>
          <w:i w:val="0"/>
          <w:iCs w:val="0"/>
          <w:color w:val="auto"/>
          <w:sz w:val="24"/>
          <w:szCs w:val="24"/>
        </w:rPr>
        <w:t xml:space="preserve">Tabel </w:t>
      </w:r>
      <w:r w:rsidR="003F7FFE">
        <w:rPr>
          <w:i w:val="0"/>
          <w:iCs w:val="0"/>
          <w:color w:val="auto"/>
          <w:sz w:val="24"/>
          <w:szCs w:val="24"/>
        </w:rPr>
        <w:t>2</w:t>
      </w:r>
      <w:r w:rsidRPr="00032B4C">
        <w:rPr>
          <w:i w:val="0"/>
          <w:iCs w:val="0"/>
          <w:color w:val="auto"/>
          <w:sz w:val="24"/>
          <w:szCs w:val="24"/>
        </w:rPr>
        <w:t xml:space="preserve">. </w:t>
      </w:r>
      <w:r w:rsidRPr="00032B4C">
        <w:rPr>
          <w:i w:val="0"/>
          <w:iCs w:val="0"/>
          <w:color w:val="auto"/>
          <w:sz w:val="24"/>
          <w:szCs w:val="24"/>
        </w:rPr>
        <w:fldChar w:fldCharType="begin"/>
      </w:r>
      <w:r w:rsidRPr="00032B4C">
        <w:rPr>
          <w:i w:val="0"/>
          <w:iCs w:val="0"/>
          <w:color w:val="auto"/>
          <w:sz w:val="24"/>
          <w:szCs w:val="24"/>
        </w:rPr>
        <w:instrText xml:space="preserve"> SEQ Tabel_3. \* ARABIC </w:instrText>
      </w:r>
      <w:r w:rsidRPr="00032B4C">
        <w:rPr>
          <w:i w:val="0"/>
          <w:iCs w:val="0"/>
          <w:color w:val="auto"/>
          <w:sz w:val="24"/>
          <w:szCs w:val="24"/>
        </w:rPr>
        <w:fldChar w:fldCharType="separate"/>
      </w:r>
      <w:r w:rsidR="003960F7">
        <w:rPr>
          <w:i w:val="0"/>
          <w:iCs w:val="0"/>
          <w:noProof/>
          <w:color w:val="auto"/>
          <w:sz w:val="24"/>
          <w:szCs w:val="24"/>
        </w:rPr>
        <w:t>1</w:t>
      </w:r>
      <w:r w:rsidRPr="00032B4C">
        <w:rPr>
          <w:i w:val="0"/>
          <w:iCs w:val="0"/>
          <w:color w:val="auto"/>
          <w:sz w:val="24"/>
          <w:szCs w:val="24"/>
        </w:rPr>
        <w:fldChar w:fldCharType="end"/>
      </w:r>
      <w:r w:rsidRPr="00032B4C">
        <w:rPr>
          <w:rFonts w:eastAsia="Times New Roman"/>
          <w:i w:val="0"/>
          <w:iCs w:val="0"/>
          <w:color w:val="auto"/>
          <w:sz w:val="24"/>
          <w:szCs w:val="24"/>
        </w:rPr>
        <w:t xml:space="preserve"> Kode Aktivitas pada Representasi Kromosom</w:t>
      </w:r>
      <w:bookmarkEnd w:id="48"/>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3578"/>
      </w:tblGrid>
      <w:tr w:rsidR="00500DFB" w14:paraId="59B3A9A5" w14:textId="77777777" w:rsidTr="005468F5">
        <w:trPr>
          <w:tblHeader/>
          <w:jc w:val="center"/>
        </w:trPr>
        <w:tc>
          <w:tcPr>
            <w:tcW w:w="14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18FDFB" w14:textId="77777777" w:rsidR="00500DFB" w:rsidRDefault="00500DFB" w:rsidP="005468F5">
            <w:pPr>
              <w:jc w:val="center"/>
            </w:pPr>
            <w:r>
              <w:rPr>
                <w:rFonts w:eastAsia="Times New Roman"/>
                <w:b/>
                <w:bCs/>
                <w:sz w:val="22"/>
                <w:szCs w:val="22"/>
              </w:rPr>
              <w:t>Kode</w:t>
            </w:r>
          </w:p>
        </w:tc>
        <w:tc>
          <w:tcPr>
            <w:tcW w:w="35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D46856" w14:textId="77777777" w:rsidR="00500DFB" w:rsidRDefault="00500DFB" w:rsidP="005468F5">
            <w:r>
              <w:rPr>
                <w:rFonts w:eastAsia="Times New Roman"/>
                <w:b/>
                <w:bCs/>
                <w:sz w:val="22"/>
                <w:szCs w:val="22"/>
              </w:rPr>
              <w:t>Aktivitas</w:t>
            </w:r>
          </w:p>
        </w:tc>
      </w:tr>
      <w:tr w:rsidR="00500DFB" w14:paraId="3AB589D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0943" w14:textId="77777777" w:rsidR="00500DFB" w:rsidRDefault="00500DFB" w:rsidP="005468F5">
            <w:pPr>
              <w:jc w:val="center"/>
            </w:pPr>
            <w:r>
              <w:rPr>
                <w:rFonts w:eastAsia="Times New Roman"/>
                <w:sz w:val="22"/>
                <w:szCs w:val="22"/>
              </w:rPr>
              <w:t>0</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045E1" w14:textId="77777777" w:rsidR="00500DFB" w:rsidRDefault="00500DFB" w:rsidP="005468F5">
            <w:r>
              <w:rPr>
                <w:rFonts w:eastAsia="Times New Roman"/>
                <w:sz w:val="22"/>
                <w:szCs w:val="22"/>
              </w:rPr>
              <w:t>Tidur (tidur utama)</w:t>
            </w:r>
          </w:p>
        </w:tc>
      </w:tr>
      <w:tr w:rsidR="00500DFB" w14:paraId="1259A595"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6441D" w14:textId="77777777" w:rsidR="00500DFB" w:rsidRDefault="00500DFB" w:rsidP="005468F5">
            <w:pPr>
              <w:jc w:val="center"/>
            </w:pPr>
            <w:r>
              <w:rPr>
                <w:rFonts w:eastAsia="Times New Roman"/>
                <w:sz w:val="22"/>
                <w:szCs w:val="22"/>
              </w:rPr>
              <w:t>1</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FF729" w14:textId="77777777" w:rsidR="00500DFB" w:rsidRDefault="00500DFB" w:rsidP="005468F5">
            <w:r>
              <w:rPr>
                <w:rFonts w:eastAsia="Times New Roman"/>
                <w:sz w:val="22"/>
                <w:szCs w:val="22"/>
              </w:rPr>
              <w:t>Kerja</w:t>
            </w:r>
          </w:p>
        </w:tc>
      </w:tr>
      <w:tr w:rsidR="00500DFB" w14:paraId="39CC75BB"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1F5C3" w14:textId="77777777" w:rsidR="00500DFB" w:rsidRDefault="00500DFB" w:rsidP="005468F5">
            <w:pPr>
              <w:jc w:val="center"/>
            </w:pPr>
            <w:r>
              <w:rPr>
                <w:rFonts w:eastAsia="Times New Roman"/>
                <w:sz w:val="22"/>
                <w:szCs w:val="22"/>
              </w:rPr>
              <w:t>2</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DE8E5" w14:textId="77777777" w:rsidR="00500DFB" w:rsidRDefault="00500DFB" w:rsidP="005468F5">
            <w:r>
              <w:rPr>
                <w:rFonts w:eastAsia="Times New Roman"/>
                <w:sz w:val="22"/>
                <w:szCs w:val="22"/>
              </w:rPr>
              <w:t>Nap (tidur siang)</w:t>
            </w:r>
          </w:p>
        </w:tc>
      </w:tr>
      <w:tr w:rsidR="00500DFB" w14:paraId="575D0221"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D46EB" w14:textId="77777777" w:rsidR="00500DFB" w:rsidRDefault="00500DFB" w:rsidP="005468F5">
            <w:pPr>
              <w:jc w:val="center"/>
            </w:pPr>
            <w:r>
              <w:rPr>
                <w:rFonts w:eastAsia="Times New Roman"/>
                <w:sz w:val="22"/>
                <w:szCs w:val="22"/>
              </w:rPr>
              <w:t>3</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6AA39" w14:textId="77777777" w:rsidR="00500DFB" w:rsidRDefault="00500DFB" w:rsidP="005468F5">
            <w:r>
              <w:rPr>
                <w:rFonts w:eastAsia="Times New Roman"/>
                <w:sz w:val="22"/>
                <w:szCs w:val="22"/>
              </w:rPr>
              <w:t>Santai (waktu luang)</w:t>
            </w:r>
          </w:p>
        </w:tc>
      </w:tr>
      <w:tr w:rsidR="00500DFB" w14:paraId="63A019C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79963" w14:textId="77777777" w:rsidR="00500DFB" w:rsidRDefault="00500DFB" w:rsidP="005468F5">
            <w:pPr>
              <w:jc w:val="center"/>
            </w:pPr>
            <w:r>
              <w:rPr>
                <w:rFonts w:eastAsia="Times New Roman"/>
                <w:sz w:val="22"/>
                <w:szCs w:val="22"/>
              </w:rPr>
              <w:t>4</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425EF" w14:textId="77777777" w:rsidR="00500DFB" w:rsidRDefault="00500DFB" w:rsidP="005468F5">
            <w:r>
              <w:rPr>
                <w:rFonts w:eastAsia="Times New Roman"/>
                <w:sz w:val="22"/>
                <w:szCs w:val="22"/>
              </w:rPr>
              <w:t>Kuliah</w:t>
            </w:r>
          </w:p>
        </w:tc>
      </w:tr>
    </w:tbl>
    <w:p w14:paraId="100A3DAB" w14:textId="61356CBF" w:rsidR="00500DFB" w:rsidRDefault="00500DFB" w:rsidP="00EA4EE7"/>
    <w:p w14:paraId="5999D84A" w14:textId="7E0B8737" w:rsidR="003F7FFE" w:rsidRDefault="003F7FFE" w:rsidP="00EA4EE7"/>
    <w:p w14:paraId="1B4F3E3F" w14:textId="77777777" w:rsidR="003F7FFE" w:rsidRDefault="003F7FFE" w:rsidP="00EA4EE7"/>
    <w:tbl>
      <w:tblPr>
        <w:tblStyle w:val="TableGrid"/>
        <w:tblW w:type="auto" w:w="0"/>
        <w:tblLook w:firstColumn="1" w:firstRow="1" w:lastColumn="0" w:lastRow="0" w:noHBand="0" w:noVBand="1" w:val="04A0"/>
      </w:tblPr>
      <w:tblGrid>
        <w:gridCol w:w="8787"/>
      </w:tblGrid>
      <w:tr>
        <w:tc>
          <w:tcPr>
            <w:tcW w:type="dxa" w:w="8787"/>
          </w:tcPr>
          <w:p w14:paraId="526F2A63" w14:textId="77777777" w:rsidR="003F7FFE" w:rsidRPr="00E563FC" w:rsidRDefault="003F7FFE" w:rsidP="003F7FFE">
            <w:pPr>
              <w:jc w:val="center"/>
              <w:rPr>
                <w:rFonts w:eastAsiaTheme="minorEastAsia"/>
              </w:rPr>
            </w:pPr>
            <m:oMathPara>
              <m:oMath>
                <m:r>
                  <w:rPr>
                    <w:rFonts w:ascii="Cambria Math" w:hAnsi="Cambria Math"/>
                  </w:rPr>
                  <m: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47</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r>
                  <m:rPr>
                    <m:sty m:val="p"/>
                  </m:rPr>
                  <w:rPr>
                    <w:rFonts w:ascii="Cambria Math" w:hAnsi="Cambria Math"/>
                  </w:rPr>
                  <m:t>∈</m:t>
                </m:r>
                <m:r>
                  <m:rPr>
                    <m:lit/>
                  </m:rPr>
                  <w:rPr>
                    <w:rFonts w:ascii="Cambria Math" w:hAnsi="Cambria Math"/>
                  </w:rPr>
                  <m:t>{</m:t>
                </m:r>
                <m:r>
                  <w:rPr>
                    <w:rFonts w:ascii="Cambria Math" w:hAnsi="Cambria Math"/>
                  </w:rPr>
                  <m:t>0,1,2,3,4</m:t>
                </m:r>
                <m:r>
                  <m:rPr>
                    <m:lit/>
                  </m:rPr>
                  <w:rPr>
                    <w:rFonts w:ascii="Cambria Math" w:hAnsi="Cambria Math"/>
                  </w:rPr>
                  <m:t>}</m:t>
                </m:r>
              </m:oMath>
            </m:oMathPara>
          </w:p>
          <w:p>
            <w:pPr>
              <w:jc w:val="right"/>
            </w:pPr>
            <w:r>
              <w:t>(2.8)</w:t>
            </w:r>
          </w:p>
        </w:tc>
      </w:tr>
    </w:tbl>
    <w:p w14:paraId="232FB5D9" w14:textId="77777777" w:rsidR="003F7FFE" w:rsidRDefault="003F7FFE" w:rsidP="003F7FFE">
      <w:pPr>
        <w:ind w:firstLine="0"/>
        <w:rPr>
          <w:rFonts w:eastAsiaTheme="minorEastAsia"/>
        </w:rPr>
      </w:pPr>
    </w:p>
    <w:p w14:paraId="5094C0DA" w14:textId="77777777" w:rsidR="00500DFB" w:rsidRDefault="00500DFB" w:rsidP="00EA4EE7">
      <w:pPr>
        <w:rPr>
          <w:rFonts w:eastAsiaTheme="minorEastAsia"/>
        </w:rPr>
      </w:pPr>
      <w:r>
        <w:rPr>
          <w:rFonts w:eastAsiaTheme="minorEastAsia"/>
        </w:rPr>
        <w:t>Keterangan:</w:t>
      </w:r>
    </w:p>
    <w:p w14:paraId="75B74255" w14:textId="77777777" w:rsidR="00500DFB" w:rsidRDefault="00500DFB" w:rsidP="00B825AE">
      <w:pPr>
        <w:pStyle w:val="ListParagraph"/>
        <w:numPr>
          <w:ilvl w:val="0"/>
          <w:numId w:val="23"/>
        </w:numPr>
      </w:pPr>
      <m:oMath>
        <m:r>
          <w:rPr>
            <w:rFonts w:ascii="Cambria Math" w:hAnsi="Cambria Math"/>
          </w:rPr>
          <m:t>C</m:t>
        </m:r>
      </m:oMath>
      <w:r w:rsidRPr="00EA4EE7">
        <w:rPr>
          <w:rFonts w:eastAsiaTheme="minorEastAsia"/>
        </w:rPr>
        <w:t xml:space="preserve"> </w:t>
      </w:r>
      <w:r w:rsidRPr="00EA4EE7">
        <w:rPr>
          <w:rFonts w:eastAsiaTheme="minorEastAsia"/>
        </w:rPr>
        <w:tab/>
      </w:r>
      <w:r w:rsidRPr="00EA4EE7">
        <w:rPr>
          <w:rFonts w:eastAsiaTheme="minorEastAsia"/>
        </w:rPr>
        <w:tab/>
        <w:t xml:space="preserve">= </w:t>
      </w:r>
      <w:r>
        <w:t>kromosom jadwal harian;</w:t>
      </w:r>
    </w:p>
    <w:p w14:paraId="1278C09A" w14:textId="77777777" w:rsidR="00500DFB" w:rsidRDefault="00500DFB" w:rsidP="00B825AE">
      <w:pPr>
        <w:pStyle w:val="ListParagraph"/>
        <w:numPr>
          <w:ilvl w:val="0"/>
          <w:numId w:val="23"/>
        </w:numPr>
      </w:pPr>
      <m:oMath>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oMath>
      <w:r w:rsidRPr="00EA4EE7">
        <w:rPr>
          <w:rFonts w:eastAsiaTheme="minorEastAsia"/>
        </w:rPr>
        <w:tab/>
      </w:r>
      <w:r w:rsidRPr="00EA4EE7">
        <w:rPr>
          <w:rFonts w:eastAsiaTheme="minorEastAsia"/>
        </w:rPr>
        <w:tab/>
        <w:t xml:space="preserve">= </w:t>
      </w:r>
      <w:r>
        <w:t>gen pada slot ke-</w:t>
      </w:r>
      <w:r>
        <w:rPr>
          <w:rStyle w:val="katex-mathml"/>
        </w:rPr>
        <w:t>i</w:t>
      </w:r>
      <w:r>
        <w:t>;</w:t>
      </w:r>
    </w:p>
    <w:p w14:paraId="3D818207" w14:textId="77777777" w:rsidR="00500DFB" w:rsidRDefault="00500DFB" w:rsidP="00B825AE">
      <w:pPr>
        <w:pStyle w:val="ListParagraph"/>
        <w:numPr>
          <w:ilvl w:val="0"/>
          <w:numId w:val="23"/>
        </w:numPr>
      </w:pPr>
      <m:oMath>
        <m:r>
          <w:rPr>
            <w:rFonts w:ascii="Cambria Math" w:hAnsi="Cambria Math"/>
          </w:rPr>
          <m:t>i</m:t>
        </m:r>
      </m:oMath>
      <w:r w:rsidRPr="00EA4EE7">
        <w:rPr>
          <w:rFonts w:eastAsiaTheme="minorEastAsia"/>
        </w:rPr>
        <w:tab/>
      </w:r>
      <w:r w:rsidRPr="00EA4EE7">
        <w:rPr>
          <w:rFonts w:eastAsiaTheme="minorEastAsia"/>
        </w:rPr>
        <w:tab/>
        <w:t xml:space="preserve">= </w:t>
      </w:r>
      <w:r>
        <w:t>indeks slot dari 0 sampai 47;</w:t>
      </w:r>
    </w:p>
    <w:p w14:paraId="2C661538" w14:textId="77777777" w:rsidR="00500DFB" w:rsidRPr="00EA4EE7" w:rsidRDefault="00500DFB" w:rsidP="00B825AE">
      <w:pPr>
        <w:pStyle w:val="ListParagraph"/>
        <w:numPr>
          <w:ilvl w:val="0"/>
          <w:numId w:val="23"/>
        </w:numPr>
        <w:rPr>
          <w:rFonts w:eastAsiaTheme="minorEastAsia"/>
        </w:rPr>
      </w:pPr>
      <m:oMath>
        <m:r>
          <m:rPr>
            <m:lit/>
          </m:rPr>
          <w:rPr>
            <w:rFonts w:ascii="Cambria Math" w:hAnsi="Cambria Math"/>
          </w:rPr>
          <m:t>{</m:t>
        </m:r>
        <m:r>
          <w:rPr>
            <w:rFonts w:ascii="Cambria Math" w:hAnsi="Cambria Math"/>
          </w:rPr>
          <m:t>0,1,2,3,4</m:t>
        </m:r>
        <m:r>
          <m:rPr>
            <m:lit/>
          </m:rPr>
          <w:rPr>
            <w:rFonts w:ascii="Cambria Math" w:hAnsi="Cambria Math"/>
          </w:rPr>
          <m:t>}</m:t>
        </m:r>
      </m:oMath>
      <w:r w:rsidRPr="00EA4EE7">
        <w:rPr>
          <w:rFonts w:eastAsiaTheme="minorEastAsia"/>
        </w:rPr>
        <w:tab/>
        <w:t xml:space="preserve">= </w:t>
      </w:r>
      <w:r>
        <w:t>himpunan kode aktivitas.</w:t>
      </w:r>
    </w:p>
    <w:p w14:paraId="6348D48B" w14:textId="77777777" w:rsidR="00500DFB" w:rsidRPr="00611C64" w:rsidRDefault="00500DFB" w:rsidP="00500DFB">
      <w:pPr>
        <w:rPr>
          <w:rFonts w:eastAsiaTheme="minorEastAsia"/>
        </w:rPr>
      </w:pPr>
    </w:p>
    <w:p w14:paraId="7C0EB21B" w14:textId="77777777" w:rsidR="00500DFB" w:rsidRDefault="00500DFB" w:rsidP="00500DFB">
      <w:pPr>
        <w:ind w:firstLine="0"/>
      </w:pPr>
    </w:p>
    <w:p w14:paraId="5AD3BF4D" w14:textId="77777777" w:rsidR="00500DFB" w:rsidRDefault="00500DFB" w:rsidP="00500DFB">
      <w:pPr>
        <w:keepNext/>
        <w:spacing w:after="160"/>
        <w:jc w:val="center"/>
      </w:pPr>
      <w:r>
        <w:rPr>
          <w:rFonts w:eastAsia="Times New Roman"/>
          <w:noProof/>
        </w:rPr>
        <w:drawing>
          <wp:inline distT="0" distB="0" distL="0" distR="0" wp14:anchorId="75A58B6B" wp14:editId="6AE27FE7">
            <wp:extent cx="4778828" cy="2389686"/>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4796" cy="2392670"/>
                    </a:xfrm>
                    <a:prstGeom prst="rect">
                      <a:avLst/>
                    </a:prstGeom>
                  </pic:spPr>
                </pic:pic>
              </a:graphicData>
            </a:graphic>
          </wp:inline>
        </w:drawing>
      </w:r>
    </w:p>
    <w:p w14:paraId="085ED2CE" w14:textId="2E5BC96C" w:rsidR="00500DFB" w:rsidRPr="00AC1287" w:rsidRDefault="00500DFB" w:rsidP="00500DFB">
      <w:pPr>
        <w:pStyle w:val="Caption"/>
        <w:jc w:val="center"/>
        <w:rPr>
          <w:i w:val="0"/>
          <w:iCs w:val="0"/>
          <w:color w:val="auto"/>
          <w:sz w:val="22"/>
          <w:szCs w:val="22"/>
        </w:rPr>
      </w:pPr>
      <w:bookmarkStart w:id="49" w:name="_Toc230110426"/>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2</w:t>
      </w:r>
      <w:r w:rsidRPr="00AC1287">
        <w:rPr>
          <w:i w:val="0"/>
          <w:iCs w:val="0"/>
          <w:color w:val="auto"/>
          <w:sz w:val="22"/>
          <w:szCs w:val="22"/>
        </w:rPr>
        <w:fldChar w:fldCharType="end"/>
      </w:r>
      <w:r w:rsidRPr="00AC1287">
        <w:rPr>
          <w:i w:val="0"/>
          <w:iCs w:val="0"/>
          <w:color w:val="auto"/>
          <w:sz w:val="22"/>
          <w:szCs w:val="22"/>
        </w:rPr>
        <w:t xml:space="preserve"> Representasi Kromosom Jadwal Harian</w:t>
      </w:r>
      <w:bookmarkEnd w:id="49"/>
    </w:p>
    <w:p w14:paraId="38C9D68B" w14:textId="77777777" w:rsidR="00500DFB" w:rsidRPr="001A2F81" w:rsidRDefault="00500DFB" w:rsidP="00500DFB">
      <w:pPr>
        <w:pStyle w:val="Caption"/>
        <w:jc w:val="center"/>
        <w:rPr>
          <w:rFonts w:eastAsia="Times New Roman"/>
          <w:i w:val="0"/>
          <w:iCs w:val="0"/>
          <w:color w:val="auto"/>
          <w:sz w:val="24"/>
          <w:szCs w:val="24"/>
        </w:rPr>
      </w:pPr>
      <w:r w:rsidRPr="00E76637">
        <w:rPr>
          <w:i w:val="0"/>
          <w:iCs w:val="0"/>
          <w:color w:val="auto"/>
          <w:sz w:val="24"/>
          <w:szCs w:val="24"/>
        </w:rPr>
        <w:t>Sumber: Diolah penulis</w:t>
      </w:r>
    </w:p>
    <w:p w14:paraId="3127ABFA" w14:textId="23305D44" w:rsidR="00500DFB" w:rsidRDefault="00500DFB" w:rsidP="00EA4EE7">
      <w:r>
        <w:t>Representasi kromosom dipilih karena kompatibel secara langsung dengan operator Genetic Algorithm (seleksi, crossover, mutasi) maupun dengan prosedur repair chromosome. Dengan representasi ini, setiap operator dapat diimplementasikan sebagai manipulasi sederhana pada daftar bilangan bulat, sementara kode aktivitas tetap bermakna secara semantis bagi sistem.</w:t>
      </w:r>
    </w:p>
    <w:p w14:paraId="1176B5B9" w14:textId="77777777" w:rsidR="00E01B60" w:rsidRDefault="00E01B60" w:rsidP="00EA4EE7"/>
    <w:p w14:paraId="78D95701" w14:textId="77777777" w:rsidR="00500DFB" w:rsidRDefault="00500DFB" w:rsidP="00500DFB">
      <w:pPr>
        <w:pStyle w:val="Title"/>
        <w:numPr>
          <w:ilvl w:val="0"/>
          <w:numId w:val="0"/>
        </w:numPr>
        <w:ind w:left="709" w:hanging="709"/>
      </w:pPr>
      <w:r>
        <w:t>2.1.13 Fungsi Fitness dan Evaluasi Solusi</w:t>
      </w:r>
    </w:p>
    <w:p>
      <w:pPr/>
      <w:r>
        <w:t>Fungsi fitness adalah ukuran komputasional untuk membandingkan kualitas kandidat jadwal. Dalam penelitian ini, fitness menggabungkan manfaat pemulihan, durasi tidur, penalti terhadap pola yang tidak diinginkan, dan konsistensi waktu mulai tidur utama antarhari. Rincian komponen, bobot, dan persamaan yang benar-benar diterapkan dijelaskan pada Bab III.</w:t>
      </w:r>
    </w:p>
    <w:p>
      <w:pPr>
        <w:pStyle w:val="Title"/>
      </w:pPr>
      <w:r>
        <w:t>2.1.14 Penanganan Kendala</w:t>
      </w:r>
    </w:p>
    <w:p>
      <w:pPr/>
      <w:r>
        <w:t>Pada masalah penjadwalan, kendala keras menentukan aktivitas yang harus tetap pada slotnya, sedangkan kendala lunak menyatakan preferensi kualitas yang dapat dinilai melalui fungsi objektif. Mekanisme repair digunakan untuk mengembalikan kandidat ke bentuk yang memenuhi aturan operasional setelah inisialisasi dan operator evolusioner. Definisi himpunan kendala dan urutan repair SORA dijelaskan pada Bab III.</w:t>
      </w:r>
    </w:p>
    <w:p>
      <w:pPr>
        <w:pStyle w:val="Title"/>
      </w:pPr>
      <w:r>
        <w:t>2.1.15 Parameter Algoritma</w:t>
      </w:r>
    </w:p>
    <w:p>
      <w:pPr/>
      <w:r>
        <w:t>Ukuran populasi, laju crossover, laju mutasi, jumlah generasi, dan batas iterasi pencarian lokal mengendalikan cakupan serta biaya komputasi pencarian. Nilai parameter merupakan bagian dari rancangan eksperimen, sehingga konfigurasi final dan status kalibrasinya dilaporkan pada Bab III dan Bab IV.</w:t>
      </w:r>
    </w:p>
    <w:p w14:paraId="4964F945" w14:textId="27FC5248" w:rsidR="00673E33" w:rsidRDefault="00673E33" w:rsidP="00AC5718">
      <w:pPr>
        <w:pStyle w:val="Heading2"/>
        <w:numPr>
          <w:ilvl w:val="0"/>
          <w:numId w:val="0"/>
        </w:numPr>
        <w:spacing w:before="300" w:after="120"/>
        <w:ind w:left="284" w:hanging="284"/>
      </w:pPr>
      <w:bookmarkStart w:id="70" w:name="_Toc234856646"/>
      <w:r>
        <w:rPr>
          <w:rFonts w:eastAsia="Times New Roman"/>
        </w:rPr>
        <w:t>2.2 Tinjauan Sumber Pustaka</w:t>
      </w:r>
      <w:bookmarkEnd w:id="70"/>
    </w:p>
    <w:p w14:paraId="56C187FD" w14:textId="104845AC" w:rsidR="00673E33" w:rsidRDefault="00673E33" w:rsidP="00EA4EE7">
      <w:r>
        <w:t xml:space="preserve">Subbab ini menyajikan tinjauan terhadap penelitian-penelitian terdahulu yang relevan dengan topik penelitian ini, meliputi studi di bidang ilmu tidur komputasional, algoritma metaheuristik untuk penjadwalan, dan aplikasi optimasi pada domain kesehatan. Tinjauan disusun untuk mengidentifikasi landasan empiris, metode yang telah diuji, dan </w:t>
      </w:r>
      <w:r>
        <w:lastRenderedPageBreak/>
        <w:t>kesenjangan yang masih ada. Tabel 2.1 merangkum penelitian-penelitian tersebut beserta metode, kontribusi, dan keterbatasannya.</w:t>
      </w:r>
    </w:p>
    <w:p w14:paraId="326C3C13" w14:textId="1D428D76" w:rsidR="004621C9" w:rsidRPr="004621C9" w:rsidRDefault="004621C9" w:rsidP="004621C9">
      <w:pPr>
        <w:pStyle w:val="Caption"/>
        <w:keepNext/>
        <w:jc w:val="center"/>
        <w:rPr>
          <w:i w:val="0"/>
          <w:iCs w:val="0"/>
          <w:color w:val="auto"/>
          <w:sz w:val="22"/>
          <w:szCs w:val="22"/>
        </w:rPr>
      </w:pPr>
      <w:bookmarkStart w:id="71" w:name="_Toc230110724"/>
      <w:r w:rsidRPr="004621C9">
        <w:rPr>
          <w:i w:val="0"/>
          <w:iCs w:val="0"/>
          <w:color w:val="auto"/>
          <w:sz w:val="22"/>
          <w:szCs w:val="22"/>
        </w:rPr>
        <w:t xml:space="preserve">Tabel 2. </w:t>
      </w:r>
      <w:r w:rsidRPr="004621C9">
        <w:rPr>
          <w:i w:val="0"/>
          <w:iCs w:val="0"/>
          <w:color w:val="auto"/>
          <w:sz w:val="22"/>
          <w:szCs w:val="22"/>
        </w:rPr>
        <w:fldChar w:fldCharType="begin"/>
      </w:r>
      <w:r w:rsidRPr="004621C9">
        <w:rPr>
          <w:i w:val="0"/>
          <w:iCs w:val="0"/>
          <w:color w:val="auto"/>
          <w:sz w:val="22"/>
          <w:szCs w:val="22"/>
        </w:rPr>
        <w:instrText xml:space="preserve"> SEQ Tabel_2. \* ARABIC </w:instrText>
      </w:r>
      <w:r w:rsidRPr="004621C9">
        <w:rPr>
          <w:i w:val="0"/>
          <w:iCs w:val="0"/>
          <w:color w:val="auto"/>
          <w:sz w:val="22"/>
          <w:szCs w:val="22"/>
        </w:rPr>
        <w:fldChar w:fldCharType="separate"/>
      </w:r>
      <w:r w:rsidR="003960F7">
        <w:rPr>
          <w:i w:val="0"/>
          <w:iCs w:val="0"/>
          <w:noProof/>
          <w:color w:val="auto"/>
          <w:sz w:val="22"/>
          <w:szCs w:val="22"/>
        </w:rPr>
        <w:t>1</w:t>
      </w:r>
      <w:r w:rsidRPr="004621C9">
        <w:rPr>
          <w:i w:val="0"/>
          <w:iCs w:val="0"/>
          <w:color w:val="auto"/>
          <w:sz w:val="22"/>
          <w:szCs w:val="22"/>
        </w:rPr>
        <w:fldChar w:fldCharType="end"/>
      </w:r>
      <w:r w:rsidRPr="004621C9">
        <w:rPr>
          <w:rFonts w:eastAsia="Times New Roman"/>
          <w:i w:val="0"/>
          <w:iCs w:val="0"/>
          <w:color w:val="auto"/>
          <w:sz w:val="22"/>
          <w:szCs w:val="22"/>
        </w:rPr>
        <w:t xml:space="preserve"> State of The Art</w:t>
      </w:r>
      <w:bookmarkEnd w:id="71"/>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862"/>
        <w:gridCol w:w="1703"/>
        <w:gridCol w:w="2412"/>
        <w:gridCol w:w="1960"/>
      </w:tblGrid>
      <w:tr w:rsidR="00632511" w14:paraId="6F23C7DE" w14:textId="77777777" w:rsidTr="004621C9">
        <w:trPr>
          <w:tblHeader/>
        </w:trPr>
        <w:tc>
          <w:tcPr>
            <w:tcW w:w="524" w:type="dxa"/>
            <w:shd w:val="clear" w:color="auto" w:fill="D9E1F2"/>
            <w:tcMar>
              <w:top w:w="80" w:type="dxa"/>
              <w:left w:w="100" w:type="dxa"/>
              <w:bottom w:w="80" w:type="dxa"/>
              <w:right w:w="100" w:type="dxa"/>
            </w:tcMar>
          </w:tcPr>
          <w:p w14:paraId="598AC8E7" w14:textId="77777777" w:rsidR="00673E33" w:rsidRPr="007D6557" w:rsidRDefault="00673E33" w:rsidP="006A18C8">
            <w:pPr>
              <w:ind w:firstLine="0"/>
              <w:rPr>
                <w:sz w:val="22"/>
                <w:szCs w:val="22"/>
              </w:rPr>
            </w:pPr>
            <w:r w:rsidRPr="007D6557">
              <w:rPr>
                <w:rFonts w:eastAsia="Times New Roman"/>
                <w:b/>
                <w:bCs/>
                <w:sz w:val="22"/>
                <w:szCs w:val="22"/>
              </w:rPr>
              <w:t>No.</w:t>
            </w:r>
          </w:p>
        </w:tc>
        <w:tc>
          <w:tcPr>
            <w:tcW w:w="1862" w:type="dxa"/>
            <w:shd w:val="clear" w:color="auto" w:fill="D9E1F2"/>
            <w:tcMar>
              <w:top w:w="80" w:type="dxa"/>
              <w:left w:w="100" w:type="dxa"/>
              <w:bottom w:w="80" w:type="dxa"/>
              <w:right w:w="100" w:type="dxa"/>
            </w:tcMar>
          </w:tcPr>
          <w:p w14:paraId="3C4A3783" w14:textId="77777777" w:rsidR="00673E33" w:rsidRPr="007D6557" w:rsidRDefault="00673E33" w:rsidP="006A18C8">
            <w:pPr>
              <w:rPr>
                <w:sz w:val="22"/>
                <w:szCs w:val="22"/>
              </w:rPr>
            </w:pPr>
            <w:r w:rsidRPr="007D6557">
              <w:rPr>
                <w:rFonts w:eastAsia="Times New Roman"/>
                <w:b/>
                <w:bCs/>
                <w:sz w:val="22"/>
                <w:szCs w:val="22"/>
              </w:rPr>
              <w:t>Penelitian</w:t>
            </w:r>
          </w:p>
        </w:tc>
        <w:tc>
          <w:tcPr>
            <w:tcW w:w="1703" w:type="dxa"/>
            <w:shd w:val="clear" w:color="auto" w:fill="D9E1F2"/>
            <w:tcMar>
              <w:top w:w="80" w:type="dxa"/>
              <w:left w:w="100" w:type="dxa"/>
              <w:bottom w:w="80" w:type="dxa"/>
              <w:right w:w="100" w:type="dxa"/>
            </w:tcMar>
          </w:tcPr>
          <w:p w14:paraId="06405E28" w14:textId="77777777" w:rsidR="00673E33" w:rsidRPr="007D6557" w:rsidRDefault="00673E33" w:rsidP="006A18C8">
            <w:pPr>
              <w:ind w:firstLine="0"/>
              <w:jc w:val="center"/>
              <w:rPr>
                <w:sz w:val="22"/>
                <w:szCs w:val="22"/>
              </w:rPr>
            </w:pPr>
            <w:r w:rsidRPr="007D6557">
              <w:rPr>
                <w:rFonts w:eastAsia="Times New Roman"/>
                <w:b/>
                <w:bCs/>
                <w:sz w:val="22"/>
                <w:szCs w:val="22"/>
              </w:rPr>
              <w:t>Metode</w:t>
            </w:r>
          </w:p>
        </w:tc>
        <w:tc>
          <w:tcPr>
            <w:tcW w:w="2412" w:type="dxa"/>
            <w:shd w:val="clear" w:color="auto" w:fill="D9E1F2"/>
            <w:tcMar>
              <w:top w:w="80" w:type="dxa"/>
              <w:left w:w="100" w:type="dxa"/>
              <w:bottom w:w="80" w:type="dxa"/>
              <w:right w:w="100" w:type="dxa"/>
            </w:tcMar>
          </w:tcPr>
          <w:p w14:paraId="6E68D588" w14:textId="77777777" w:rsidR="00673E33" w:rsidRPr="007D6557" w:rsidRDefault="00673E33" w:rsidP="006A18C8">
            <w:pPr>
              <w:ind w:firstLine="0"/>
              <w:jc w:val="center"/>
              <w:rPr>
                <w:sz w:val="22"/>
                <w:szCs w:val="22"/>
              </w:rPr>
            </w:pPr>
            <w:r w:rsidRPr="007D6557">
              <w:rPr>
                <w:rFonts w:eastAsia="Times New Roman"/>
                <w:b/>
                <w:bCs/>
                <w:sz w:val="22"/>
                <w:szCs w:val="22"/>
              </w:rPr>
              <w:t>Hasil Penelitian</w:t>
            </w:r>
          </w:p>
        </w:tc>
        <w:tc>
          <w:tcPr>
            <w:tcW w:w="1960" w:type="dxa"/>
            <w:shd w:val="clear" w:color="auto" w:fill="D9E1F2"/>
            <w:tcMar>
              <w:top w:w="80" w:type="dxa"/>
              <w:left w:w="100" w:type="dxa"/>
              <w:bottom w:w="80" w:type="dxa"/>
              <w:right w:w="100" w:type="dxa"/>
            </w:tcMar>
          </w:tcPr>
          <w:p w14:paraId="46D4BAAB" w14:textId="77777777" w:rsidR="00673E33" w:rsidRPr="007D6557" w:rsidRDefault="00673E33" w:rsidP="006A18C8">
            <w:pPr>
              <w:ind w:firstLine="0"/>
              <w:rPr>
                <w:sz w:val="22"/>
                <w:szCs w:val="22"/>
              </w:rPr>
            </w:pPr>
            <w:r w:rsidRPr="007D6557">
              <w:rPr>
                <w:rFonts w:eastAsia="Times New Roman"/>
                <w:b/>
                <w:bCs/>
                <w:sz w:val="22"/>
                <w:szCs w:val="22"/>
              </w:rPr>
              <w:t>Keterbatasan</w:t>
            </w:r>
          </w:p>
        </w:tc>
      </w:tr>
      <w:tr w:rsidR="00632511" w14:paraId="7CCEEA1E" w14:textId="77777777" w:rsidTr="004621C9">
        <w:tc>
          <w:tcPr>
            <w:tcW w:w="524" w:type="dxa"/>
            <w:tcMar>
              <w:top w:w="80" w:type="dxa"/>
              <w:left w:w="100" w:type="dxa"/>
              <w:bottom w:w="80" w:type="dxa"/>
              <w:right w:w="100" w:type="dxa"/>
            </w:tcMar>
          </w:tcPr>
          <w:p w14:paraId="1BCD8CD2" w14:textId="77777777" w:rsidR="00673E33" w:rsidRPr="007D6557" w:rsidRDefault="00673E33" w:rsidP="006A18C8">
            <w:pPr>
              <w:spacing w:line="230" w:lineRule="auto"/>
              <w:ind w:firstLine="0"/>
              <w:rPr>
                <w:sz w:val="22"/>
                <w:szCs w:val="22"/>
              </w:rPr>
            </w:pPr>
            <w:r w:rsidRPr="007D6557">
              <w:rPr>
                <w:rFonts w:eastAsia="Times New Roman"/>
                <w:sz w:val="22"/>
                <w:szCs w:val="22"/>
              </w:rPr>
              <w:t>1</w:t>
            </w:r>
          </w:p>
        </w:tc>
        <w:tc>
          <w:tcPr>
            <w:tcW w:w="1862" w:type="dxa"/>
            <w:tcMar>
              <w:top w:w="80" w:type="dxa"/>
              <w:left w:w="100" w:type="dxa"/>
              <w:bottom w:w="80" w:type="dxa"/>
              <w:right w:w="100" w:type="dxa"/>
            </w:tcMar>
          </w:tcPr>
          <w:sdt>
            <w:sdtPr>
              <w:rPr>
                <w:rFonts w:eastAsia="Times New Roman"/>
                <w:color w:val="000000"/>
                <w:sz w:val="22"/>
                <w:szCs w:val="22"/>
              </w:rPr>
              <w:tag w:val="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057086503"/>
              <w:placeholder>
                <w:docPart w:val="DefaultPlaceholder_-1854013440"/>
              </w:placeholder>
            </w:sdtPr>
            <w:sdtEndPr/>
            <w:sdtContent>
              <w:p w14:paraId="37A01D0C" w14:textId="44FA397C" w:rsidR="00673E33" w:rsidRPr="007D6557" w:rsidRDefault="0049276E" w:rsidP="006A18C8">
                <w:pPr>
                  <w:spacing w:line="230" w:lineRule="auto"/>
                  <w:ind w:firstLine="0"/>
                  <w:rPr>
                    <w:sz w:val="22"/>
                    <w:szCs w:val="22"/>
                  </w:rPr>
                </w:pPr>
                <w:r w:rsidRPr="0049276E">
                  <w:rPr>
                    <w:rFonts w:eastAsia="Times New Roman"/>
                    <w:color w:val="000000"/>
                    <w:sz w:val="22"/>
                    <w:szCs w:val="22"/>
                  </w:rPr>
                  <w:t>(Borbély 1982)</w:t>
                </w:r>
              </w:p>
            </w:sdtContent>
          </w:sdt>
        </w:tc>
        <w:tc>
          <w:tcPr>
            <w:tcW w:w="1703" w:type="dxa"/>
            <w:tcMar>
              <w:top w:w="80" w:type="dxa"/>
              <w:left w:w="100" w:type="dxa"/>
              <w:bottom w:w="80" w:type="dxa"/>
              <w:right w:w="100" w:type="dxa"/>
            </w:tcMar>
          </w:tcPr>
          <w:p w14:paraId="14871726"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two-process model; simulasi respons EEG gelombang lambat</w:t>
            </w:r>
          </w:p>
        </w:tc>
        <w:tc>
          <w:tcPr>
            <w:tcW w:w="2412" w:type="dxa"/>
            <w:tcMar>
              <w:top w:w="80" w:type="dxa"/>
              <w:left w:w="100" w:type="dxa"/>
              <w:bottom w:w="80" w:type="dxa"/>
              <w:right w:w="100" w:type="dxa"/>
            </w:tcMar>
          </w:tcPr>
          <w:p w14:paraId="1D8FD2B7" w14:textId="77777777" w:rsidR="00673E33" w:rsidRPr="007D6557" w:rsidRDefault="00673E33" w:rsidP="006A18C8">
            <w:pPr>
              <w:spacing w:line="230" w:lineRule="auto"/>
              <w:ind w:firstLine="0"/>
              <w:rPr>
                <w:sz w:val="22"/>
                <w:szCs w:val="22"/>
              </w:rPr>
            </w:pPr>
            <w:r w:rsidRPr="007D6557">
              <w:rPr>
                <w:rFonts w:eastAsia="Times New Roman"/>
                <w:sz w:val="22"/>
                <w:szCs w:val="22"/>
              </w:rPr>
              <w:t>Membangun kerangka teoritis regulasi tidur homeostatis-sirkadian yang menjadi fondasi pemodelan komputasional tidur; menjelaskan mekanisme akumulasi dan peluruhan tekanan tidur</w:t>
            </w:r>
          </w:p>
        </w:tc>
        <w:tc>
          <w:tcPr>
            <w:tcW w:w="1960" w:type="dxa"/>
            <w:tcMar>
              <w:top w:w="80" w:type="dxa"/>
              <w:left w:w="100" w:type="dxa"/>
              <w:bottom w:w="80" w:type="dxa"/>
              <w:right w:w="100" w:type="dxa"/>
            </w:tcMar>
          </w:tcPr>
          <w:p w14:paraId="31937C04" w14:textId="77777777" w:rsidR="00673E33" w:rsidRPr="007D6557" w:rsidRDefault="00673E33" w:rsidP="006A18C8">
            <w:pPr>
              <w:spacing w:line="230" w:lineRule="auto"/>
              <w:ind w:firstLine="0"/>
              <w:rPr>
                <w:sz w:val="22"/>
                <w:szCs w:val="22"/>
              </w:rPr>
            </w:pPr>
            <w:r w:rsidRPr="007D6557">
              <w:rPr>
                <w:rFonts w:eastAsia="Times New Roman"/>
                <w:sz w:val="22"/>
                <w:szCs w:val="22"/>
              </w:rPr>
              <w:t>Bersifat teoritis-fisiologis; tidak ada komponen optimasi penjadwalan otomatis</w:t>
            </w:r>
          </w:p>
        </w:tc>
      </w:tr>
      <w:tr w:rsidR="00632511" w14:paraId="5F4FC1D8" w14:textId="77777777" w:rsidTr="004621C9">
        <w:tc>
          <w:tcPr>
            <w:tcW w:w="524" w:type="dxa"/>
            <w:tcMar>
              <w:top w:w="80" w:type="dxa"/>
              <w:left w:w="100" w:type="dxa"/>
              <w:bottom w:w="80" w:type="dxa"/>
              <w:right w:w="100" w:type="dxa"/>
            </w:tcMar>
          </w:tcPr>
          <w:p w14:paraId="3EE14EE3" w14:textId="77777777" w:rsidR="00673E33" w:rsidRPr="007D6557" w:rsidRDefault="00673E33" w:rsidP="006A18C8">
            <w:pPr>
              <w:spacing w:line="230" w:lineRule="auto"/>
              <w:ind w:firstLine="0"/>
              <w:rPr>
                <w:sz w:val="22"/>
                <w:szCs w:val="22"/>
              </w:rPr>
            </w:pPr>
            <w:r w:rsidRPr="007D6557">
              <w:rPr>
                <w:rFonts w:eastAsia="Times New Roman"/>
                <w:sz w:val="22"/>
                <w:szCs w:val="22"/>
              </w:rPr>
              <w:t>2</w:t>
            </w:r>
          </w:p>
        </w:tc>
        <w:sdt>
          <w:sdtPr>
            <w:rPr>
              <w:color w:val="000000"/>
              <w:sz w:val="22"/>
              <w:szCs w:val="22"/>
            </w:rPr>
            <w:tag w:val="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070846531"/>
            <w:placeholder>
              <w:docPart w:val="DefaultPlaceholder_-1854013440"/>
            </w:placeholder>
          </w:sdtPr>
          <w:sdtEndPr/>
          <w:sdtContent>
            <w:tc>
              <w:tcPr>
                <w:tcW w:w="1862" w:type="dxa"/>
                <w:tcMar>
                  <w:top w:w="80" w:type="dxa"/>
                  <w:left w:w="100" w:type="dxa"/>
                  <w:bottom w:w="80" w:type="dxa"/>
                  <w:right w:w="100" w:type="dxa"/>
                </w:tcMar>
              </w:tcPr>
              <w:p w14:paraId="649C3641" w14:textId="5BF59283" w:rsidR="00673E33" w:rsidRPr="007D6557" w:rsidRDefault="0049276E" w:rsidP="006A18C8">
                <w:pPr>
                  <w:spacing w:line="230" w:lineRule="auto"/>
                  <w:ind w:firstLine="0"/>
                  <w:rPr>
                    <w:sz w:val="22"/>
                    <w:szCs w:val="22"/>
                  </w:rPr>
                </w:pPr>
                <w:r w:rsidRPr="0049276E">
                  <w:rPr>
                    <w:color w:val="000000"/>
                    <w:sz w:val="22"/>
                    <w:szCs w:val="22"/>
                  </w:rPr>
                  <w:t>(Van Dongen et al. 2003)</w:t>
                </w:r>
              </w:p>
            </w:tc>
          </w:sdtContent>
        </w:sdt>
        <w:tc>
          <w:tcPr>
            <w:tcW w:w="1703" w:type="dxa"/>
            <w:tcMar>
              <w:top w:w="80" w:type="dxa"/>
              <w:left w:w="100" w:type="dxa"/>
              <w:bottom w:w="80" w:type="dxa"/>
              <w:right w:w="100" w:type="dxa"/>
            </w:tcMar>
          </w:tcPr>
          <w:p w14:paraId="57DA39A6" w14:textId="77777777" w:rsidR="00673E33" w:rsidRPr="007D6557" w:rsidRDefault="00673E33" w:rsidP="006A18C8">
            <w:pPr>
              <w:spacing w:line="230" w:lineRule="auto"/>
              <w:ind w:firstLine="0"/>
              <w:rPr>
                <w:sz w:val="22"/>
                <w:szCs w:val="22"/>
              </w:rPr>
            </w:pPr>
            <w:r w:rsidRPr="007D6557">
              <w:rPr>
                <w:rFonts w:eastAsia="Times New Roman"/>
                <w:sz w:val="22"/>
                <w:szCs w:val="22"/>
              </w:rPr>
              <w:t>Studi eksperimental dosis-respons; Psychomotor Vigilance Task (PVT); desain within-subject terkontrol</w:t>
            </w:r>
          </w:p>
        </w:tc>
        <w:tc>
          <w:tcPr>
            <w:tcW w:w="2412" w:type="dxa"/>
            <w:tcMar>
              <w:top w:w="80" w:type="dxa"/>
              <w:left w:w="100" w:type="dxa"/>
              <w:bottom w:w="80" w:type="dxa"/>
              <w:right w:w="100" w:type="dxa"/>
            </w:tcMar>
          </w:tcPr>
          <w:p w14:paraId="69E26D91"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dampak kumulatif restriksi tidur kronik pada kinerja kognitif; membuktikan adaptasi perseptual yang mengaburkan defisit subjektif; menjadi acuan standar pemodelan sleep debt</w:t>
            </w:r>
          </w:p>
        </w:tc>
        <w:tc>
          <w:tcPr>
            <w:tcW w:w="1960" w:type="dxa"/>
            <w:tcMar>
              <w:top w:w="80" w:type="dxa"/>
              <w:left w:w="100" w:type="dxa"/>
              <w:bottom w:w="80" w:type="dxa"/>
              <w:right w:w="100" w:type="dxa"/>
            </w:tcMar>
          </w:tcPr>
          <w:p w14:paraId="2E9252D5" w14:textId="77777777" w:rsidR="00673E33" w:rsidRPr="007D6557" w:rsidRDefault="00673E33" w:rsidP="006A18C8">
            <w:pPr>
              <w:spacing w:line="230" w:lineRule="auto"/>
              <w:ind w:firstLine="0"/>
              <w:rPr>
                <w:sz w:val="22"/>
                <w:szCs w:val="22"/>
              </w:rPr>
            </w:pPr>
            <w:r w:rsidRPr="007D6557">
              <w:rPr>
                <w:rFonts w:eastAsia="Times New Roman"/>
                <w:sz w:val="22"/>
                <w:szCs w:val="22"/>
              </w:rPr>
              <w:t>Dilakukan di lingkungan laboratorium terkontrol; tidak mempertimbangkan variabilitas jadwal multi-hari atau faktor regularitas antarhari</w:t>
            </w:r>
          </w:p>
        </w:tc>
      </w:tr>
      <w:tr w:rsidR="00632511" w14:paraId="6A91FF99" w14:textId="77777777" w:rsidTr="004621C9">
        <w:tc>
          <w:tcPr>
            <w:tcW w:w="524" w:type="dxa"/>
            <w:tcMar>
              <w:top w:w="80" w:type="dxa"/>
              <w:left w:w="100" w:type="dxa"/>
              <w:bottom w:w="80" w:type="dxa"/>
              <w:right w:w="100" w:type="dxa"/>
            </w:tcMar>
          </w:tcPr>
          <w:p w14:paraId="60AABB10" w14:textId="77777777" w:rsidR="00673E33" w:rsidRPr="007D6557" w:rsidRDefault="00673E33" w:rsidP="006A18C8">
            <w:pPr>
              <w:spacing w:line="230" w:lineRule="auto"/>
              <w:ind w:firstLine="0"/>
              <w:rPr>
                <w:sz w:val="22"/>
                <w:szCs w:val="22"/>
              </w:rPr>
            </w:pPr>
            <w:r w:rsidRPr="007D6557">
              <w:rPr>
                <w:rFonts w:eastAsia="Times New Roman"/>
                <w:sz w:val="22"/>
                <w:szCs w:val="22"/>
              </w:rPr>
              <w:t>3</w:t>
            </w:r>
          </w:p>
        </w:tc>
        <w:sdt>
          <w:sdtPr>
            <w:rPr>
              <w:color w:val="000000"/>
              <w:sz w:val="22"/>
              <w:szCs w:val="22"/>
            </w:rPr>
            <w:tag w:val="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954544414"/>
            <w:placeholder>
              <w:docPart w:val="DefaultPlaceholder_-1854013440"/>
            </w:placeholder>
          </w:sdtPr>
          <w:sdtEndPr/>
          <w:sdtContent>
            <w:tc>
              <w:tcPr>
                <w:tcW w:w="1862" w:type="dxa"/>
                <w:tcMar>
                  <w:top w:w="80" w:type="dxa"/>
                  <w:left w:w="100" w:type="dxa"/>
                  <w:bottom w:w="80" w:type="dxa"/>
                  <w:right w:w="100" w:type="dxa"/>
                </w:tcMar>
              </w:tcPr>
              <w:p w14:paraId="10D74429" w14:textId="73A2A66B" w:rsidR="00673E33" w:rsidRPr="007D6557" w:rsidRDefault="0049276E" w:rsidP="006A18C8">
                <w:pPr>
                  <w:spacing w:line="230" w:lineRule="auto"/>
                  <w:ind w:firstLine="0"/>
                  <w:rPr>
                    <w:sz w:val="22"/>
                    <w:szCs w:val="22"/>
                  </w:rPr>
                </w:pPr>
                <w:r w:rsidRPr="0049276E">
                  <w:rPr>
                    <w:color w:val="000000"/>
                    <w:sz w:val="22"/>
                    <w:szCs w:val="22"/>
                  </w:rPr>
                  <w:t>(Wittmann et al. 2006)</w:t>
                </w:r>
              </w:p>
            </w:tc>
          </w:sdtContent>
        </w:sdt>
        <w:tc>
          <w:tcPr>
            <w:tcW w:w="1703" w:type="dxa"/>
            <w:tcMar>
              <w:top w:w="80" w:type="dxa"/>
              <w:left w:w="100" w:type="dxa"/>
              <w:bottom w:w="80" w:type="dxa"/>
              <w:right w:w="100" w:type="dxa"/>
            </w:tcMar>
          </w:tcPr>
          <w:p w14:paraId="2D5E893A"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berskala besar; Munich Chronotype Questionnaire (MCTQ); analisis korelasional</w:t>
            </w:r>
          </w:p>
        </w:tc>
        <w:tc>
          <w:tcPr>
            <w:tcW w:w="2412" w:type="dxa"/>
            <w:tcMar>
              <w:top w:w="80" w:type="dxa"/>
              <w:left w:w="100" w:type="dxa"/>
              <w:bottom w:w="80" w:type="dxa"/>
              <w:right w:w="100" w:type="dxa"/>
            </w:tcMar>
          </w:tcPr>
          <w:p w14:paraId="1EC32F9E"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dan mengoperasionalisasikan konsep social jetlag; menghubungkan ketidakselarasan sirkadian-sosial dengan konsumsi stimulan dan penurunan kualitas tidur subjektif</w:t>
            </w:r>
          </w:p>
        </w:tc>
        <w:tc>
          <w:tcPr>
            <w:tcW w:w="1960" w:type="dxa"/>
            <w:tcMar>
              <w:top w:w="80" w:type="dxa"/>
              <w:left w:w="100" w:type="dxa"/>
              <w:bottom w:w="80" w:type="dxa"/>
              <w:right w:w="100" w:type="dxa"/>
            </w:tcMar>
          </w:tcPr>
          <w:p w14:paraId="4106870E"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cross-sectional; tidak ada sistem penjadwalan atau intervensi otomatis; kausalitas belum ditetapkan</w:t>
            </w:r>
          </w:p>
        </w:tc>
      </w:tr>
      <w:tr w:rsidR="00632511" w14:paraId="7F36CFA2" w14:textId="77777777" w:rsidTr="004621C9">
        <w:tc>
          <w:tcPr>
            <w:tcW w:w="524" w:type="dxa"/>
            <w:tcMar>
              <w:top w:w="80" w:type="dxa"/>
              <w:left w:w="100" w:type="dxa"/>
              <w:bottom w:w="80" w:type="dxa"/>
              <w:right w:w="100" w:type="dxa"/>
            </w:tcMar>
          </w:tcPr>
          <w:p w14:paraId="41FBCBC2" w14:textId="77777777" w:rsidR="00673E33" w:rsidRPr="007D6557" w:rsidRDefault="00673E33" w:rsidP="006A18C8">
            <w:pPr>
              <w:spacing w:line="230" w:lineRule="auto"/>
              <w:ind w:firstLine="0"/>
              <w:rPr>
                <w:sz w:val="22"/>
                <w:szCs w:val="22"/>
              </w:rPr>
            </w:pPr>
            <w:r w:rsidRPr="007D6557">
              <w:rPr>
                <w:rFonts w:eastAsia="Times New Roman"/>
                <w:sz w:val="22"/>
                <w:szCs w:val="22"/>
              </w:rPr>
              <w:t>4</w:t>
            </w:r>
          </w:p>
        </w:tc>
        <w:sdt>
          <w:sdtPr>
            <w:rPr>
              <w:color w:val="000000"/>
              <w:sz w:val="22"/>
              <w:szCs w:val="22"/>
            </w:rPr>
            <w:tag w:val="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75991507"/>
            <w:placeholder>
              <w:docPart w:val="DefaultPlaceholder_-1854013440"/>
            </w:placeholder>
          </w:sdtPr>
          <w:sdtEndPr/>
          <w:sdtContent>
            <w:tc>
              <w:tcPr>
                <w:tcW w:w="1862" w:type="dxa"/>
                <w:tcMar>
                  <w:top w:w="80" w:type="dxa"/>
                  <w:left w:w="100" w:type="dxa"/>
                  <w:bottom w:w="80" w:type="dxa"/>
                  <w:right w:w="100" w:type="dxa"/>
                </w:tcMar>
              </w:tcPr>
              <w:p w14:paraId="73C4B2E1" w14:textId="2D83D1ED" w:rsidR="00673E33" w:rsidRPr="007D6557" w:rsidRDefault="0049276E" w:rsidP="006A18C8">
                <w:pPr>
                  <w:spacing w:line="230" w:lineRule="auto"/>
                  <w:ind w:firstLine="0"/>
                  <w:rPr>
                    <w:sz w:val="22"/>
                    <w:szCs w:val="22"/>
                  </w:rPr>
                </w:pPr>
                <w:r w:rsidRPr="0049276E">
                  <w:rPr>
                    <w:color w:val="000000"/>
                    <w:sz w:val="22"/>
                    <w:szCs w:val="22"/>
                  </w:rPr>
                  <w:t>(Phillips et al. 2017)</w:t>
                </w:r>
              </w:p>
            </w:tc>
          </w:sdtContent>
        </w:sdt>
        <w:tc>
          <w:tcPr>
            <w:tcW w:w="1703" w:type="dxa"/>
            <w:tcMar>
              <w:top w:w="80" w:type="dxa"/>
              <w:left w:w="100" w:type="dxa"/>
              <w:bottom w:w="80" w:type="dxa"/>
              <w:right w:w="100" w:type="dxa"/>
            </w:tcMar>
          </w:tcPr>
          <w:p w14:paraId="5C0F6709"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SRI; analisis kohort akselerometri mahasiswa; korelasi dengan performa akademik</w:t>
            </w:r>
          </w:p>
        </w:tc>
        <w:tc>
          <w:tcPr>
            <w:tcW w:w="2412" w:type="dxa"/>
            <w:tcMar>
              <w:top w:w="80" w:type="dxa"/>
              <w:left w:w="100" w:type="dxa"/>
              <w:bottom w:w="80" w:type="dxa"/>
              <w:right w:w="100" w:type="dxa"/>
            </w:tcMar>
          </w:tcPr>
          <w:p w14:paraId="55F0A381"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SRI sebagai metrik kuantitatif regularitas tidur; menunjukkan korelasi antara konsistensi pola tidur-bangun dengan performa akademik dan keterlambatan fase sirkadian</w:t>
            </w:r>
          </w:p>
        </w:tc>
        <w:tc>
          <w:tcPr>
            <w:tcW w:w="1960" w:type="dxa"/>
            <w:tcMar>
              <w:top w:w="80" w:type="dxa"/>
              <w:left w:w="100" w:type="dxa"/>
              <w:bottom w:w="80" w:type="dxa"/>
              <w:right w:w="100" w:type="dxa"/>
            </w:tcMar>
          </w:tcPr>
          <w:p w14:paraId="0BBD6089" w14:textId="77777777" w:rsidR="00673E33" w:rsidRPr="007D6557" w:rsidRDefault="00673E33" w:rsidP="006A18C8">
            <w:pPr>
              <w:spacing w:line="230" w:lineRule="auto"/>
              <w:ind w:firstLine="0"/>
              <w:rPr>
                <w:sz w:val="22"/>
                <w:szCs w:val="22"/>
              </w:rPr>
            </w:pPr>
            <w:r w:rsidRPr="007D6557">
              <w:rPr>
                <w:rFonts w:eastAsia="Times New Roman"/>
                <w:sz w:val="22"/>
                <w:szCs w:val="22"/>
              </w:rPr>
              <w:t>Bersifat deskriptif-analitik; SRI tidak diintegrasikan ke dalam sistem optimasi atau penjadwalan otomatis manapun</w:t>
            </w:r>
          </w:p>
        </w:tc>
      </w:tr>
      <w:tr w:rsidR="00632511" w14:paraId="49E83DDE" w14:textId="77777777" w:rsidTr="004621C9">
        <w:tc>
          <w:tcPr>
            <w:tcW w:w="524" w:type="dxa"/>
            <w:tcMar>
              <w:top w:w="80" w:type="dxa"/>
              <w:left w:w="100" w:type="dxa"/>
              <w:bottom w:w="80" w:type="dxa"/>
              <w:right w:w="100" w:type="dxa"/>
            </w:tcMar>
          </w:tcPr>
          <w:p w14:paraId="0DF0C0C0" w14:textId="77777777" w:rsidR="00673E33" w:rsidRPr="007D6557" w:rsidRDefault="00673E33" w:rsidP="006A18C8">
            <w:pPr>
              <w:spacing w:line="230" w:lineRule="auto"/>
              <w:ind w:firstLine="0"/>
              <w:rPr>
                <w:sz w:val="22"/>
                <w:szCs w:val="22"/>
              </w:rPr>
            </w:pPr>
            <w:r w:rsidRPr="007D6557">
              <w:rPr>
                <w:rFonts w:eastAsia="Times New Roman"/>
                <w:sz w:val="22"/>
                <w:szCs w:val="22"/>
              </w:rPr>
              <w:t>5</w:t>
            </w:r>
          </w:p>
        </w:tc>
        <w:sdt>
          <w:sdtPr>
            <w:rPr>
              <w:color w:val="000000"/>
              <w:sz w:val="22"/>
              <w:szCs w:val="22"/>
            </w:rPr>
            <w:tag w:val="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679275361"/>
            <w:placeholder>
              <w:docPart w:val="DefaultPlaceholder_-1854013440"/>
            </w:placeholder>
          </w:sdtPr>
          <w:sdtEndPr/>
          <w:sdtContent>
            <w:tc>
              <w:tcPr>
                <w:tcW w:w="1862" w:type="dxa"/>
                <w:tcMar>
                  <w:top w:w="80" w:type="dxa"/>
                  <w:left w:w="100" w:type="dxa"/>
                  <w:bottom w:w="80" w:type="dxa"/>
                  <w:right w:w="100" w:type="dxa"/>
                </w:tcMar>
              </w:tcPr>
              <w:p w14:paraId="681F3A1F" w14:textId="3F51F8C6" w:rsidR="00673E33" w:rsidRPr="007D6557" w:rsidRDefault="0049276E" w:rsidP="006A18C8">
                <w:pPr>
                  <w:spacing w:line="230" w:lineRule="auto"/>
                  <w:ind w:firstLine="0"/>
                  <w:rPr>
                    <w:sz w:val="22"/>
                    <w:szCs w:val="22"/>
                  </w:rPr>
                </w:pPr>
                <w:r w:rsidRPr="0049276E">
                  <w:rPr>
                    <w:color w:val="000000"/>
                    <w:sz w:val="22"/>
                    <w:szCs w:val="22"/>
                  </w:rPr>
                  <w:t>(Roenneberg et al. 2012)</w:t>
                </w:r>
              </w:p>
            </w:tc>
          </w:sdtContent>
        </w:sdt>
        <w:tc>
          <w:tcPr>
            <w:tcW w:w="1703" w:type="dxa"/>
            <w:tcMar>
              <w:top w:w="80" w:type="dxa"/>
              <w:left w:w="100" w:type="dxa"/>
              <w:bottom w:w="80" w:type="dxa"/>
              <w:right w:w="100" w:type="dxa"/>
            </w:tcMar>
          </w:tcPr>
          <w:p w14:paraId="1105B632"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multi-negara; analisis korelasi social jetlag dengan indeks massa tubuh</w:t>
            </w:r>
          </w:p>
        </w:tc>
        <w:tc>
          <w:tcPr>
            <w:tcW w:w="2412" w:type="dxa"/>
            <w:tcMar>
              <w:top w:w="80" w:type="dxa"/>
              <w:left w:w="100" w:type="dxa"/>
              <w:bottom w:w="80" w:type="dxa"/>
              <w:right w:w="100" w:type="dxa"/>
            </w:tcMar>
          </w:tcPr>
          <w:p w14:paraId="232B441A"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hubungan antara social jetlag dan kelebihan berat badan; memperluas basis epidemiologis konsep social jetlag ke domain metabolik</w:t>
            </w:r>
          </w:p>
        </w:tc>
        <w:tc>
          <w:tcPr>
            <w:tcW w:w="1960" w:type="dxa"/>
            <w:tcMar>
              <w:top w:w="80" w:type="dxa"/>
              <w:left w:w="100" w:type="dxa"/>
              <w:bottom w:w="80" w:type="dxa"/>
              <w:right w:w="100" w:type="dxa"/>
            </w:tcMar>
          </w:tcPr>
          <w:p w14:paraId="4DE06C2A" w14:textId="77777777" w:rsidR="00673E33" w:rsidRPr="007D6557" w:rsidRDefault="00673E33" w:rsidP="006A18C8">
            <w:pPr>
              <w:spacing w:line="230" w:lineRule="auto"/>
              <w:ind w:firstLine="0"/>
              <w:rPr>
                <w:sz w:val="22"/>
                <w:szCs w:val="22"/>
              </w:rPr>
            </w:pPr>
            <w:r w:rsidRPr="007D6557">
              <w:rPr>
                <w:rFonts w:eastAsia="Times New Roman"/>
                <w:sz w:val="22"/>
                <w:szCs w:val="22"/>
              </w:rPr>
              <w:t>Tidak ada komponen penjadwalan otomatis; tidak mempertimbangkan strategi mitigasi berbasis optimasi</w:t>
            </w:r>
          </w:p>
        </w:tc>
      </w:tr>
      <w:tr w:rsidR="00632511" w14:paraId="52E35603" w14:textId="77777777" w:rsidTr="004621C9">
        <w:tc>
          <w:tcPr>
            <w:tcW w:w="524" w:type="dxa"/>
            <w:tcMar>
              <w:top w:w="80" w:type="dxa"/>
              <w:left w:w="100" w:type="dxa"/>
              <w:bottom w:w="80" w:type="dxa"/>
              <w:right w:w="100" w:type="dxa"/>
            </w:tcMar>
          </w:tcPr>
          <w:p w14:paraId="3481AA94"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6</w:t>
            </w:r>
          </w:p>
        </w:tc>
        <w:sdt>
          <w:sdtPr>
            <w:rPr>
              <w:color w:val="000000"/>
              <w:sz w:val="22"/>
              <w:szCs w:val="22"/>
            </w:rPr>
            <w:tag w:val="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5949687"/>
            <w:placeholder>
              <w:docPart w:val="DefaultPlaceholder_-1854013440"/>
            </w:placeholder>
          </w:sdtPr>
          <w:sdtEndPr/>
          <w:sdtContent>
            <w:tc>
              <w:tcPr>
                <w:tcW w:w="1862" w:type="dxa"/>
                <w:tcMar>
                  <w:top w:w="80" w:type="dxa"/>
                  <w:left w:w="100" w:type="dxa"/>
                  <w:bottom w:w="80" w:type="dxa"/>
                  <w:right w:w="100" w:type="dxa"/>
                </w:tcMar>
              </w:tcPr>
              <w:p w14:paraId="6D79C0C3" w14:textId="19AB020C" w:rsidR="00673E33" w:rsidRPr="007D6557" w:rsidRDefault="0049276E" w:rsidP="006A18C8">
                <w:pPr>
                  <w:spacing w:line="230" w:lineRule="auto"/>
                  <w:ind w:firstLine="0"/>
                  <w:rPr>
                    <w:sz w:val="22"/>
                    <w:szCs w:val="22"/>
                  </w:rPr>
                </w:pPr>
                <w:r w:rsidRPr="0049276E">
                  <w:rPr>
                    <w:color w:val="000000"/>
                    <w:sz w:val="22"/>
                    <w:szCs w:val="22"/>
                  </w:rPr>
                  <w:t>(Aickelin and Dowsland 2004)</w:t>
                </w:r>
              </w:p>
            </w:tc>
          </w:sdtContent>
        </w:sdt>
        <w:tc>
          <w:tcPr>
            <w:tcW w:w="1703" w:type="dxa"/>
            <w:tcMar>
              <w:top w:w="80" w:type="dxa"/>
              <w:left w:w="100" w:type="dxa"/>
              <w:bottom w:w="80" w:type="dxa"/>
              <w:right w:w="100" w:type="dxa"/>
            </w:tcMar>
          </w:tcPr>
          <w:p w14:paraId="72E4E03D" w14:textId="77777777" w:rsidR="00673E33" w:rsidRPr="007D6557" w:rsidRDefault="00673E33" w:rsidP="006A18C8">
            <w:pPr>
              <w:spacing w:line="230" w:lineRule="auto"/>
              <w:ind w:firstLine="0"/>
              <w:rPr>
                <w:sz w:val="22"/>
                <w:szCs w:val="22"/>
              </w:rPr>
            </w:pPr>
            <w:r w:rsidRPr="007D6557">
              <w:rPr>
                <w:rFonts w:eastAsia="Times New Roman"/>
                <w:sz w:val="22"/>
                <w:szCs w:val="22"/>
              </w:rPr>
              <w:t>Genetic Algorithm dengan representasi integer; penanganan kendala berbasis penalti; nurse scheduling problem</w:t>
            </w:r>
          </w:p>
        </w:tc>
        <w:tc>
          <w:tcPr>
            <w:tcW w:w="2412" w:type="dxa"/>
            <w:tcMar>
              <w:top w:w="80" w:type="dxa"/>
              <w:left w:w="100" w:type="dxa"/>
              <w:bottom w:w="80" w:type="dxa"/>
              <w:right w:w="100" w:type="dxa"/>
            </w:tcMar>
          </w:tcPr>
          <w:p w14:paraId="517B7779" w14:textId="77777777" w:rsidR="00673E33" w:rsidRPr="007D6557" w:rsidRDefault="00673E33" w:rsidP="006A18C8">
            <w:pPr>
              <w:spacing w:line="230" w:lineRule="auto"/>
              <w:ind w:firstLine="0"/>
              <w:rPr>
                <w:sz w:val="22"/>
                <w:szCs w:val="22"/>
              </w:rPr>
            </w:pPr>
            <w:r w:rsidRPr="007D6557">
              <w:rPr>
                <w:rFonts w:eastAsia="Times New Roman"/>
                <w:sz w:val="22"/>
                <w:szCs w:val="22"/>
              </w:rPr>
              <w:t>Membuktikan efektivitas GA pada masalah penjadwalan berkendalikan kompleks di domain kesehatan; GA mampu melampaui heuristik manual dalam kualitas solusi pada kasus rumah sakit nyata</w:t>
            </w:r>
          </w:p>
        </w:tc>
        <w:tc>
          <w:tcPr>
            <w:tcW w:w="1960" w:type="dxa"/>
            <w:tcMar>
              <w:top w:w="80" w:type="dxa"/>
              <w:left w:w="100" w:type="dxa"/>
              <w:bottom w:w="80" w:type="dxa"/>
              <w:right w:w="100" w:type="dxa"/>
            </w:tcMar>
          </w:tcPr>
          <w:p w14:paraId="08A34BC8" w14:textId="77777777" w:rsidR="00673E33" w:rsidRPr="007D6557" w:rsidRDefault="00673E33" w:rsidP="006A18C8">
            <w:pPr>
              <w:spacing w:line="230" w:lineRule="auto"/>
              <w:ind w:firstLine="0"/>
              <w:rPr>
                <w:sz w:val="22"/>
                <w:szCs w:val="22"/>
              </w:rPr>
            </w:pPr>
            <w:r w:rsidRPr="007D6557">
              <w:rPr>
                <w:rFonts w:eastAsia="Times New Roman"/>
                <w:sz w:val="22"/>
                <w:szCs w:val="22"/>
              </w:rPr>
              <w:t>Domain perawat, bukan tidur personal; tidak mempertimbangkan faktor biologis seperti sleep debt atau ritme sirkadian</w:t>
            </w:r>
          </w:p>
        </w:tc>
      </w:tr>
      <w:tr w:rsidR="00632511" w14:paraId="7EDC0C06" w14:textId="77777777" w:rsidTr="004621C9">
        <w:tc>
          <w:tcPr>
            <w:tcW w:w="524" w:type="dxa"/>
            <w:tcMar>
              <w:top w:w="80" w:type="dxa"/>
              <w:left w:w="100" w:type="dxa"/>
              <w:bottom w:w="80" w:type="dxa"/>
              <w:right w:w="100" w:type="dxa"/>
            </w:tcMar>
          </w:tcPr>
          <w:p w14:paraId="18A7006F" w14:textId="77777777" w:rsidR="00673E33" w:rsidRPr="007D6557" w:rsidRDefault="00673E33" w:rsidP="006A18C8">
            <w:pPr>
              <w:spacing w:line="230" w:lineRule="auto"/>
              <w:ind w:firstLine="0"/>
              <w:rPr>
                <w:sz w:val="22"/>
                <w:szCs w:val="22"/>
              </w:rPr>
            </w:pPr>
            <w:r w:rsidRPr="007D6557">
              <w:rPr>
                <w:rFonts w:eastAsia="Times New Roman"/>
                <w:sz w:val="22"/>
                <w:szCs w:val="22"/>
              </w:rPr>
              <w:t>7</w:t>
            </w:r>
          </w:p>
        </w:tc>
        <w:sdt>
          <w:sdtPr>
            <w:rPr>
              <w:color w:val="000000"/>
              <w:sz w:val="22"/>
              <w:szCs w:val="22"/>
            </w:rPr>
            <w:tag w:val="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855037569"/>
            <w:placeholder>
              <w:docPart w:val="DefaultPlaceholder_-1854013440"/>
            </w:placeholder>
          </w:sdtPr>
          <w:sdtEndPr/>
          <w:sdtContent>
            <w:tc>
              <w:tcPr>
                <w:tcW w:w="1862" w:type="dxa"/>
                <w:tcMar>
                  <w:top w:w="80" w:type="dxa"/>
                  <w:left w:w="100" w:type="dxa"/>
                  <w:bottom w:w="80" w:type="dxa"/>
                  <w:right w:w="100" w:type="dxa"/>
                </w:tcMar>
              </w:tcPr>
              <w:p w14:paraId="59C8666F" w14:textId="51961B48" w:rsidR="00673E33" w:rsidRPr="007D6557" w:rsidRDefault="0049276E" w:rsidP="006A18C8">
                <w:pPr>
                  <w:spacing w:line="230" w:lineRule="auto"/>
                  <w:ind w:firstLine="0"/>
                  <w:rPr>
                    <w:sz w:val="22"/>
                    <w:szCs w:val="22"/>
                  </w:rPr>
                </w:pPr>
                <w:r w:rsidRPr="0049276E">
                  <w:rPr>
                    <w:color w:val="000000"/>
                    <w:sz w:val="22"/>
                    <w:szCs w:val="22"/>
                  </w:rPr>
                  <w:t>(Huang, Mariani, and Redline 2020)</w:t>
                </w:r>
              </w:p>
            </w:tc>
          </w:sdtContent>
        </w:sdt>
        <w:tc>
          <w:tcPr>
            <w:tcW w:w="1703" w:type="dxa"/>
            <w:tcMar>
              <w:top w:w="80" w:type="dxa"/>
              <w:left w:w="100" w:type="dxa"/>
              <w:bottom w:w="80" w:type="dxa"/>
              <w:right w:w="100" w:type="dxa"/>
            </w:tcMar>
          </w:tcPr>
          <w:p w14:paraId="780E8E6E"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MESA (Multi-Ethnic Study of Atherosclerosis); aktigrafi multi-malam; pemodelan risiko prospektif</w:t>
            </w:r>
          </w:p>
        </w:tc>
        <w:tc>
          <w:tcPr>
            <w:tcW w:w="2412" w:type="dxa"/>
            <w:tcMar>
              <w:top w:w="80" w:type="dxa"/>
              <w:left w:w="100" w:type="dxa"/>
              <w:bottom w:w="80" w:type="dxa"/>
              <w:right w:w="100" w:type="dxa"/>
            </w:tcMar>
          </w:tcPr>
          <w:p w14:paraId="617B178E" w14:textId="77777777" w:rsidR="00673E33" w:rsidRPr="007D6557" w:rsidRDefault="00673E33" w:rsidP="006A18C8">
            <w:pPr>
              <w:spacing w:line="230" w:lineRule="auto"/>
              <w:ind w:firstLine="0"/>
              <w:rPr>
                <w:sz w:val="22"/>
                <w:szCs w:val="22"/>
              </w:rPr>
            </w:pPr>
            <w:r w:rsidRPr="007D6557">
              <w:rPr>
                <w:rFonts w:eastAsia="Times New Roman"/>
                <w:sz w:val="22"/>
                <w:szCs w:val="22"/>
              </w:rPr>
              <w:t>Menghubungkan iregularitas tidur-bangun secara prospektif dengan peningkatan risiko kejadian kardiovaskular mayor, independen dari durasi tidur, dalam kohort multi-etnik skala besar</w:t>
            </w:r>
          </w:p>
        </w:tc>
        <w:tc>
          <w:tcPr>
            <w:tcW w:w="1960" w:type="dxa"/>
            <w:tcMar>
              <w:top w:w="80" w:type="dxa"/>
              <w:left w:w="100" w:type="dxa"/>
              <w:bottom w:w="80" w:type="dxa"/>
              <w:right w:w="100" w:type="dxa"/>
            </w:tcMar>
          </w:tcPr>
          <w:p w14:paraId="4A439DB1" w14:textId="77777777" w:rsidR="00673E33" w:rsidRPr="007D6557" w:rsidRDefault="00673E33" w:rsidP="006A18C8">
            <w:pPr>
              <w:spacing w:line="230" w:lineRule="auto"/>
              <w:ind w:firstLine="0"/>
              <w:rPr>
                <w:sz w:val="22"/>
                <w:szCs w:val="22"/>
              </w:rPr>
            </w:pPr>
            <w:r w:rsidRPr="007D6557">
              <w:rPr>
                <w:rFonts w:eastAsia="Times New Roman"/>
                <w:sz w:val="22"/>
                <w:szCs w:val="22"/>
              </w:rPr>
              <w:t>Bersifat epidemiologis; tidak ada sistem optimasi; iregularitas diukur secara observasional, bukan diintervensi</w:t>
            </w:r>
          </w:p>
        </w:tc>
      </w:tr>
      <w:tr w:rsidR="00632511" w14:paraId="02A87E75" w14:textId="77777777" w:rsidTr="004621C9">
        <w:tc>
          <w:tcPr>
            <w:tcW w:w="524" w:type="dxa"/>
            <w:tcMar>
              <w:top w:w="80" w:type="dxa"/>
              <w:left w:w="100" w:type="dxa"/>
              <w:bottom w:w="80" w:type="dxa"/>
              <w:right w:w="100" w:type="dxa"/>
            </w:tcMar>
          </w:tcPr>
          <w:p w14:paraId="30205EE9" w14:textId="77777777" w:rsidR="00673E33" w:rsidRPr="007D6557" w:rsidRDefault="00673E33" w:rsidP="006A18C8">
            <w:pPr>
              <w:spacing w:line="230" w:lineRule="auto"/>
              <w:ind w:firstLine="0"/>
              <w:rPr>
                <w:sz w:val="22"/>
                <w:szCs w:val="22"/>
              </w:rPr>
            </w:pPr>
            <w:r w:rsidRPr="007D6557">
              <w:rPr>
                <w:rFonts w:eastAsia="Times New Roman"/>
                <w:sz w:val="22"/>
                <w:szCs w:val="22"/>
              </w:rPr>
              <w:t>8</w:t>
            </w:r>
          </w:p>
        </w:tc>
        <w:sdt>
          <w:sdtPr>
            <w:rPr>
              <w:color w:val="000000"/>
              <w:sz w:val="22"/>
              <w:szCs w:val="22"/>
            </w:rPr>
            <w:tag w:val="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1399048105"/>
            <w:placeholder>
              <w:docPart w:val="DefaultPlaceholder_-1854013440"/>
            </w:placeholder>
          </w:sdtPr>
          <w:sdtEndPr/>
          <w:sdtContent>
            <w:tc>
              <w:tcPr>
                <w:tcW w:w="1862" w:type="dxa"/>
                <w:tcMar>
                  <w:top w:w="80" w:type="dxa"/>
                  <w:left w:w="100" w:type="dxa"/>
                  <w:bottom w:w="80" w:type="dxa"/>
                  <w:right w:w="100" w:type="dxa"/>
                </w:tcMar>
              </w:tcPr>
              <w:p w14:paraId="64E5EBC1" w14:textId="77FE0E3F" w:rsidR="00673E33" w:rsidRPr="007D6557" w:rsidRDefault="0049276E" w:rsidP="006A18C8">
                <w:pPr>
                  <w:spacing w:line="230" w:lineRule="auto"/>
                  <w:ind w:firstLine="0"/>
                  <w:rPr>
                    <w:sz w:val="22"/>
                    <w:szCs w:val="22"/>
                  </w:rPr>
                </w:pPr>
                <w:r w:rsidRPr="0049276E">
                  <w:rPr>
                    <w:color w:val="000000"/>
                    <w:sz w:val="22"/>
                    <w:szCs w:val="22"/>
                  </w:rPr>
                  <w:t>(Neri and Cotta 2012)</w:t>
                </w:r>
              </w:p>
            </w:tc>
          </w:sdtContent>
        </w:sdt>
        <w:tc>
          <w:tcPr>
            <w:tcW w:w="1703" w:type="dxa"/>
            <w:tcMar>
              <w:top w:w="80" w:type="dxa"/>
              <w:left w:w="100" w:type="dxa"/>
              <w:bottom w:w="80" w:type="dxa"/>
              <w:right w:w="100" w:type="dxa"/>
            </w:tcMar>
          </w:tcPr>
          <w:p w14:paraId="63924685" w14:textId="582B9E36" w:rsidR="00673E33" w:rsidRPr="007D6557" w:rsidRDefault="00673E33" w:rsidP="006A18C8">
            <w:pPr>
              <w:spacing w:line="230" w:lineRule="auto"/>
              <w:ind w:firstLine="0"/>
              <w:rPr>
                <w:sz w:val="22"/>
                <w:szCs w:val="22"/>
              </w:rPr>
            </w:pPr>
            <w:r w:rsidRPr="007D6557">
              <w:rPr>
                <w:rFonts w:eastAsia="Times New Roman"/>
                <w:sz w:val="22"/>
                <w:szCs w:val="22"/>
              </w:rPr>
              <w:t xml:space="preserve">Survei sistematik </w:t>
            </w:r>
            <w:r w:rsidR="000434EF">
              <w:rPr>
                <w:rFonts w:eastAsia="Times New Roman"/>
                <w:sz w:val="22"/>
                <w:szCs w:val="22"/>
              </w:rPr>
              <w:t>Genetic Algorithm dan Hill Climbing</w:t>
            </w:r>
            <w:r w:rsidRPr="007D6557">
              <w:rPr>
                <w:rFonts w:eastAsia="Times New Roman"/>
                <w:sz w:val="22"/>
                <w:szCs w:val="22"/>
              </w:rPr>
              <w:t>; benchmarking komparatif GA vs MA pada berbagai kelas masalah NP-hard</w:t>
            </w:r>
          </w:p>
        </w:tc>
        <w:tc>
          <w:tcPr>
            <w:tcW w:w="2412" w:type="dxa"/>
            <w:tcMar>
              <w:top w:w="80" w:type="dxa"/>
              <w:left w:w="100" w:type="dxa"/>
              <w:bottom w:w="80" w:type="dxa"/>
              <w:right w:w="100" w:type="dxa"/>
            </w:tcMar>
          </w:tcPr>
          <w:p w14:paraId="7DA83C5F" w14:textId="77777777" w:rsidR="00673E33" w:rsidRPr="007D6557" w:rsidRDefault="00673E33" w:rsidP="006A18C8">
            <w:pPr>
              <w:spacing w:line="230" w:lineRule="auto"/>
              <w:ind w:firstLine="0"/>
              <w:rPr>
                <w:sz w:val="22"/>
                <w:szCs w:val="22"/>
              </w:rPr>
            </w:pPr>
            <w:r w:rsidRPr="007D6557">
              <w:rPr>
                <w:rFonts w:eastAsia="Times New Roman"/>
                <w:sz w:val="22"/>
                <w:szCs w:val="22"/>
              </w:rPr>
              <w:t>Menunjukkan bahwa pada sebagian besar kelas masalah yang diuji, MA menghasilkan solusi lebih kompetitif dibandingkan GA murni dengan evaluasi yang lebih efisien; mengklasifikasikan strategi integrasi Lamarckian dan Baldwinian</w:t>
            </w:r>
          </w:p>
        </w:tc>
        <w:tc>
          <w:tcPr>
            <w:tcW w:w="1960" w:type="dxa"/>
            <w:tcMar>
              <w:top w:w="80" w:type="dxa"/>
              <w:left w:w="100" w:type="dxa"/>
              <w:bottom w:w="80" w:type="dxa"/>
              <w:right w:w="100" w:type="dxa"/>
            </w:tcMar>
          </w:tcPr>
          <w:p w14:paraId="3A210378" w14:textId="77777777" w:rsidR="00673E33" w:rsidRPr="007D6557" w:rsidRDefault="00673E33" w:rsidP="006A18C8">
            <w:pPr>
              <w:spacing w:line="230" w:lineRule="auto"/>
              <w:ind w:firstLine="0"/>
              <w:rPr>
                <w:sz w:val="22"/>
                <w:szCs w:val="22"/>
              </w:rPr>
            </w:pPr>
            <w:r w:rsidRPr="007D6557">
              <w:rPr>
                <w:rFonts w:eastAsia="Times New Roman"/>
                <w:sz w:val="22"/>
                <w:szCs w:val="22"/>
              </w:rPr>
              <w:t>Survei umum; tidak diaplikasikan secara spesifik pada domain kesehatan atau penjadwalan tidur</w:t>
            </w:r>
          </w:p>
        </w:tc>
      </w:tr>
      <w:tr w:rsidR="00632511" w14:paraId="6DCDFC8A" w14:textId="77777777" w:rsidTr="004621C9">
        <w:tc>
          <w:tcPr>
            <w:tcW w:w="524" w:type="dxa"/>
            <w:tcMar>
              <w:top w:w="80" w:type="dxa"/>
              <w:left w:w="100" w:type="dxa"/>
              <w:bottom w:w="80" w:type="dxa"/>
              <w:right w:w="100" w:type="dxa"/>
            </w:tcMar>
          </w:tcPr>
          <w:p w14:paraId="497E6B15" w14:textId="77777777" w:rsidR="00673E33" w:rsidRPr="007D6557" w:rsidRDefault="00673E33" w:rsidP="006A18C8">
            <w:pPr>
              <w:spacing w:line="230" w:lineRule="auto"/>
              <w:ind w:firstLine="0"/>
              <w:rPr>
                <w:sz w:val="22"/>
                <w:szCs w:val="22"/>
              </w:rPr>
            </w:pPr>
            <w:r w:rsidRPr="007D6557">
              <w:rPr>
                <w:rFonts w:eastAsia="Times New Roman"/>
                <w:sz w:val="22"/>
                <w:szCs w:val="22"/>
              </w:rPr>
              <w:t>9</w:t>
            </w:r>
          </w:p>
        </w:tc>
        <w:sdt>
          <w:sdtPr>
            <w:rPr>
              <w:color w:val="000000"/>
              <w:sz w:val="22"/>
              <w:szCs w:val="22"/>
            </w:rPr>
            <w:tag w:val="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383832678"/>
            <w:placeholder>
              <w:docPart w:val="DefaultPlaceholder_-1854013440"/>
            </w:placeholder>
          </w:sdtPr>
          <w:sdtEndPr/>
          <w:sdtContent>
            <w:tc>
              <w:tcPr>
                <w:tcW w:w="1862" w:type="dxa"/>
                <w:tcMar>
                  <w:top w:w="80" w:type="dxa"/>
                  <w:left w:w="100" w:type="dxa"/>
                  <w:bottom w:w="80" w:type="dxa"/>
                  <w:right w:w="100" w:type="dxa"/>
                </w:tcMar>
              </w:tcPr>
              <w:p w14:paraId="11DEDAE0" w14:textId="7DEF679B" w:rsidR="00673E33" w:rsidRPr="007D6557" w:rsidRDefault="0049276E" w:rsidP="006A18C8">
                <w:pPr>
                  <w:spacing w:line="230" w:lineRule="auto"/>
                  <w:ind w:firstLine="0"/>
                  <w:rPr>
                    <w:sz w:val="22"/>
                    <w:szCs w:val="22"/>
                  </w:rPr>
                </w:pPr>
                <w:r w:rsidRPr="0049276E">
                  <w:rPr>
                    <w:color w:val="000000"/>
                    <w:sz w:val="22"/>
                    <w:szCs w:val="22"/>
                  </w:rPr>
                  <w:t>(Windred et al. 2024)</w:t>
                </w:r>
              </w:p>
            </w:tc>
          </w:sdtContent>
        </w:sdt>
        <w:tc>
          <w:tcPr>
            <w:tcW w:w="1703" w:type="dxa"/>
            <w:tcMar>
              <w:top w:w="80" w:type="dxa"/>
              <w:left w:w="100" w:type="dxa"/>
              <w:bottom w:w="80" w:type="dxa"/>
              <w:right w:w="100" w:type="dxa"/>
            </w:tcMar>
          </w:tcPr>
          <w:p w14:paraId="2D7F797A"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longitudinal UK Biobank; akselerometri; pemodelan risiko mortalitas dengan pengendalian perancu</w:t>
            </w:r>
          </w:p>
        </w:tc>
        <w:tc>
          <w:tcPr>
            <w:tcW w:w="2412" w:type="dxa"/>
            <w:tcMar>
              <w:top w:w="80" w:type="dxa"/>
              <w:left w:w="100" w:type="dxa"/>
              <w:bottom w:w="80" w:type="dxa"/>
              <w:right w:w="100" w:type="dxa"/>
            </w:tcMar>
          </w:tcPr>
          <w:p w14:paraId="0E63F658" w14:textId="77777777" w:rsidR="00673E33" w:rsidRPr="007D6557" w:rsidRDefault="00673E33" w:rsidP="006A18C8">
            <w:pPr>
              <w:spacing w:line="230" w:lineRule="auto"/>
              <w:ind w:firstLine="0"/>
              <w:rPr>
                <w:sz w:val="22"/>
                <w:szCs w:val="22"/>
              </w:rPr>
            </w:pPr>
            <w:r w:rsidRPr="007D6557">
              <w:rPr>
                <w:rFonts w:eastAsia="Times New Roman"/>
                <w:sz w:val="22"/>
                <w:szCs w:val="22"/>
              </w:rPr>
              <w:t>Melaporkan bahwa SRI rendah berhubungan dengan risiko mortalitas lebih kuat dibandingkan durasi tidur yang tidak adekuat; mendorong pergeseran perhatian klinis dari durasi ke regularitas tidur</w:t>
            </w:r>
          </w:p>
        </w:tc>
        <w:tc>
          <w:tcPr>
            <w:tcW w:w="1960" w:type="dxa"/>
            <w:tcMar>
              <w:top w:w="80" w:type="dxa"/>
              <w:left w:w="100" w:type="dxa"/>
              <w:bottom w:w="80" w:type="dxa"/>
              <w:right w:w="100" w:type="dxa"/>
            </w:tcMar>
          </w:tcPr>
          <w:p w14:paraId="2BEE4A36"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tidak ada intervensi atau sistem optimasi; mekanisme kausal belum sepenuhnya ditetapkan</w:t>
            </w:r>
          </w:p>
        </w:tc>
      </w:tr>
      <w:tr w:rsidR="00632511" w14:paraId="40C06BB8" w14:textId="77777777" w:rsidTr="004621C9">
        <w:tc>
          <w:tcPr>
            <w:tcW w:w="524" w:type="dxa"/>
            <w:tcMar>
              <w:top w:w="80" w:type="dxa"/>
              <w:left w:w="100" w:type="dxa"/>
              <w:bottom w:w="80" w:type="dxa"/>
              <w:right w:w="100" w:type="dxa"/>
            </w:tcMar>
          </w:tcPr>
          <w:p w14:paraId="2E737E97" w14:textId="77777777" w:rsidR="00673E33" w:rsidRPr="007D6557" w:rsidRDefault="00673E33" w:rsidP="006A18C8">
            <w:pPr>
              <w:spacing w:line="230" w:lineRule="auto"/>
              <w:ind w:firstLine="0"/>
              <w:rPr>
                <w:sz w:val="22"/>
                <w:szCs w:val="22"/>
              </w:rPr>
            </w:pPr>
            <w:r w:rsidRPr="007D6557">
              <w:rPr>
                <w:rFonts w:eastAsia="Times New Roman"/>
                <w:sz w:val="22"/>
                <w:szCs w:val="22"/>
              </w:rPr>
              <w:t>10</w:t>
            </w:r>
          </w:p>
        </w:tc>
        <w:sdt>
          <w:sdtPr>
            <w:rPr>
              <w:color w:val="000000"/>
              <w:sz w:val="22"/>
              <w:szCs w:val="22"/>
            </w:rPr>
            <w:tag w:val="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
            <w:id w:val="-1828742058"/>
            <w:placeholder>
              <w:docPart w:val="DefaultPlaceholder_-1854013440"/>
            </w:placeholder>
          </w:sdtPr>
          <w:sdtEndPr/>
          <w:sdtContent>
            <w:tc>
              <w:tcPr>
                <w:tcW w:w="1862" w:type="dxa"/>
                <w:tcMar>
                  <w:top w:w="80" w:type="dxa"/>
                  <w:left w:w="100" w:type="dxa"/>
                  <w:bottom w:w="80" w:type="dxa"/>
                  <w:right w:w="100" w:type="dxa"/>
                </w:tcMar>
              </w:tcPr>
              <w:p w14:paraId="1FCC3AB4" w14:textId="336855DA" w:rsidR="00673E33" w:rsidRPr="007D6557" w:rsidRDefault="0049276E" w:rsidP="006A18C8">
                <w:pPr>
                  <w:spacing w:line="230" w:lineRule="auto"/>
                  <w:ind w:firstLine="0"/>
                  <w:rPr>
                    <w:sz w:val="22"/>
                    <w:szCs w:val="22"/>
                  </w:rPr>
                </w:pPr>
                <w:r w:rsidRPr="0049276E">
                  <w:rPr>
                    <w:color w:val="000000"/>
                    <w:sz w:val="22"/>
                    <w:szCs w:val="22"/>
                  </w:rPr>
                  <w:t>(Boivin, Boudreau, and Kosmadopoulos 2022)</w:t>
                </w:r>
              </w:p>
            </w:tc>
          </w:sdtContent>
        </w:sdt>
        <w:tc>
          <w:tcPr>
            <w:tcW w:w="1703" w:type="dxa"/>
            <w:tcMar>
              <w:top w:w="80" w:type="dxa"/>
              <w:left w:w="100" w:type="dxa"/>
              <w:bottom w:w="80" w:type="dxa"/>
              <w:right w:w="100" w:type="dxa"/>
            </w:tcMar>
          </w:tcPr>
          <w:p w14:paraId="78F4C8AE" w14:textId="77777777" w:rsidR="00673E33" w:rsidRPr="007D6557" w:rsidRDefault="00673E33" w:rsidP="006A18C8">
            <w:pPr>
              <w:spacing w:line="230" w:lineRule="auto"/>
              <w:ind w:firstLine="0"/>
              <w:rPr>
                <w:sz w:val="22"/>
                <w:szCs w:val="22"/>
              </w:rPr>
            </w:pPr>
            <w:r w:rsidRPr="007D6557">
              <w:rPr>
                <w:rFonts w:eastAsia="Times New Roman"/>
                <w:sz w:val="22"/>
                <w:szCs w:val="22"/>
              </w:rPr>
              <w:t>Tinjauan sistematis dan meta-analisis; shift work dan gangguan ritme sirkadian; analisis risiko kardiovaskular dan metabolik</w:t>
            </w:r>
          </w:p>
        </w:tc>
        <w:tc>
          <w:tcPr>
            <w:tcW w:w="2412" w:type="dxa"/>
            <w:tcMar>
              <w:top w:w="80" w:type="dxa"/>
              <w:left w:w="100" w:type="dxa"/>
              <w:bottom w:w="80" w:type="dxa"/>
              <w:right w:w="100" w:type="dxa"/>
            </w:tcMar>
          </w:tcPr>
          <w:p w14:paraId="61C3AB60" w14:textId="77777777" w:rsidR="00673E33" w:rsidRPr="007D6557" w:rsidRDefault="00673E33" w:rsidP="006A18C8">
            <w:pPr>
              <w:spacing w:line="230" w:lineRule="auto"/>
              <w:ind w:firstLine="0"/>
              <w:rPr>
                <w:sz w:val="22"/>
                <w:szCs w:val="22"/>
              </w:rPr>
            </w:pPr>
            <w:r w:rsidRPr="007D6557">
              <w:rPr>
                <w:rFonts w:eastAsia="Times New Roman"/>
                <w:sz w:val="22"/>
                <w:szCs w:val="22"/>
              </w:rPr>
              <w:t>Mengkompilasi bukti epidemiologis dampak pola kerja tidak teratur terhadap kesehatan; mendukung perlunya intervensi berbasis regularitas jadwal pada populasi pekerja dengan pola tidak teratur</w:t>
            </w:r>
          </w:p>
        </w:tc>
        <w:tc>
          <w:tcPr>
            <w:tcW w:w="1960" w:type="dxa"/>
            <w:tcMar>
              <w:top w:w="80" w:type="dxa"/>
              <w:left w:w="100" w:type="dxa"/>
              <w:bottom w:w="80" w:type="dxa"/>
              <w:right w:w="100" w:type="dxa"/>
            </w:tcMar>
          </w:tcPr>
          <w:p w14:paraId="2A927EEF" w14:textId="77777777" w:rsidR="00673E33" w:rsidRPr="007D6557" w:rsidRDefault="00673E33" w:rsidP="006A18C8">
            <w:pPr>
              <w:spacing w:line="230" w:lineRule="auto"/>
              <w:ind w:firstLine="0"/>
              <w:rPr>
                <w:sz w:val="22"/>
                <w:szCs w:val="22"/>
              </w:rPr>
            </w:pPr>
            <w:r w:rsidRPr="007D6557">
              <w:rPr>
                <w:rFonts w:eastAsia="Times New Roman"/>
                <w:sz w:val="22"/>
                <w:szCs w:val="22"/>
              </w:rPr>
              <w:t>Bersifat review; tidak mengajukan sistem penjadwalan otomatis; rekomendasi bersifat naratif dan umum</w:t>
            </w:r>
          </w:p>
        </w:tc>
      </w:tr>
      <w:tr w:rsidR="00632511" w14:paraId="3216FF96" w14:textId="77777777" w:rsidTr="004621C9">
        <w:tc>
          <w:tcPr>
            <w:tcW w:w="524" w:type="dxa"/>
            <w:tcMar>
              <w:top w:w="80" w:type="dxa"/>
              <w:left w:w="100" w:type="dxa"/>
              <w:bottom w:w="80" w:type="dxa"/>
              <w:right w:w="100" w:type="dxa"/>
            </w:tcMar>
          </w:tcPr>
          <w:p w14:paraId="4644132B"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11</w:t>
            </w:r>
          </w:p>
        </w:tc>
        <w:tc>
          <w:tcPr>
            <w:tcW w:w="1862" w:type="dxa"/>
            <w:tcMar>
              <w:top w:w="80" w:type="dxa"/>
              <w:left w:w="100" w:type="dxa"/>
              <w:bottom w:w="80" w:type="dxa"/>
              <w:right w:w="100" w:type="dxa"/>
            </w:tcMar>
          </w:tcPr>
          <w:sdt>
            <w:sdtPr>
              <w:rPr>
                <w:rFonts w:eastAsia="Times New Roman"/>
                <w:i/>
                <w:iCs/>
                <w:color w:val="000000"/>
                <w:sz w:val="22"/>
                <w:szCs w:val="22"/>
              </w:rPr>
              <w:tag w:val="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
              <w:id w:val="1630969214"/>
              <w:placeholder>
                <w:docPart w:val="DefaultPlaceholder_-1854013440"/>
              </w:placeholder>
            </w:sdtPr>
            <w:sdtEndPr/>
            <w:sdtContent>
              <w:p w14:paraId="3CA03D7A" w14:textId="41F43AB2" w:rsidR="00673E33" w:rsidRPr="007D6557" w:rsidRDefault="0049276E" w:rsidP="00F65727">
                <w:pPr>
                  <w:spacing w:line="230" w:lineRule="auto"/>
                  <w:ind w:firstLine="0"/>
                  <w:rPr>
                    <w:sz w:val="22"/>
                    <w:szCs w:val="22"/>
                  </w:rPr>
                </w:pPr>
                <w:r w:rsidRPr="0049276E">
                  <w:rPr>
                    <w:rFonts w:eastAsia="Times New Roman"/>
                    <w:color w:val="000000"/>
                    <w:sz w:val="22"/>
                    <w:szCs w:val="22"/>
                  </w:rPr>
                  <w:t>(Choi et al. 2018)</w:t>
                </w:r>
              </w:p>
            </w:sdtContent>
          </w:sdt>
        </w:tc>
        <w:tc>
          <w:tcPr>
            <w:tcW w:w="1703" w:type="dxa"/>
            <w:tcMar>
              <w:top w:w="80" w:type="dxa"/>
              <w:left w:w="100" w:type="dxa"/>
              <w:bottom w:w="80" w:type="dxa"/>
              <w:right w:w="100" w:type="dxa"/>
            </w:tcMar>
          </w:tcPr>
          <w:p w14:paraId="6A633787" w14:textId="6D3F3E16" w:rsidR="00673E33" w:rsidRPr="007D6557" w:rsidRDefault="00F65727" w:rsidP="006A18C8">
            <w:pPr>
              <w:spacing w:line="230" w:lineRule="auto"/>
              <w:ind w:firstLine="0"/>
              <w:rPr>
                <w:sz w:val="22"/>
                <w:szCs w:val="22"/>
              </w:rPr>
            </w:pPr>
            <w:r w:rsidRPr="007D6557">
              <w:rPr>
                <w:sz w:val="22"/>
                <w:szCs w:val="22"/>
              </w:rPr>
              <w:t>Review dan evaluasi aplikasi smartphone untuk sleep self-management</w:t>
            </w:r>
          </w:p>
        </w:tc>
        <w:tc>
          <w:tcPr>
            <w:tcW w:w="2412" w:type="dxa"/>
            <w:tcMar>
              <w:top w:w="80" w:type="dxa"/>
              <w:left w:w="100" w:type="dxa"/>
              <w:bottom w:w="80" w:type="dxa"/>
              <w:right w:w="100" w:type="dxa"/>
            </w:tcMar>
          </w:tcPr>
          <w:p w14:paraId="7B561772" w14:textId="3B778550" w:rsidR="00673E33" w:rsidRPr="007D6557" w:rsidRDefault="00F65727" w:rsidP="006A18C8">
            <w:pPr>
              <w:spacing w:line="230" w:lineRule="auto"/>
              <w:ind w:firstLine="0"/>
              <w:rPr>
                <w:sz w:val="22"/>
                <w:szCs w:val="22"/>
              </w:rPr>
            </w:pPr>
            <w:r w:rsidRPr="007D6557">
              <w:rPr>
                <w:sz w:val="22"/>
                <w:szCs w:val="22"/>
              </w:rPr>
              <w:t>Menunjukkan bahwa aplikasi tidur digital telah banyak digunakan untuk mendukung pemantauan dan pengelolaan tidur mandiri</w:t>
            </w:r>
          </w:p>
        </w:tc>
        <w:tc>
          <w:tcPr>
            <w:tcW w:w="1960" w:type="dxa"/>
            <w:tcMar>
              <w:top w:w="80" w:type="dxa"/>
              <w:left w:w="100" w:type="dxa"/>
              <w:bottom w:w="80" w:type="dxa"/>
              <w:right w:w="100" w:type="dxa"/>
            </w:tcMar>
          </w:tcPr>
          <w:p w14:paraId="30CE75B6" w14:textId="6B0DC00A" w:rsidR="00673E33" w:rsidRPr="007D6557" w:rsidRDefault="00F65727" w:rsidP="006A18C8">
            <w:pPr>
              <w:spacing w:line="230" w:lineRule="auto"/>
              <w:ind w:firstLine="0"/>
              <w:rPr>
                <w:sz w:val="22"/>
                <w:szCs w:val="22"/>
              </w:rPr>
            </w:pPr>
            <w:r w:rsidRPr="007D6557">
              <w:rPr>
                <w:rFonts w:eastAsia="Times New Roman"/>
                <w:sz w:val="22"/>
                <w:szCs w:val="22"/>
              </w:rPr>
              <w:t xml:space="preserve">Tidak membahas optimasi jadwal tidur berbasis metaheuristik, tidak </w:t>
            </w:r>
            <w:r w:rsidR="00867974">
              <w:rPr>
                <w:rFonts w:eastAsia="Times New Roman"/>
                <w:sz w:val="22"/>
                <w:szCs w:val="22"/>
              </w:rPr>
              <w:t>menerapkan penalti regularitas yang terinspirasi konsep SRI</w:t>
            </w:r>
            <w:r w:rsidRPr="007D6557">
              <w:rPr>
                <w:rFonts w:eastAsia="Times New Roman"/>
                <w:sz w:val="22"/>
                <w:szCs w:val="22"/>
              </w:rPr>
              <w:t xml:space="preserve"> sebagai tujuan optimasi, dan tidak memodelkan kendala aktivitas harian secara kombinatorial</w:t>
            </w:r>
          </w:p>
        </w:tc>
      </w:tr>
    </w:tbl>
    <w:p w14:paraId="77A89F5C" w14:textId="52D6EA88" w:rsidR="00673E33" w:rsidRDefault="00673E33" w:rsidP="007D6557">
      <w:pPr>
        <w:spacing w:before="60" w:after="240"/>
        <w:jc w:val="center"/>
        <w:rPr>
          <w:rFonts w:eastAsia="Times New Roman"/>
          <w:i/>
          <w:iCs/>
          <w:sz w:val="20"/>
          <w:szCs w:val="20"/>
        </w:rPr>
      </w:pPr>
      <w:r>
        <w:rPr>
          <w:rFonts w:eastAsia="Times New Roman"/>
          <w:i/>
          <w:iCs/>
          <w:sz w:val="20"/>
          <w:szCs w:val="20"/>
        </w:rPr>
        <w:t>Sumber: Diolah dari berbagai pustaka, 2026</w:t>
      </w:r>
    </w:p>
    <w:p w14:paraId="19F05796" w14:textId="77777777" w:rsidR="007D6557" w:rsidRDefault="007D6557" w:rsidP="007D6557">
      <w:pPr>
        <w:spacing w:before="60" w:after="240"/>
        <w:jc w:val="center"/>
      </w:pPr>
    </w:p>
    <w:p w14:paraId="1AF69684" w14:textId="77777777" w:rsidR="00673E33" w:rsidRDefault="00673E33" w:rsidP="00AC5718">
      <w:pPr>
        <w:pStyle w:val="Heading2"/>
        <w:numPr>
          <w:ilvl w:val="0"/>
          <w:numId w:val="0"/>
        </w:numPr>
        <w:spacing w:before="300" w:after="120"/>
        <w:ind w:left="284" w:hanging="284"/>
      </w:pPr>
      <w:bookmarkStart w:id="72" w:name="_Toc234856647"/>
      <w:r>
        <w:rPr>
          <w:rFonts w:eastAsia="Times New Roman"/>
        </w:rPr>
        <w:t>2.3 Gap Penelitian dan Posisi Penelitian</w:t>
      </w:r>
      <w:bookmarkEnd w:id="72"/>
    </w:p>
    <w:p w14:paraId="00F916CE" w14:textId="77777777" w:rsidR="00673E33" w:rsidRDefault="00673E33" w:rsidP="00EA4EE7">
      <w:r>
        <w:t>Berdasarkan landasan teori pada Subbab 2.1 dan tinjauan sumber pustaka pada Subbab 2.2, terdapat tiga kesenjangan penelitian (research gap) yang dapat diidentifikasi.</w:t>
      </w:r>
    </w:p>
    <w:p w14:paraId="6EEC8FEF" w14:textId="7EF09A29" w:rsidR="00673E33" w:rsidRDefault="00086FE3" w:rsidP="00EA4EE7">
      <w:r w:rsidRPr="00086FE3">
        <w:t>Pertama, berbagai penelitian telah menunjukkan pentingnya regularitas tidur terhadap kualitas fungsi harian dan kondisi kesehatan. Namun, penerapan aspek regularitas tidur sebagai pertimbangan operasional dalam sistem optimasi jadwal tidur otomatis masih relatif terbatas. Penelitian ini menggunakan konsep regularitas tidur tersebut sebagai dasar perancangan penalti terhadap perubahan waktu mulai tidur utama antarhari, tanpa mengklaim melakukan perhitungan nilai SRI klinis secara penuh</w:t>
      </w:r>
      <w:r w:rsidR="00673E33">
        <w:t>.</w:t>
      </w:r>
    </w:p>
    <w:p w14:paraId="045ABF63" w14:textId="411C34DD" w:rsidR="00673E33" w:rsidRDefault="00673E33" w:rsidP="00EA4EE7">
      <w:r>
        <w:t>Kedua, penelitian di bidang optimasi penjadwalan berkendalikan, seperti nurse scheduling dengan GA yang dilakukan oleh Aickelin dan Dowsland</w:t>
      </w:r>
      <w:r>
        <w:rPr>
          <w:i/>
          <w:iCs/>
        </w:rPr>
        <w:t xml:space="preserve"> </w:t>
      </w:r>
      <w:sdt>
        <w:sdtPr>
          <w:rPr>
            <w:i/>
            <w:iCs/>
            <w:color w:val="000000"/>
          </w:rPr>
          <w:tag w:val="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14590418"/>
          <w:placeholder>
            <w:docPart w:val="DefaultPlaceholder_-1854013440"/>
          </w:placeholder>
        </w:sdtPr>
        <w:sdtEndPr>
          <w:rPr>
            <w:i w:val="0"/>
            <w:iCs w:val="0"/>
          </w:rPr>
        </w:sdtEndPr>
        <w:sdtContent>
          <w:r w:rsidR="0049276E" w:rsidRPr="0049276E">
            <w:rPr>
              <w:color w:val="000000"/>
            </w:rPr>
            <w:t>(Aickelin and Dowsland 2004)</w:t>
          </w:r>
        </w:sdtContent>
      </w:sdt>
      <w:r>
        <w:t>, telah menunjukkan potensi pendekatan metaheuristik pada masalah-masalah sejenis di domain kesehatan. Namun penerapan pendekatan ini pada domain penjadwalan tidur personal dengan kendala biologis yang relevan secara klinis — mencakup sleep debt, fatigue index, dan regularitas sirkadian — masih relatif terbatas dalam literatur yang tersedia.</w:t>
      </w:r>
    </w:p>
    <w:p w14:paraId="286CE5D9" w14:textId="69718A6A" w:rsidR="00673E33" w:rsidRDefault="00F65727" w:rsidP="00EA4EE7">
      <w:r w:rsidRPr="00F65727">
        <w:t>Ketiga, berbagai aplikasi digital untuk manajemen tidur umumnya berfokus pada pemantauan, edukasi, atau dukungan pengelolaan tidur secara mandiri, tetapi belum secara khusus diarahkan sebagai sistem optimasi jadwal tidur personal berbasis metaheuristik yang mempertimbangkan kendala dan preferensi individual secara kombinatorial (Choi et al. 2018)</w:t>
      </w:r>
      <w:r w:rsidR="00673E33">
        <w:t>. Sistem-sistem ini belum memanfaatkan pendekatan metaheuristik yang mampu menjelajahi ruang solusi luas tanpa memerlukan asumsi konveksitas atau diferensiabilitas fungsi tujuan.</w:t>
      </w:r>
    </w:p>
    <w:p w14:paraId="69432692" w14:textId="281F5F77" w:rsidR="002B454B" w:rsidRPr="00673E33" w:rsidRDefault="00A01FE7" w:rsidP="00EA4EE7">
      <w:pPr>
        <w:rPr>
          <w:lang w:val="en-US"/>
        </w:rPr>
      </w:pPr>
      <w:r w:rsidRPr="00A01FE7">
        <w:t>Penelitian ini mengusulkan optimasi jadwal tidur mingguan dengan penalti regularitas berbasis pergeseran waktu tidur utama antarhari. Pendekatan tersebut terinspirasi oleh pentingnya regularitas tidur yang dijelaskan dalam literatur SRI, namun tidak dimaksudkan sebagai perhitungan nilai SRI klinis penuh.</w:t>
      </w:r>
    </w:p>
    <w:p w14:paraId="502BA8F2" w14:textId="77777777" w:rsidR="00AE5544" w:rsidRDefault="00AE5544">
      <w:pPr>
        <w:spacing w:after="160" w:line="259" w:lineRule="auto"/>
        <w:ind w:firstLine="0"/>
        <w:jc w:val="left"/>
        <w:rPr>
          <w:rFonts w:eastAsiaTheme="majorEastAsia"/>
          <w:b/>
          <w:bCs/>
          <w:lang w:val="en-US"/>
        </w:rPr>
      </w:pPr>
      <w:r>
        <w:rPr>
          <w:lang w:val="en-US"/>
        </w:rPr>
        <w:br w:type="page"/>
      </w:r>
    </w:p>
    <w:p w14:paraId="35FD3A0F" w14:textId="77777777" w:rsidR="005D78AE" w:rsidRPr="00C54B46" w:rsidRDefault="005D78AE" w:rsidP="00093C6C">
      <w:pPr>
        <w:pStyle w:val="Heading1"/>
        <w:rPr>
          <w:lang w:val="en-US"/>
        </w:rPr>
      </w:pPr>
      <w:bookmarkStart w:id="73" w:name="_Toc234856648"/>
      <w:r w:rsidRPr="00C54B46">
        <w:rPr>
          <w:lang w:val="en-US"/>
        </w:rPr>
        <w:lastRenderedPageBreak/>
        <w:t>BAB III</w:t>
      </w:r>
      <w:bookmarkEnd w:id="73"/>
    </w:p>
    <w:p w14:paraId="4EA92BBD" w14:textId="77777777" w:rsidR="005D78AE" w:rsidRPr="00C54B46" w:rsidRDefault="005D78AE" w:rsidP="00093C6C">
      <w:pPr>
        <w:pStyle w:val="Heading1"/>
        <w:rPr>
          <w:lang w:val="en-US"/>
        </w:rPr>
      </w:pPr>
      <w:bookmarkStart w:id="74" w:name="_Toc234856649"/>
      <w:r w:rsidRPr="00C54B46">
        <w:rPr>
          <w:lang w:val="en-US"/>
        </w:rPr>
        <w:t>METODOLOGI PENELITIAN</w:t>
      </w:r>
      <w:bookmarkEnd w:id="74"/>
    </w:p>
    <w:p w14:paraId="4AFFC6C7" w14:textId="77777777" w:rsidR="005D430A" w:rsidRPr="005D430A" w:rsidRDefault="005D430A" w:rsidP="004F0CE5">
      <w:pPr>
        <w:pStyle w:val="ListParagraph"/>
        <w:ind w:left="2094" w:firstLine="0"/>
      </w:pPr>
    </w:p>
    <w:p w14:paraId="5179A752"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75" w:name="_Toc183287649"/>
      <w:bookmarkStart w:id="76" w:name="_Toc183313899"/>
      <w:bookmarkStart w:id="77" w:name="_Toc183315187"/>
      <w:bookmarkStart w:id="78" w:name="_Toc183317142"/>
      <w:bookmarkStart w:id="79" w:name="_Toc183317186"/>
      <w:bookmarkStart w:id="80" w:name="_Toc229847239"/>
      <w:bookmarkStart w:id="81" w:name="_Toc229939329"/>
      <w:bookmarkStart w:id="82" w:name="_Toc230033467"/>
      <w:bookmarkStart w:id="83" w:name="_Toc230111061"/>
      <w:bookmarkStart w:id="84" w:name="_Toc230111432"/>
      <w:bookmarkStart w:id="85" w:name="_Toc234610836"/>
      <w:bookmarkStart w:id="86" w:name="_Toc234856650"/>
      <w:bookmarkEnd w:id="75"/>
      <w:bookmarkEnd w:id="76"/>
      <w:bookmarkEnd w:id="77"/>
      <w:bookmarkEnd w:id="78"/>
      <w:bookmarkEnd w:id="79"/>
      <w:bookmarkEnd w:id="80"/>
      <w:bookmarkEnd w:id="81"/>
      <w:bookmarkEnd w:id="82"/>
      <w:bookmarkEnd w:id="83"/>
      <w:bookmarkEnd w:id="84"/>
      <w:bookmarkEnd w:id="85"/>
      <w:bookmarkEnd w:id="86"/>
    </w:p>
    <w:p w14:paraId="0D5213A6" w14:textId="00F552A2" w:rsidR="000E2257" w:rsidRDefault="000E2257" w:rsidP="00AE2B0F">
      <w:pPr>
        <w:pStyle w:val="Heading2"/>
        <w:ind w:left="426" w:hanging="426"/>
      </w:pPr>
      <w:bookmarkStart w:id="87" w:name="_Toc234856651"/>
      <w:r>
        <w:rPr>
          <w:rFonts w:eastAsia="Times New Roman"/>
        </w:rPr>
        <w:t>Jenis dan Rancangan Penelitian</w:t>
      </w:r>
      <w:bookmarkEnd w:id="87"/>
    </w:p>
    <w:p w14:paraId="1E4870EE" w14:textId="77777777" w:rsidR="00AE2B0F" w:rsidRDefault="000E2257" w:rsidP="00EA4EE7">
      <w:r>
        <w:t>Penelitian ini merupakan penelitian implementatif dengan pendekatan eksperimen komputasional. Disebut implementatif karena tujuan utama penelitian adalah merancang, membangun, dan menguji sistem optimasi jadwal tidur berbasis algoritma pada program yang dapat dijalankan; bukan menghasilkan teori baru maupun melakukan survei terhadap fenomena empiris. Pendekatan eksperimen komputasional digunakan karena evaluasi dilakukan melalui serangkaian percobaan terprogram terhadap dataset aktivitas subjek, mencakup kalibrasi parameter, optimasi jadwal, dan perbandingan hasil terhadap metode baseline.</w:t>
      </w:r>
      <w:r w:rsidR="00AE2B0F">
        <w:t xml:space="preserve"> </w:t>
      </w:r>
    </w:p>
    <w:p w14:paraId="3E4C04D4" w14:textId="442A1A86" w:rsidR="00B62F42" w:rsidRPr="00AE2B0F" w:rsidRDefault="000E2257" w:rsidP="00EA4EE7">
      <w:r>
        <w:t xml:space="preserve">Metode utama yang diterapkan adalah </w:t>
      </w:r>
      <w:r w:rsidR="000434EF">
        <w:t>Genetic Algorithm dan Hill Climbing</w:t>
      </w:r>
      <w:r>
        <w:t xml:space="preserve">, yaitu algoritma hibrida yang menggabungkan Genetic Algorithm (GA) sebagai mekanisme eksplorasi global dengan Hill Climbing (HC) sebagai mekanisme eksploitasi lokal. GA bertugas menjelajahi ruang solusi yang luas melalui mekanisme evolusi berbasis populasi, sedangkan HC memperhalus solusi terbaik hasil evolusi melalui pencarian lokal yang presisi. </w:t>
      </w:r>
      <w:r w:rsidR="00B62F42" w:rsidRPr="00B62F42">
        <w:t>Dalam implementasi sistem ini, kedua metode digabungkan secara sekuensial. Genetic Algorithm terlebih dahulu digunakan untuk menjelajahi ruang solusi dan menghasilkan kandidat jadwal terbaik, kemudian Hill Climbing diterapkan pada solusi terbaik tersebut untuk melakukan penyempurnaan lokal.</w:t>
      </w:r>
    </w:p>
    <w:p w14:paraId="5D7E7EBE" w14:textId="4D92C776" w:rsidR="000E2257" w:rsidRDefault="00086FE3" w:rsidP="00EA4EE7">
      <w:r w:rsidRPr="00086FE3">
        <w:t>Objek penelitian berupa jadwal tidur dan aktivitas harian subjek dalam horizon tujuh hari. Jadwal direpresentasikan sebagai kromosom diskret sepanjang 48 gen, di mana setiap gen merepresentasikan satu slot waktu berdurasi 30 menit. Aktivitas yang dimodelkan meliputi tidur utama, kerja, nap, santai, dan kuliah. Sistem menghasilkan rekomendasi jadwal yang mempertimbangkan aktivitas wajib, target durasi tidur, perubahan fatigue akibat aktivitas, manfaat pemulihan tidur, serta regularitas waktu mulai tidur antarhari</w:t>
      </w:r>
      <w:r w:rsidR="000E2257">
        <w:t>.</w:t>
      </w:r>
    </w:p>
    <w:p w14:paraId="58D12B4B" w14:textId="7C3B325E" w:rsidR="000E2257" w:rsidRDefault="00086FE3" w:rsidP="00EA4EE7">
      <w:r>
        <w:t>Secara keseluruhan, tahapan penelitian meliputi penyediaan dataset, pra-pemrosesan dan representasi slot wajib, perancangan fitness, implementasi repair chromosome, Genetic Algorithm dan Hill Climbing, optimasi mingguan dengan carry-over, perbandingan dengan baseline, serta evaluasi multi-subjek. Aplikasi menyediakan mekanisme kalibrasi, tetapi kalibrasi dilewati pada eksekusi final.</w:t>
      </w:r>
    </w:p>
    <w:p w14:paraId="06083245" w14:textId="77777777" w:rsidR="00AE2B0F" w:rsidRDefault="00AE2B0F" w:rsidP="00AE2B0F"/>
    <w:p w14:paraId="6B76C824" w14:textId="5B33576D" w:rsidR="000E2257" w:rsidRDefault="000E2257" w:rsidP="00AE2B0F">
      <w:pPr>
        <w:pStyle w:val="Heading2"/>
        <w:ind w:left="426" w:hanging="426"/>
      </w:pPr>
      <w:bookmarkStart w:id="88" w:name="_Toc234856652"/>
      <w:r>
        <w:rPr>
          <w:rFonts w:eastAsia="Times New Roman"/>
        </w:rPr>
        <w:t>Data Penelitian</w:t>
      </w:r>
      <w:bookmarkEnd w:id="88"/>
    </w:p>
    <w:p w14:paraId="105A6E01" w14:textId="7713E926" w:rsidR="00A24D14" w:rsidRDefault="00A24D14" w:rsidP="00EA4EE7">
      <w:r w:rsidRPr="00A24D14">
        <w:t>Data penelitian diperoleh melalui kuesioner terhadap sejumlah responden yang memenuhi kriteria penelitian. Kuesioner mengumpulkan informasi aktivitas wajib harian serta kebutuhan istirahat subjek. Jawaban responden kemudian dikonversi menjadi indeks slot waktu dalam format CSV, dengan satu slot merepresentasikan interval 30 menit.</w:t>
      </w:r>
    </w:p>
    <w:p w14:paraId="46E8FC7F" w14:textId="36AFC662" w:rsidR="000E2257" w:rsidRDefault="000E2257" w:rsidP="00EA4EE7">
      <w:r>
        <w:t xml:space="preserve">Data yang digunakan dalam penelitian ini berupa dataset aktivitas subjek dalam format CSV. Setiap baris pada dataset merepresentasikan satu subjek, dan setiap pasang </w:t>
      </w:r>
      <w:r>
        <w:lastRenderedPageBreak/>
        <w:t>kolom merepresentasikan aktivitas subjek pada hari tertentu dalam seminggu. Kolom-kolom utama yang digunakan adalah sebagai berikut.</w:t>
      </w:r>
    </w:p>
    <w:p w14:paraId="732B71DF" w14:textId="77777777" w:rsidR="000E2257" w:rsidRDefault="000E2257" w:rsidP="00B825AE">
      <w:pPr>
        <w:pStyle w:val="ListParagraph"/>
        <w:numPr>
          <w:ilvl w:val="0"/>
          <w:numId w:val="36"/>
        </w:numPr>
      </w:pPr>
      <w:r>
        <w:t>Nama, yaitu identitas subjek yang digunakan untuk penelusuran data.</w:t>
      </w:r>
    </w:p>
    <w:p w14:paraId="64BC5AC4" w14:textId="77777777" w:rsidR="000E2257" w:rsidRDefault="000E2257" w:rsidP="00B825AE">
      <w:pPr>
        <w:pStyle w:val="ListParagraph"/>
        <w:numPr>
          <w:ilvl w:val="0"/>
          <w:numId w:val="36"/>
        </w:numPr>
      </w:pPr>
      <w:r>
        <w:t>Kerja_Senin hingga Kerja_Minggu, yaitu daftar indeks slot waktu aktivitas kerja pada masing-masing hari.</w:t>
      </w:r>
    </w:p>
    <w:p w14:paraId="4BA1465E" w14:textId="77777777" w:rsidR="00E01B60" w:rsidRDefault="00E01B60" w:rsidP="00B825AE">
      <w:pPr>
        <w:pStyle w:val="ListParagraph"/>
        <w:numPr>
          <w:ilvl w:val="0"/>
          <w:numId w:val="36"/>
        </w:numPr>
      </w:pPr>
    </w:p>
    <w:p w14:paraId="28F2FAA1" w14:textId="57092061" w:rsidR="000E2257" w:rsidRDefault="000E2257" w:rsidP="00B825AE">
      <w:pPr>
        <w:pStyle w:val="ListParagraph"/>
        <w:numPr>
          <w:ilvl w:val="0"/>
          <w:numId w:val="36"/>
        </w:numPr>
      </w:pPr>
      <w:r>
        <w:t>Kuliah_Senin hingga Kuliah_Minggu, yaitu daftar indeks slot waktu aktivitas kuliah pada masing-masing hari.</w:t>
      </w:r>
    </w:p>
    <w:p w14:paraId="0C85BBC6" w14:textId="51E43BBB" w:rsidR="000E2257" w:rsidRDefault="007C7519" w:rsidP="00EA4EE7">
      <w:r>
        <w:t>Dataset pengujian final adalah ekspor mentah Google Forms `kuisoner (Jawaban) - Form Responses 1.csv`, yang memuat 63 baris data, 63 responden unik, dan 27 kolom sumber. Eksperimen utama memakai seluruh 63 responden selama tujuh hari. Kalibrasi dilewati pada eksekusi final dengan opsi --skip-calibration; karena itu angka hasil Bab IV tidak ditafsirkan sebagai hasil grid search pada dataset pengujian.</w:t>
      </w:r>
    </w:p>
    <w:p w14:paraId="66D32178" w14:textId="142C0D58" w:rsidR="00100C0E" w:rsidRDefault="00E01B60" w:rsidP="000E2257">
      <w:pPr>
        <w:spacing w:after="160"/>
        <w:rPr>
          <w:rFonts w:eastAsia="Times New Roman"/>
        </w:rPr>
      </w:pPr>
      <w:r>
        <w:rPr>
          <w:noProof/>
        </w:rPr>
        <w:drawing>
          <wp:anchor distT="0" distB="0" distL="114300" distR="114300" simplePos="0" relativeHeight="251678720" behindDoc="1" locked="0" layoutInCell="1" allowOverlap="1" wp14:anchorId="7908B637" wp14:editId="3C3CDB72">
            <wp:simplePos x="0" y="0"/>
            <wp:positionH relativeFrom="column">
              <wp:posOffset>0</wp:posOffset>
            </wp:positionH>
            <wp:positionV relativeFrom="paragraph">
              <wp:posOffset>304800</wp:posOffset>
            </wp:positionV>
            <wp:extent cx="5905500" cy="32994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128" t="22138" r="1272" b="22773"/>
                    <a:stretch/>
                  </pic:blipFill>
                  <pic:spPr bwMode="auto">
                    <a:xfrm>
                      <a:off x="0" y="0"/>
                      <a:ext cx="5905500" cy="329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DCCF08" w14:textId="0EEA563B" w:rsidR="004621C9" w:rsidRDefault="004621C9" w:rsidP="004621C9">
      <w:pPr>
        <w:keepNext/>
        <w:spacing w:after="160"/>
        <w:jc w:val="center"/>
      </w:pPr>
    </w:p>
    <w:p w14:paraId="00810ED0" w14:textId="1EF3EC53" w:rsidR="00F90363" w:rsidRPr="00AC1287" w:rsidRDefault="004621C9" w:rsidP="004621C9">
      <w:pPr>
        <w:pStyle w:val="Caption"/>
        <w:jc w:val="center"/>
        <w:rPr>
          <w:i w:val="0"/>
          <w:iCs w:val="0"/>
          <w:color w:val="auto"/>
          <w:sz w:val="22"/>
          <w:szCs w:val="22"/>
        </w:rPr>
      </w:pPr>
      <w:bookmarkStart w:id="89" w:name="_Toc23011042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4</w:t>
      </w:r>
      <w:r w:rsidRPr="00AC1287">
        <w:rPr>
          <w:i w:val="0"/>
          <w:iCs w:val="0"/>
          <w:color w:val="auto"/>
          <w:sz w:val="22"/>
          <w:szCs w:val="22"/>
        </w:rPr>
        <w:fldChar w:fldCharType="end"/>
      </w:r>
      <w:r w:rsidRPr="00AC1287">
        <w:rPr>
          <w:i w:val="0"/>
          <w:iCs w:val="0"/>
          <w:color w:val="auto"/>
          <w:sz w:val="22"/>
          <w:szCs w:val="22"/>
        </w:rPr>
        <w:t xml:space="preserve"> Alur Metodologi Penelitian</w:t>
      </w:r>
      <w:bookmarkEnd w:id="89"/>
    </w:p>
    <w:p w14:paraId="4BB663B1" w14:textId="270CD789" w:rsidR="00F90363" w:rsidRDefault="00E76637" w:rsidP="00F90363">
      <w:pPr>
        <w:pStyle w:val="Caption"/>
        <w:jc w:val="center"/>
        <w:rPr>
          <w:i w:val="0"/>
          <w:iCs w:val="0"/>
          <w:color w:val="auto"/>
          <w:sz w:val="24"/>
          <w:szCs w:val="24"/>
        </w:rPr>
      </w:pPr>
      <w:r w:rsidRPr="00E76637">
        <w:rPr>
          <w:i w:val="0"/>
          <w:iCs w:val="0"/>
          <w:color w:val="auto"/>
          <w:sz w:val="24"/>
          <w:szCs w:val="24"/>
        </w:rPr>
        <w:t>Sumber: Diolah penulis</w:t>
      </w:r>
    </w:p>
    <w:p w14:paraId="48975505" w14:textId="77777777" w:rsidR="00E76637" w:rsidRPr="00E76637" w:rsidRDefault="00E76637" w:rsidP="00E76637"/>
    <w:p w14:paraId="417563A1" w14:textId="45D55EC9" w:rsidR="000E2257" w:rsidRDefault="00FF742B" w:rsidP="00AE2B0F">
      <w:pPr>
        <w:pStyle w:val="Heading2"/>
        <w:ind w:left="426" w:hanging="426"/>
        <w:rPr>
          <w:rFonts w:eastAsia="Times New Roman"/>
        </w:rPr>
      </w:pPr>
      <w:bookmarkStart w:id="90" w:name="_Toc234856653"/>
      <w:r>
        <w:rPr>
          <w:rFonts w:eastAsia="Times New Roman"/>
        </w:rPr>
        <w:t>Alur Penelitian</w:t>
      </w:r>
      <w:bookmarkEnd w:id="90"/>
    </w:p>
    <w:p w14:paraId="10EACF20" w14:textId="77777777" w:rsidR="00421E64" w:rsidRPr="00421E64" w:rsidRDefault="00421E64" w:rsidP="008C153C">
      <w:pPr>
        <w:rPr>
          <w:lang w:val="id-ID" w:eastAsia="id-ID"/>
        </w:rPr>
      </w:pPr>
      <w:r w:rsidRPr="00421E64">
        <w:rPr>
          <w:lang w:val="id-ID" w:eastAsia="id-ID"/>
        </w:rPr>
        <w:t xml:space="preserve">Penelitian ini dilaksanakan melalui serangkaian tahapan yang tersusun secara sistematis, dimulai dari pengumpulan data hingga evaluasi hasil optimasi. Setiap tahapan dirancang agar proses penelitian dapat berjalan secara terstruktur serta menghasilkan sistem </w:t>
      </w:r>
      <w:r w:rsidRPr="00421E64">
        <w:rPr>
          <w:lang w:val="id-ID" w:eastAsia="id-ID"/>
        </w:rPr>
        <w:lastRenderedPageBreak/>
        <w:t>optimasi jadwal tidur dan aktivitas yang sesuai dengan tujuan penelitian. Alur penelitian yang digunakan ditunjukkan pada Gambar 3.1.</w:t>
      </w:r>
    </w:p>
    <w:p w14:paraId="4481EB1A" w14:textId="77777777" w:rsidR="00AE2B0F" w:rsidRDefault="00421E64" w:rsidP="008C153C">
      <w:pPr>
        <w:rPr>
          <w:lang w:val="id-ID" w:eastAsia="id-ID"/>
        </w:rPr>
      </w:pPr>
      <w:r w:rsidRPr="00421E64">
        <w:rPr>
          <w:lang w:val="id-ID" w:eastAsia="id-ID"/>
        </w:rPr>
        <w:t>Tahap pertama adalah pengumpulan data penelitian. Pada tahap ini dilakukan pengumpulan data aktivitas harian pengguna melalui formulir isian yang kemudian dikonversi ke dalam berkas berformat CSV. Data tersebut memuat informasi mengenai jadwal aktivitas wajib, seperti jam kerja dan jam kuliah, serta preferensi pengguna yang meliputi target durasi tidur, waktu aktivitas, dan batasan-batasan lain yang diperlukan selama proses optimasi. Data yang telah dikumpulkan menjadi masukan utama bagi sistem.</w:t>
      </w:r>
    </w:p>
    <w:p w14:paraId="1C644D68" w14:textId="0FA83EE7" w:rsidR="00421E64" w:rsidRPr="00421E64" w:rsidRDefault="00421E64" w:rsidP="008C153C">
      <w:pPr>
        <w:rPr>
          <w:lang w:val="id-ID" w:eastAsia="id-ID"/>
        </w:rPr>
      </w:pPr>
      <w:r w:rsidRPr="00421E64">
        <w:rPr>
          <w:lang w:val="id-ID" w:eastAsia="id-ID"/>
        </w:rPr>
        <w:t>Tahap kedua adalah pra-pemrosesan data (pre-processing). Sistem melakukan pembacaan terhadap data CSV untuk memastikan seluruh informasi memiliki format yang sesuai. Selanjutnya seluruh aktivitas dikonversi ke dalam representasi waktu diskret sebanyak 48 slot per hari dengan interval 30 menit setiap slot. Pada tahap ini juga dilakukan identifikasi terhadap aktivitas yang bersifat wajib (mandatory), pembentukan slot transisi antaraktivitas, serta pemeriksaan kelayakan data (feasibility check). Apabila ditemukan konflik jadwal atau data yang tidak memenuhi ketentuan sistem, proses optimasi tidak dilanjutkan hingga data diperbaiki.</w:t>
      </w:r>
    </w:p>
    <w:p w14:paraId="4EFA49AD" w14:textId="59F6E08A" w:rsidR="00421E64" w:rsidRPr="00421E64" w:rsidRDefault="00421E64" w:rsidP="008C153C">
      <w:pPr>
        <w:rPr>
          <w:lang w:val="id-ID" w:eastAsia="id-ID"/>
        </w:rPr>
      </w:pPr>
      <w:r>
        <w:t>Setelah data dinyatakan valid, sistem membangkitkan populasi kandidat yang mempertahankan aktivitas wajib. Setiap kandidat dievaluasi dengan fungsi fitness, kemudian diproses menggunakan seleksi, crossover, mutasi, repair, dan Hill Climbing. Rincian matematis dan urutan operasional masing-masing proses disajikan pada subbab yang membahas proses tersebut.</w:t>
      </w:r>
    </w:p>
    <w:p w14:paraId="72E942D8" w14:textId="77777777" w:rsidR="00421E64" w:rsidRPr="00421E64" w:rsidRDefault="00421E64" w:rsidP="008C153C">
      <w:pPr>
        <w:rPr>
          <w:lang w:val="id-ID" w:eastAsia="id-ID"/>
        </w:rPr>
      </w:pPr>
      <w:r w:rsidRPr="00421E64">
        <w:rPr>
          <w:lang w:val="id-ID" w:eastAsia="id-ID"/>
        </w:rPr>
        <w:t>Tahap berikutnya adalah optimasi jadwal tidur mingguan. Optimasi dilakukan secara berurutan selama tujuh hari. Hasil optimasi pada suatu hari tidak berdiri sendiri, tetapi digunakan sebagai kondisi awal pada hari berikutnya. Informasi seperti tingkat kelelahan akhir dan waktu mulai tidur utama diteruskan (carry-over) sehingga sistem mampu menghasilkan jadwal yang lebih konsisten sepanjang minggu.</w:t>
      </w:r>
    </w:p>
    <w:p w14:paraId="79B63FDE" w14:textId="77777777" w:rsidR="00421E64" w:rsidRPr="00421E64" w:rsidRDefault="00421E64" w:rsidP="008C153C">
      <w:pPr>
        <w:rPr>
          <w:lang w:val="id-ID" w:eastAsia="id-ID"/>
        </w:rPr>
      </w:pPr>
      <w:r>
        <w:t>Pipeline menyediakan fasilitas kalibrasi parameter melalui grid search. Namun, pada eksperimen final fasilitas tersebut dilewati dengan opsi --skip-calibration; parameter eksperimen final karena itu mengikuti konfigurasi default_fallback yang dicatat pada METADATA.json.</w:t>
      </w:r>
    </w:p>
    <w:p w14:paraId="5FBD1AF6" w14:textId="78801787" w:rsidR="00421E64" w:rsidRPr="00421E64" w:rsidRDefault="00421E64" w:rsidP="008C153C">
      <w:pPr>
        <w:rPr>
          <w:lang w:val="id-ID" w:eastAsia="id-ID"/>
        </w:rPr>
      </w:pPr>
      <w:r>
        <w:t>Konfigurasi final yang sama digunakan pada tahap Baseline Comparison. Genetic Algorithm dan Hill Climbing dibandingkan dengan Greedy Schedule dan Fixed Schedule menggunakan masukan aktivitas yang sama.</w:t>
      </w:r>
    </w:p>
    <w:p w14:paraId="74C03E2F" w14:textId="77777777" w:rsidR="00421E64" w:rsidRPr="00421E64" w:rsidRDefault="00421E64" w:rsidP="008C153C">
      <w:pPr>
        <w:rPr>
          <w:lang w:val="id-ID" w:eastAsia="id-ID"/>
        </w:rPr>
      </w:pPr>
      <w:r w:rsidRPr="00421E64">
        <w:rPr>
          <w:lang w:val="id-ID" w:eastAsia="id-ID"/>
        </w:rPr>
        <w:t xml:space="preserve">Selanjutnya dilakukan evaluasi sistem melalui tiga skenario pengujian, yaitu pengujian optimasi mingguan (Weekly Optimization), pengujian perbandingan dengan metode baseline (Baseline Comparison), dan pengujian terhadap beberapa subjek dengan </w:t>
      </w:r>
      <w:r w:rsidRPr="00421E64">
        <w:rPr>
          <w:lang w:val="id-ID" w:eastAsia="id-ID"/>
        </w:rPr>
        <w:lastRenderedPageBreak/>
        <w:t>karakteristik aktivitas yang berbeda (Multi-Subject Test). Hasil setiap pengujian dianalisis berdasarkan nilai fitness, durasi tidur yang diperoleh, tingkat kelelahan akhir, serta konsistensi pola tidur yang dihasilkan.</w:t>
      </w:r>
    </w:p>
    <w:p w14:paraId="0E1E83B8" w14:textId="3BC27D46" w:rsidR="00421E64" w:rsidRPr="00421E64" w:rsidRDefault="00421E64" w:rsidP="008C153C">
      <w:pPr>
        <w:rPr>
          <w:lang w:val="id-ID" w:eastAsia="id-ID"/>
        </w:rPr>
      </w:pPr>
      <w:r w:rsidRPr="00421E64">
        <w:rPr>
          <w:lang w:val="id-ID" w:eastAsia="id-ID"/>
        </w:rPr>
        <w:t>Tahap terakhir adalah implementasi dan penyajian hasil. Seluruh algoritma diimplementasikan menggunakan bahasa pemrograman Python dengan antarmuka berbasis web (React dan Streamlit). Sistem menghasilkan jadwal tidur yang telah dioptimalkan beserta laporan evaluasi yang memuat nilai fitness, statistik tidur, serta visualisasi jadwal harian dan mingguan. Seluruh hasil tersebut kemudian dianalisis untuk menjawab tujuan penelitian dan menarik kesimpulan mengenai kinerja Genetic Algorithm dan Hill Climbing dalam mengoptimalkan jadwal tidur pada pekerja dengan pola aktivitas yang tidak teratur.</w:t>
      </w:r>
    </w:p>
    <w:p w14:paraId="25A212B9" w14:textId="77777777" w:rsidR="00421E64" w:rsidRPr="00421E64" w:rsidRDefault="00421E64" w:rsidP="00421E64"/>
    <w:p w14:paraId="6D0A1164" w14:textId="54D1200E" w:rsidR="000E2257" w:rsidRDefault="00FF742B" w:rsidP="000E2257">
      <w:pPr>
        <w:pStyle w:val="Heading2"/>
        <w:ind w:left="284" w:hanging="284"/>
        <w:rPr>
          <w:rFonts w:eastAsia="Times New Roman"/>
        </w:rPr>
      </w:pPr>
      <w:bookmarkStart w:id="91" w:name="_Toc234856654"/>
      <w:r>
        <w:rPr>
          <w:rFonts w:eastAsia="Times New Roman"/>
        </w:rPr>
        <w:t>Pra-Pemrosesan Data</w:t>
      </w:r>
      <w:bookmarkEnd w:id="91"/>
    </w:p>
    <w:p w14:paraId="0432B1B0" w14:textId="77777777" w:rsidR="00421E64" w:rsidRDefault="00421E64" w:rsidP="008C153C">
      <w:r>
        <w:t>Pra-pemrosesan data dilakukan sebelum proses optimasi agar data aktivitas dari file CSV dapat dikonversi menjadi struktur data yang siap digunakan oleh algoritma. Tahapan ini meliputi parsing slot aktivitas, pembentukan mandatory core, pembentukan transit slot, pembentukan mandatory absolute, dan feasibility check.</w:t>
      </w:r>
    </w:p>
    <w:p w14:paraId="27D752A1" w14:textId="77777777" w:rsidR="00421E64" w:rsidRDefault="00421E64" w:rsidP="008C153C"/>
    <w:p w14:paraId="0A89ABFB" w14:textId="77777777" w:rsidR="00421E64" w:rsidRDefault="00421E64" w:rsidP="00421E64">
      <w:pPr>
        <w:keepNext/>
        <w:spacing w:after="160"/>
        <w:jc w:val="center"/>
      </w:pPr>
      <w:r>
        <w:rPr>
          <w:noProof/>
        </w:rPr>
        <w:drawing>
          <wp:inline distT="0" distB="0" distL="0" distR="0" wp14:anchorId="054E666D" wp14:editId="2BBC271D">
            <wp:extent cx="4844143" cy="2422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55224" cy="2427888"/>
                    </a:xfrm>
                    <a:prstGeom prst="rect">
                      <a:avLst/>
                    </a:prstGeom>
                  </pic:spPr>
                </pic:pic>
              </a:graphicData>
            </a:graphic>
          </wp:inline>
        </w:drawing>
      </w:r>
    </w:p>
    <w:p w14:paraId="5E976638" w14:textId="19FEE32E" w:rsidR="00421E64" w:rsidRPr="00AC1287" w:rsidRDefault="00421E64" w:rsidP="00421E64">
      <w:pPr>
        <w:pStyle w:val="Caption"/>
        <w:jc w:val="center"/>
        <w:rPr>
          <w:i w:val="0"/>
          <w:iCs w:val="0"/>
          <w:color w:val="auto"/>
          <w:sz w:val="32"/>
          <w:szCs w:val="32"/>
        </w:rPr>
      </w:pPr>
      <w:bookmarkStart w:id="92" w:name="_Toc230110427"/>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5</w:t>
      </w:r>
      <w:r w:rsidRPr="00AC1287">
        <w:rPr>
          <w:i w:val="0"/>
          <w:iCs w:val="0"/>
          <w:color w:val="auto"/>
          <w:sz w:val="22"/>
          <w:szCs w:val="22"/>
        </w:rPr>
        <w:fldChar w:fldCharType="end"/>
      </w:r>
      <w:r w:rsidRPr="00AC1287">
        <w:rPr>
          <w:i w:val="0"/>
          <w:iCs w:val="0"/>
          <w:color w:val="auto"/>
          <w:sz w:val="22"/>
          <w:szCs w:val="22"/>
        </w:rPr>
        <w:t xml:space="preserve"> Mandatory Core, Transit Slot, dan Mandatory Absolute</w:t>
      </w:r>
      <w:bookmarkEnd w:id="92"/>
    </w:p>
    <w:p w14:paraId="7139485C" w14:textId="3E592FA0" w:rsidR="00421E64" w:rsidRDefault="00421E64" w:rsidP="00421E64">
      <w:pPr>
        <w:pStyle w:val="Caption"/>
        <w:jc w:val="center"/>
        <w:rPr>
          <w:i w:val="0"/>
          <w:iCs w:val="0"/>
          <w:color w:val="auto"/>
          <w:sz w:val="24"/>
          <w:szCs w:val="24"/>
        </w:rPr>
      </w:pPr>
      <w:r w:rsidRPr="00E76637">
        <w:rPr>
          <w:i w:val="0"/>
          <w:iCs w:val="0"/>
          <w:color w:val="auto"/>
          <w:sz w:val="24"/>
          <w:szCs w:val="24"/>
        </w:rPr>
        <w:t>Sumber: Diolah penulis</w:t>
      </w:r>
    </w:p>
    <w:p w14:paraId="7E84D341" w14:textId="77777777" w:rsidR="008C153C" w:rsidRPr="008C153C" w:rsidRDefault="008C153C" w:rsidP="008C153C"/>
    <w:p w14:paraId="3D99DF58" w14:textId="77777777" w:rsidR="00421E64" w:rsidRPr="000E2257" w:rsidRDefault="00421E64" w:rsidP="008C153C">
      <w:pPr>
        <w:pStyle w:val="Heading3"/>
        <w:ind w:left="709" w:hanging="709"/>
        <w:rPr>
          <w:color w:val="auto"/>
        </w:rPr>
      </w:pPr>
      <w:bookmarkStart w:id="93" w:name="_Toc234856655"/>
      <w:r w:rsidRPr="000E2257">
        <w:rPr>
          <w:rFonts w:ascii="Times New Roman" w:eastAsia="Times New Roman" w:hAnsi="Times New Roman" w:cs="Times New Roman"/>
          <w:b/>
          <w:bCs/>
          <w:color w:val="auto"/>
        </w:rPr>
        <w:t>3.4.1 Parsing Slot Aktivitas</w:t>
      </w:r>
      <w:bookmarkEnd w:id="93"/>
    </w:p>
    <w:p w14:paraId="5319F86D" w14:textId="48A9656A" w:rsidR="00421E64" w:rsidRDefault="00421E64" w:rsidP="008C153C">
      <w:r w:rsidRPr="00B654F3">
        <w:t>Parsing slot dilakukan untuk mengubah nilai pada kolom Kerja dan Kuliah di file CSV menjadi dua daftar bilangan bulat, yaitu kerja_slots dan kuliah_slots. Setiap daftar hanya dinyatakan valid apabila seluruh elemennya berupa bilangan bulat pada rentang 0 hingga 47. Jika isi kolom tidak dapat diparse atau mengandung nilai di luar rentang tersebut, parser mengembalikan daftar kosong agar data tidak diproses sebagai slot aktivitas yang salah</w:t>
      </w:r>
      <w:r>
        <w:t>.</w:t>
      </w:r>
    </w:p>
    <w:p w14:paraId="25A476A4" w14:textId="6D22BF7B" w:rsidR="008C153C" w:rsidRDefault="008C153C" w:rsidP="008C153C"/>
    <w:p w14:paraId="6918B51C" w14:textId="6589C936" w:rsidR="008C153C" w:rsidRDefault="008C153C" w:rsidP="008C153C"/>
    <w:p w14:paraId="71F90045" w14:textId="5F145E64" w:rsidR="008C153C" w:rsidRDefault="008C153C" w:rsidP="008C153C"/>
    <w:p w14:paraId="2B761652" w14:textId="36F7175B" w:rsidR="008C153C" w:rsidRDefault="008C153C" w:rsidP="008C153C"/>
    <w:p w14:paraId="776770B8" w14:textId="6C2E8DC2" w:rsidR="008C153C" w:rsidRDefault="008C153C" w:rsidP="008C153C"/>
    <w:p w14:paraId="51012C35" w14:textId="77777777" w:rsidR="008C153C" w:rsidRDefault="008C153C" w:rsidP="008C153C"/>
    <w:p w14:paraId="265C560D" w14:textId="77777777" w:rsidR="00421E64" w:rsidRPr="000E2257" w:rsidRDefault="00421E64" w:rsidP="008C153C">
      <w:pPr>
        <w:pStyle w:val="Heading3"/>
        <w:ind w:left="709" w:hanging="709"/>
        <w:rPr>
          <w:color w:val="auto"/>
        </w:rPr>
      </w:pPr>
      <w:bookmarkStart w:id="94" w:name="_Toc234856656"/>
      <w:r w:rsidRPr="000E2257">
        <w:rPr>
          <w:rFonts w:ascii="Times New Roman" w:eastAsia="Times New Roman" w:hAnsi="Times New Roman" w:cs="Times New Roman"/>
          <w:b/>
          <w:bCs/>
          <w:color w:val="auto"/>
        </w:rPr>
        <w:t>3.4.2 Pembentukan Mandatory Core</w:t>
      </w:r>
      <w:bookmarkEnd w:id="94"/>
    </w:p>
    <w:p w14:paraId="3F5DEC24" w14:textId="5F900C5B" w:rsidR="00421E64" w:rsidRDefault="00421E64" w:rsidP="008C153C">
      <w:r>
        <w:t>Mandatory core merupakan gabungan dari kerja_slots dan kuliah_slots. Slot yang termasuk mandatory core diperlakukan sebagai aktivitas wajib yang tidak boleh diubah oleh proses optimasi. Dalam inisialisasi kromosom, slot kerja ditetapkan dengan kode aktivitas 1 dan slot kuliah ditetapkan dengan kode aktivitas 4.</w:t>
      </w:r>
    </w:p>
    <w:tbl>
      <w:tblPr>
        <w:tblStyle w:val="TableGrid"/>
        <w:tblW w:type="auto" w:w="0"/>
        <w:tblLook w:firstColumn="1" w:firstRow="1" w:lastColumn="0" w:lastRow="0" w:noHBand="0" w:noVBand="1" w:val="04A0"/>
      </w:tblPr>
      <w:tblGrid>
        <w:gridCol w:w="8787"/>
      </w:tblGrid>
      <w:tr>
        <w:tc>
          <w:tcPr>
            <w:tcW w:type="dxa" w:w="8787"/>
          </w:tcPr>
          <w:p w14:paraId="1449AD24" w14:textId="0E4F5EEA" w:rsidR="003F7FFE" w:rsidRPr="003F7FFE" w:rsidRDefault="003F7FFE" w:rsidP="005468F5">
            <w:pPr>
              <w:jc w:val="center"/>
              <w:rPr>
                <w:rFonts w:eastAsia="Times New Roman"/>
              </w:rPr>
            </w:pPr>
            <m:oMathPara>
              <m:oMath>
                <m:r>
                  <w:rPr>
                    <w:rFonts w:ascii="Cambria Math" w:hAnsi="Cambria Math"/>
                  </w:rPr>
                  <m:t xml:space="preserve">MandatoryCore = KerjaSlots </m:t>
                </m:r>
                <m:r>
                  <m:rPr>
                    <m:sty m:val="p"/>
                  </m:rPr>
                  <w:rPr>
                    <w:rFonts w:ascii="Cambria Math" w:hAnsi="Cambria Math"/>
                  </w:rPr>
                  <m:t>∪</m:t>
                </m:r>
                <m:r>
                  <w:rPr>
                    <w:rFonts w:ascii="Cambria Math" w:hAnsi="Cambria Math"/>
                  </w:rPr>
                  <m:t>KuliahSlots</m:t>
                </m:r>
              </m:oMath>
            </m:oMathPara>
          </w:p>
          <w:p>
            <w:pPr>
              <w:jc w:val="right"/>
            </w:pPr>
            <w:r>
              <w:t>(3.1)</w:t>
            </w:r>
          </w:p>
        </w:tc>
      </w:tr>
    </w:tbl>
    <w:p w14:paraId="3436F91E" w14:textId="77777777" w:rsidR="003F7FFE" w:rsidRDefault="003F7FFE" w:rsidP="008C153C"/>
    <w:p w14:paraId="1138FC7E" w14:textId="2D42417C" w:rsidR="00421E64" w:rsidRPr="00611C64" w:rsidRDefault="00421E64" w:rsidP="008C153C"/>
    <w:p w14:paraId="523B3854" w14:textId="77777777" w:rsidR="00421E64" w:rsidRDefault="00421E64" w:rsidP="008C153C">
      <w:r>
        <w:t>Keterangan:</w:t>
      </w:r>
    </w:p>
    <w:p w14:paraId="44ECBE17" w14:textId="77777777" w:rsidR="00421E64" w:rsidRDefault="00421E64" w:rsidP="00B825AE">
      <w:pPr>
        <w:pStyle w:val="ListParagraph"/>
        <w:numPr>
          <w:ilvl w:val="0"/>
          <w:numId w:val="37"/>
        </w:numPr>
      </w:pPr>
      <m:oMath>
        <m:r>
          <w:rPr>
            <w:rFonts w:ascii="Cambria Math" w:hAnsi="Cambria Math"/>
          </w:rPr>
          <m:t>MandatoryCore</m:t>
        </m:r>
      </m:oMath>
      <w:r>
        <w:tab/>
        <w:t>= himpunan slot wajib utama;</w:t>
      </w:r>
    </w:p>
    <w:p w14:paraId="49454E73" w14:textId="77777777" w:rsidR="00421E64" w:rsidRDefault="00421E64" w:rsidP="00B825AE">
      <w:pPr>
        <w:pStyle w:val="ListParagraph"/>
        <w:numPr>
          <w:ilvl w:val="0"/>
          <w:numId w:val="37"/>
        </w:numPr>
      </w:pPr>
      <m:oMath>
        <m:r>
          <w:rPr>
            <w:rFonts w:ascii="Cambria Math" w:hAnsi="Cambria Math"/>
          </w:rPr>
          <m:t>KerjaSlots</m:t>
        </m:r>
      </m:oMath>
      <w:r>
        <w:tab/>
      </w:r>
      <w:r>
        <w:tab/>
        <w:t>= slot aktivitas kerja;</w:t>
      </w:r>
    </w:p>
    <w:p w14:paraId="02DF604E" w14:textId="48326EF8" w:rsidR="00421E64" w:rsidRDefault="00421E64" w:rsidP="00B825AE">
      <w:pPr>
        <w:pStyle w:val="ListParagraph"/>
        <w:numPr>
          <w:ilvl w:val="0"/>
          <w:numId w:val="37"/>
        </w:numPr>
      </w:pPr>
      <m:oMath>
        <m:r>
          <w:rPr>
            <w:rFonts w:ascii="Cambria Math" w:hAnsi="Cambria Math"/>
          </w:rPr>
          <m:t>KuliahSlots</m:t>
        </m:r>
      </m:oMath>
      <w:r>
        <w:tab/>
      </w:r>
      <w:r>
        <w:tab/>
        <w:t>= slot aktivitas kuliah.</w:t>
      </w:r>
    </w:p>
    <w:p w14:paraId="51D7E986" w14:textId="77777777" w:rsidR="009C600F" w:rsidRPr="00611C64" w:rsidRDefault="009C600F" w:rsidP="009C600F">
      <w:pPr>
        <w:pStyle w:val="ListParagraph"/>
        <w:ind w:left="1440" w:firstLine="0"/>
      </w:pPr>
    </w:p>
    <w:p w14:paraId="4E7E5199" w14:textId="77777777" w:rsidR="00421E64" w:rsidRPr="000E2257" w:rsidRDefault="00421E64" w:rsidP="008C153C">
      <w:pPr>
        <w:pStyle w:val="Heading3"/>
        <w:ind w:left="709" w:hanging="709"/>
        <w:rPr>
          <w:color w:val="auto"/>
        </w:rPr>
      </w:pPr>
      <w:bookmarkStart w:id="95" w:name="_Toc234856657"/>
      <w:r w:rsidRPr="000E2257">
        <w:rPr>
          <w:rFonts w:ascii="Times New Roman" w:eastAsia="Times New Roman" w:hAnsi="Times New Roman" w:cs="Times New Roman"/>
          <w:b/>
          <w:bCs/>
          <w:color w:val="auto"/>
        </w:rPr>
        <w:t>3.4.3 Pembentukan Transit Slot</w:t>
      </w:r>
      <w:bookmarkEnd w:id="95"/>
    </w:p>
    <w:p w14:paraId="5F0D3C70" w14:textId="3C703F61" w:rsidR="00421E64" w:rsidRDefault="00421E64" w:rsidP="008C153C">
      <w:r>
        <w:t>Transit slot adalah slot penyangga yang ditambahkan satu posisi sebelum dan satu posisi sesudah setiap elemen mandatory core, sepanjang slot tersebut belum menjadi bagian dari mandatory core. Transit slot diberi kode aktivitas santai (3). Penambahan ini bertujuan agar tidur tidak berbatasan langsung dengan aktivitas wajib, sehingga transisi antaraktivitas menjadi lebih realistis secara biologis dan menghindari kromosom yang menempatkan tidur tepat berdampingan dengan jam kerja atau kuliah.</w:t>
      </w:r>
    </w:p>
    <w:tbl>
      <w:tblPr>
        <w:tblStyle w:val="TableGrid"/>
        <w:tblW w:type="auto" w:w="0"/>
        <w:tblLook w:firstColumn="1" w:firstRow="1" w:lastColumn="0" w:lastRow="0" w:noHBand="0" w:noVBand="1" w:val="04A0"/>
      </w:tblPr>
      <w:tblGrid>
        <w:gridCol w:w="8787"/>
      </w:tblGrid>
      <w:tr>
        <w:tc>
          <w:tcPr>
            <w:tcW w:type="dxa" w:w="8787"/>
          </w:tcPr>
          <w:p w14:paraId="01CA9B41" w14:textId="2199198B" w:rsidR="003F7FFE" w:rsidRPr="003F7FFE" w:rsidRDefault="003F7FFE" w:rsidP="005468F5">
            <w:pPr>
              <w:jc w:val="center"/>
              <w:rPr>
                <w:rFonts w:eastAsia="Times New Roman"/>
              </w:rPr>
            </w:pPr>
            <m:oMathPara>
              <m:oMath>
                <m:r>
                  <m:rPr>
                    <m:sty m:val="p"/>
                  </m:rPr>
                  <w:rPr>
                    <w:rFonts w:ascii="Cambria Math" w:hAnsi="Cambria Math"/>
                  </w:rPr>
                  <m:t xml:space="preserve">TransitSlots = </m:t>
                </m:r>
                <m:r>
                  <m:rPr>
                    <m:lit/>
                    <m:sty m:val="p"/>
                  </m:rPr>
                  <w:rPr>
                    <w:rFonts w:ascii="Cambria Math" w:hAnsi="Cambria Math"/>
                  </w:rPr>
                  <m:t>{</m:t>
                </m:r>
                <m:r>
                  <m:rPr>
                    <m:sty m:val="p"/>
                  </m:rPr>
                  <w:rPr>
                    <w:rFonts w:ascii="Cambria Math" w:hAnsi="Cambria Math"/>
                  </w:rPr>
                  <m:t>j ∣j ∈</m:t>
                </m:r>
                <m:r>
                  <m:rPr>
                    <m:lit/>
                    <m:sty m:val="p"/>
                  </m:rPr>
                  <w:rPr>
                    <w:rFonts w:ascii="Cambria Math" w:hAnsi="Cambria Math"/>
                  </w:rPr>
                  <m:t>{</m:t>
                </m:r>
                <m:r>
                  <m:rPr>
                    <m:sty m:val="p"/>
                  </m:rPr>
                  <w:rPr>
                    <w:rFonts w:ascii="Cambria Math" w:hAnsi="Cambria Math"/>
                  </w:rPr>
                  <m:t>i-1, i+1</m:t>
                </m:r>
                <m:r>
                  <m:rPr>
                    <m:lit/>
                    <m:sty m:val="p"/>
                  </m:rPr>
                  <w:rPr>
                    <w:rFonts w:ascii="Cambria Math" w:hAnsi="Cambria Math"/>
                  </w:rPr>
                  <m:t>}</m:t>
                </m:r>
                <m:r>
                  <m:rPr>
                    <m:sty m:val="p"/>
                  </m:rPr>
                  <w:rPr>
                    <w:rFonts w:ascii="Cambria Math" w:hAnsi="Cambria Math"/>
                  </w:rPr>
                  <m:t>,  i ∈MandatoryCore,  0 ≤j ≤47</m:t>
                </m:r>
                <m:r>
                  <m:rPr>
                    <m:lit/>
                    <m:sty m:val="p"/>
                  </m:rPr>
                  <w:rPr>
                    <w:rFonts w:ascii="Cambria Math" w:hAnsi="Cambria Math"/>
                  </w:rPr>
                  <m:t>}</m:t>
                </m:r>
              </m:oMath>
            </m:oMathPara>
          </w:p>
          <w:p>
            <w:pPr>
              <w:jc w:val="right"/>
            </w:pPr>
            <w:r>
              <w:t>(3.2)</w:t>
            </w:r>
          </w:p>
        </w:tc>
      </w:tr>
    </w:tbl>
    <w:p w14:paraId="19D48E13" w14:textId="12C7AF30" w:rsidR="00421E64" w:rsidRPr="00611C64" w:rsidRDefault="00421E64" w:rsidP="003F7FFE">
      <w:pPr>
        <w:ind w:firstLine="0"/>
      </w:pPr>
    </w:p>
    <w:p w14:paraId="0A5B2C46" w14:textId="77777777" w:rsidR="00421E64" w:rsidRDefault="00421E64" w:rsidP="008C153C">
      <w:r>
        <w:t>Keterangan:</w:t>
      </w:r>
    </w:p>
    <w:p w14:paraId="66BE23D6" w14:textId="77777777" w:rsidR="00421E64" w:rsidRDefault="00421E64" w:rsidP="00B825AE">
      <w:pPr>
        <w:pStyle w:val="ListParagraph"/>
        <w:numPr>
          <w:ilvl w:val="0"/>
          <w:numId w:val="38"/>
        </w:numPr>
      </w:pPr>
      <m:oMath>
        <m:r>
          <w:rPr>
            <w:rFonts w:ascii="Cambria Math" w:hAnsi="Cambria Math"/>
          </w:rPr>
          <m:t>TransitSlots</m:t>
        </m:r>
      </m:oMath>
      <w:r w:rsidRPr="008C153C">
        <w:rPr>
          <w:iCs/>
        </w:rPr>
        <w:tab/>
        <w:t>=</w:t>
      </w:r>
      <w:r w:rsidRPr="00E563FC">
        <w:t xml:space="preserve"> </w:t>
      </w:r>
      <w:r>
        <w:t>himpunan slot transisi;</w:t>
      </w:r>
    </w:p>
    <w:p w14:paraId="2771C19A" w14:textId="77777777" w:rsidR="00421E64" w:rsidRDefault="00421E64" w:rsidP="00B825AE">
      <w:pPr>
        <w:pStyle w:val="ListParagraph"/>
        <w:numPr>
          <w:ilvl w:val="0"/>
          <w:numId w:val="38"/>
        </w:numPr>
      </w:pPr>
      <m:oMath>
        <m:r>
          <w:rPr>
            <w:rFonts w:ascii="Cambria Math" w:hAnsi="Cambria Math"/>
          </w:rPr>
          <m:t>i</m:t>
        </m:r>
      </m:oMath>
      <w:r>
        <w:tab/>
      </w:r>
      <w:r>
        <w:tab/>
        <w:t>= indeks slot pada mandatory core;</w:t>
      </w:r>
    </w:p>
    <w:p w14:paraId="521D0A42" w14:textId="632693D1" w:rsidR="00421E64" w:rsidRDefault="00421E64" w:rsidP="00B825AE">
      <w:pPr>
        <w:pStyle w:val="ListParagraph"/>
        <w:numPr>
          <w:ilvl w:val="0"/>
          <w:numId w:val="38"/>
        </w:numPr>
      </w:pPr>
      <m:oMath>
        <m:r>
          <w:rPr>
            <w:rFonts w:ascii="Cambria Math" w:hAnsi="Cambria Math"/>
          </w:rPr>
          <m:t>j</m:t>
        </m:r>
      </m:oMath>
      <w:r>
        <w:tab/>
      </w:r>
      <w:r>
        <w:tab/>
        <w:t>= slot transisi hasil perluasan dari slot wajib.</w:t>
      </w:r>
    </w:p>
    <w:p w14:paraId="5A01A678" w14:textId="77777777" w:rsidR="009C600F" w:rsidRPr="00611C64" w:rsidRDefault="009C600F" w:rsidP="009C600F">
      <w:pPr>
        <w:pStyle w:val="ListParagraph"/>
        <w:ind w:left="1440" w:firstLine="0"/>
      </w:pPr>
    </w:p>
    <w:p w14:paraId="3F1F7399" w14:textId="77777777" w:rsidR="00421E64" w:rsidRPr="000E2257" w:rsidRDefault="00421E64" w:rsidP="008C153C">
      <w:pPr>
        <w:pStyle w:val="Heading3"/>
        <w:ind w:left="709" w:hanging="709"/>
        <w:rPr>
          <w:color w:val="auto"/>
        </w:rPr>
      </w:pPr>
      <w:bookmarkStart w:id="96" w:name="_Toc234856658"/>
      <w:r w:rsidRPr="000E2257">
        <w:rPr>
          <w:rFonts w:ascii="Times New Roman" w:eastAsia="Times New Roman" w:hAnsi="Times New Roman" w:cs="Times New Roman"/>
          <w:b/>
          <w:bCs/>
          <w:color w:val="auto"/>
        </w:rPr>
        <w:t>3.4.4 Pembentukan Mandatory Absolute</w:t>
      </w:r>
      <w:bookmarkEnd w:id="96"/>
    </w:p>
    <w:p w14:paraId="59C0481B" w14:textId="0C68468C" w:rsidR="00421E64" w:rsidRDefault="00421E64" w:rsidP="008C153C">
      <w:r>
        <w:t>Mandatory absolute merupakan gabungan antara mandatory core dan transit slot. Seluruh slot yang termasuk dalam mandatory absolute tidak boleh dimodifikasi oleh operator evolusi (crossover dan mutasi) maupun oleh prosedur repair chromosome. Dengan pembatasan ini, sistem menjamin bahwa aktivitas wajib beserta slot transisinya selalu dipertahankan sepanjang proses optimasi.</w:t>
      </w:r>
    </w:p>
    <w:p w14:paraId="17672DA6" w14:textId="6C4EFA08" w:rsidR="003F7FFE" w:rsidRDefault="003F7FFE" w:rsidP="008C153C"/>
    <w:p w14:paraId="2CDAF377" w14:textId="66BAE356" w:rsidR="003F7FFE" w:rsidRDefault="003F7FFE" w:rsidP="008C153C"/>
    <w:p w14:paraId="2AB0428B" w14:textId="77777777" w:rsidR="003F7FFE" w:rsidRDefault="003F7FFE" w:rsidP="008C153C"/>
    <w:tbl>
      <w:tblPr>
        <w:tblStyle w:val="TableGrid"/>
        <w:tblW w:type="auto" w:w="0"/>
        <w:tblLook w:firstColumn="1" w:firstRow="1" w:lastColumn="0" w:lastRow="0" w:noHBand="0" w:noVBand="1" w:val="04A0"/>
      </w:tblPr>
      <w:tblGrid>
        <w:gridCol w:w="8787"/>
      </w:tblGrid>
      <w:tr>
        <w:tc>
          <w:tcPr>
            <w:tcW w:type="dxa" w:w="8787"/>
          </w:tcPr>
          <w:p w14:paraId="5403D805" w14:textId="529A9601" w:rsidR="003F7FFE" w:rsidRPr="003F7FFE" w:rsidRDefault="003F7FFE" w:rsidP="005468F5">
            <w:pPr>
              <w:jc w:val="center"/>
              <w:rPr>
                <w:rFonts w:eastAsia="Times New Roman"/>
              </w:rPr>
            </w:pPr>
            <m:oMathPara>
              <m:oMath>
                <m:r>
                  <m:rPr>
                    <m:sty m:val="p"/>
                  </m:rPr>
                  <w:rPr>
                    <w:rFonts w:ascii="Cambria Math" w:hAnsi="Cambria Math"/>
                  </w:rPr>
                  <m:t>MandatoryAbsolute = MandatoryCore ∪TransitSlots</m:t>
                </m:r>
              </m:oMath>
            </m:oMathPara>
          </w:p>
          <w:p>
            <w:pPr>
              <w:jc w:val="right"/>
            </w:pPr>
            <w:r>
              <w:t>(3.3)</w:t>
            </w:r>
          </w:p>
        </w:tc>
      </w:tr>
    </w:tbl>
    <w:p w14:paraId="409B1836" w14:textId="49423587" w:rsidR="00421E64" w:rsidRPr="00611C64" w:rsidRDefault="00421E64" w:rsidP="003F7FFE">
      <w:pPr>
        <w:ind w:firstLine="0"/>
      </w:pPr>
    </w:p>
    <w:p w14:paraId="18FCB8BF" w14:textId="77777777" w:rsidR="00421E64" w:rsidRDefault="00421E64" w:rsidP="008C153C">
      <w:r>
        <w:t>Keterangan:</w:t>
      </w:r>
    </w:p>
    <w:p w14:paraId="324824CB" w14:textId="77777777" w:rsidR="00421E64" w:rsidRDefault="00421E64" w:rsidP="00B825AE">
      <w:pPr>
        <w:pStyle w:val="ListParagraph"/>
        <w:numPr>
          <w:ilvl w:val="0"/>
          <w:numId w:val="39"/>
        </w:numPr>
      </w:pPr>
      <m:oMath>
        <m:r>
          <w:rPr>
            <w:rFonts w:ascii="Cambria Math" w:hAnsi="Cambria Math"/>
          </w:rPr>
          <m:t>MandatoryAbsolute</m:t>
        </m:r>
      </m:oMath>
      <w:r w:rsidRPr="008C153C">
        <w:rPr>
          <w:iCs/>
        </w:rPr>
        <w:tab/>
        <w:t xml:space="preserve">= </w:t>
      </w:r>
      <w:r>
        <w:t>himpunan slot wajib absolut;</w:t>
      </w:r>
    </w:p>
    <w:p w14:paraId="14B85C6F" w14:textId="77777777" w:rsidR="00421E64" w:rsidRDefault="00421E64" w:rsidP="00B825AE">
      <w:pPr>
        <w:pStyle w:val="ListParagraph"/>
        <w:numPr>
          <w:ilvl w:val="0"/>
          <w:numId w:val="39"/>
        </w:numPr>
      </w:pPr>
      <m:oMath>
        <m:r>
          <w:rPr>
            <w:rFonts w:ascii="Cambria Math" w:hAnsi="Cambria Math"/>
          </w:rPr>
          <m:t>MandatoryCore</m:t>
        </m:r>
      </m:oMath>
      <w:r w:rsidRPr="008C153C">
        <w:rPr>
          <w:iCs/>
        </w:rPr>
        <w:tab/>
      </w:r>
      <w:r w:rsidRPr="008C153C">
        <w:rPr>
          <w:iCs/>
        </w:rPr>
        <w:tab/>
        <w:t xml:space="preserve">= </w:t>
      </w:r>
      <w:r>
        <w:t>slot kerja dan kuliah;</w:t>
      </w:r>
    </w:p>
    <w:p w14:paraId="7FBEDC3F" w14:textId="5DD09EC1" w:rsidR="00421E64" w:rsidRDefault="00421E64" w:rsidP="00B825AE">
      <w:pPr>
        <w:pStyle w:val="ListParagraph"/>
        <w:numPr>
          <w:ilvl w:val="0"/>
          <w:numId w:val="39"/>
        </w:numPr>
      </w:pPr>
      <m:oMath>
        <m:r>
          <w:rPr>
            <w:rFonts w:ascii="Cambria Math" w:hAnsi="Cambria Math"/>
          </w:rPr>
          <m:t>TransitSlots</m:t>
        </m:r>
      </m:oMath>
      <w:r>
        <w:tab/>
      </w:r>
      <w:r>
        <w:tab/>
      </w:r>
      <w:r>
        <w:tab/>
        <w:t>= slot transisi.</w:t>
      </w:r>
    </w:p>
    <w:p w14:paraId="27673EC3" w14:textId="77777777" w:rsidR="009C600F" w:rsidRPr="00611C64" w:rsidRDefault="009C600F" w:rsidP="009C600F">
      <w:pPr>
        <w:pStyle w:val="ListParagraph"/>
        <w:ind w:left="1440" w:firstLine="0"/>
      </w:pPr>
    </w:p>
    <w:p w14:paraId="5814597E" w14:textId="77777777" w:rsidR="00421E64" w:rsidRPr="000E2257" w:rsidRDefault="00421E64" w:rsidP="008C153C">
      <w:pPr>
        <w:pStyle w:val="Heading3"/>
        <w:ind w:left="709" w:hanging="709"/>
        <w:rPr>
          <w:color w:val="auto"/>
        </w:rPr>
      </w:pPr>
      <w:bookmarkStart w:id="97" w:name="_Toc234856659"/>
      <w:r w:rsidRPr="000E2257">
        <w:rPr>
          <w:rFonts w:ascii="Times New Roman" w:eastAsia="Times New Roman" w:hAnsi="Times New Roman" w:cs="Times New Roman"/>
          <w:b/>
          <w:bCs/>
          <w:color w:val="auto"/>
        </w:rPr>
        <w:t>3.4.5 Feasibility Check</w:t>
      </w:r>
      <w:bookmarkEnd w:id="97"/>
    </w:p>
    <w:p w14:paraId="1FBA1350" w14:textId="26427F97" w:rsidR="00421E64" w:rsidRDefault="00421E64" w:rsidP="008C153C">
      <w:r w:rsidRPr="00B62F42">
        <w:t>Feasibility check digunakan untuk memastikan bahwa jadwal harian masih memiliki ruang yang memadai untuk proses optimasi tidur. Dalam implementasi sistem, pemeriksaan kelayakan dilakukan berdasarkan jumlah slot yang termasuk dalam mandatory_absolute. Apabila jumlah slot wajib melebihi 36 dari total 48 slot harian, jadwal dinyatakan tidak layak karena tidak lagi menyediakan ruang minimum yang memadai untuk tidur.</w:t>
      </w:r>
    </w:p>
    <w:tbl>
      <w:tblPr>
        <w:tblStyle w:val="TableGrid"/>
        <w:tblW w:type="auto" w:w="0"/>
        <w:tblLook w:firstColumn="1" w:firstRow="1" w:lastColumn="0" w:lastRow="0" w:noHBand="0" w:noVBand="1" w:val="04A0"/>
      </w:tblPr>
      <w:tblGrid>
        <w:gridCol w:w="8787"/>
      </w:tblGrid>
      <w:tr>
        <w:tc>
          <w:tcPr>
            <w:tcW w:type="dxa" w:w="8787"/>
          </w:tcPr>
          <w:p w14:paraId="633A78ED" w14:textId="5368AD1E" w:rsidR="003F7FFE" w:rsidRPr="003F7FFE" w:rsidRDefault="003F7FFE" w:rsidP="005468F5">
            <w:pPr>
              <w:jc w:val="center"/>
              <w:rPr>
                <w:rFonts w:eastAsia="Times New Roman"/>
              </w:rPr>
            </w:pPr>
            <m:oMathPara>
              <m:oMath>
                <m:d>
                  <m:dPr>
                    <m:begChr m:val="|"/>
                    <m:endChr m:val="|"/>
                    <m:ctrlPr>
                      <w:rPr>
                        <w:rFonts w:ascii="Cambria Math" w:hAnsi="Cambria Math"/>
                        <w:i/>
                      </w:rPr>
                    </m:ctrlPr>
                  </m:dPr>
                  <m:e>
                    <m:r>
                      <w:rPr>
                        <w:rFonts w:ascii="Cambria Math" w:hAnsi="Cambria Math"/>
                      </w:rPr>
                      <m:t>MandatoryAbsolute</m:t>
                    </m:r>
                  </m:e>
                </m:d>
                <m:r>
                  <m:rPr>
                    <m:sty m:val="p"/>
                  </m:rPr>
                  <w:rPr>
                    <w:rFonts w:ascii="Cambria Math" w:hAnsi="Cambria Math"/>
                  </w:rPr>
                  <m:t>≤</m:t>
                </m:r>
                <m:r>
                  <w:rPr>
                    <w:rFonts w:ascii="Cambria Math" w:hAnsi="Cambria Math"/>
                  </w:rPr>
                  <m:t>36</m:t>
                </m:r>
              </m:oMath>
            </m:oMathPara>
          </w:p>
          <w:p>
            <w:pPr>
              <w:jc w:val="right"/>
            </w:pPr>
            <w:r>
              <w:t xml:space="preserve">(3.4)</w:t>
            </w:r>
          </w:p>
        </w:tc>
      </w:tr>
    </w:tbl>
    <w:p w14:paraId="4083A40D" w14:textId="4BCE5320" w:rsidR="00421E64" w:rsidRPr="00E563FC" w:rsidRDefault="00421E64" w:rsidP="003F7FFE">
      <w:pPr>
        <w:ind w:firstLine="0"/>
      </w:pPr>
    </w:p>
    <w:p w14:paraId="15396536" w14:textId="77777777" w:rsidR="00421E64" w:rsidRPr="00611C64" w:rsidRDefault="00421E64" w:rsidP="008C153C">
      <w:r>
        <w:t>Keterangan:</w:t>
      </w:r>
    </w:p>
    <w:p w14:paraId="55EC7DF7" w14:textId="77777777" w:rsidR="00421E64" w:rsidRPr="00611C64" w:rsidRDefault="00421E64" w:rsidP="00B825AE">
      <w:pPr>
        <w:pStyle w:val="ListParagraph"/>
        <w:numPr>
          <w:ilvl w:val="0"/>
          <w:numId w:val="40"/>
        </w:numPr>
      </w:pPr>
      <m:oMath>
        <m:d>
          <m:dPr>
            <m:begChr m:val="|"/>
            <m:endChr m:val="|"/>
            <m:ctrlPr>
              <w:rPr>
                <w:rFonts w:ascii="Cambria Math" w:hAnsi="Cambria Math"/>
                <w:i/>
              </w:rPr>
            </m:ctrlPr>
          </m:dPr>
          <m:e>
            <m:r>
              <w:rPr>
                <w:rFonts w:ascii="Cambria Math" w:hAnsi="Cambria Math"/>
              </w:rPr>
              <m:t>MandatoryAbsolute</m:t>
            </m:r>
          </m:e>
        </m:d>
      </m:oMath>
      <w:r>
        <w:tab/>
        <w:t>= jumlah slot wajib absolut;</w:t>
      </w:r>
    </w:p>
    <w:p w14:paraId="6CA95328" w14:textId="1B765A43" w:rsidR="00421E64" w:rsidRDefault="00421E64" w:rsidP="00B825AE">
      <w:pPr>
        <w:pStyle w:val="ListParagraph"/>
        <w:numPr>
          <w:ilvl w:val="0"/>
          <w:numId w:val="40"/>
        </w:numPr>
      </w:pPr>
      <m:oMath>
        <m:r>
          <w:rPr>
            <w:rFonts w:ascii="Cambria Math" w:hAnsi="Cambria Math"/>
          </w:rPr>
          <m:t>36</m:t>
        </m:r>
      </m:oMath>
      <w:r>
        <w:tab/>
      </w:r>
      <w:r>
        <w:tab/>
      </w:r>
      <w:r>
        <w:tab/>
        <w:t>= batas maksimum slot wajib agar jadwal masih layak dioptimasi.</w:t>
      </w:r>
    </w:p>
    <w:p w14:paraId="26718685" w14:textId="77777777" w:rsidR="009C600F" w:rsidRPr="00B62F42" w:rsidRDefault="009C600F" w:rsidP="009C600F">
      <w:pPr>
        <w:pStyle w:val="ListParagraph"/>
        <w:ind w:left="1440" w:firstLine="0"/>
      </w:pPr>
    </w:p>
    <w:p w14:paraId="36E80AFC" w14:textId="1F1BB09B" w:rsidR="00421E64" w:rsidRDefault="00421E64" w:rsidP="008C153C">
      <w:r w:rsidRPr="00B62F42">
        <w:t xml:space="preserve">Selain feasibility check, sistem juga memiliki mekanisme survival_mode yang diaktifkan apabila blok slot bebas terpanjang dalam satu hari kurang dari 12 slot dan terdapat aktivitas wajib pada hari tersebut. Berbeda dari feasibility check, survival_mode tidak menghentikan optimasi, melainkan menandai bahwa jadwal berada dalam kondisi sangat padat sehingga beberapa aturan kualitas tidur perlu dilonggarkan agar solusi tetap dapat </w:t>
      </w:r>
      <w:r>
        <w:t>dicari.</w:t>
      </w:r>
    </w:p>
    <w:tbl>
      <w:tblPr>
        <w:tblStyle w:val="TableGrid"/>
        <w:tblW w:type="auto" w:w="0"/>
        <w:tblLook w:firstColumn="1" w:firstRow="1" w:lastColumn="0" w:lastRow="0" w:noHBand="0" w:noVBand="1" w:val="04A0"/>
      </w:tblPr>
      <w:tblGrid>
        <w:gridCol w:w="8787"/>
      </w:tblGrid>
      <w:tr>
        <w:tc>
          <w:tcPr>
            <w:tcW w:type="dxa" w:w="8787"/>
          </w:tcPr>
          <w:p w14:paraId="43FE9A69" w14:textId="51D744DF" w:rsidR="003F7FFE" w:rsidRPr="003F7FFE" w:rsidRDefault="003F7FFE" w:rsidP="005468F5">
            <w:pPr>
              <w:jc w:val="center"/>
              <w:rPr>
                <w:rFonts w:eastAsia="Times New Roman"/>
              </w:rPr>
            </w:pPr>
            <m:oMathPara>
              <m:oMath>
                <m:r>
                  <m:rPr>
                    <m:sty m:val="p"/>
                  </m:rPr>
                  <w:rPr>
                    <w:rFonts w:ascii="Cambria Math" w:hAnsi="Cambria Math"/>
                  </w:rPr>
                  <m:t>SisaSlotBebas=48-</m:t>
                </m:r>
                <m:d>
                  <m:dPr>
                    <m:begChr m:val="|"/>
                    <m:endChr m:val="|"/>
                    <m:ctrlPr>
                      <w:rPr>
                        <w:rFonts w:ascii="Cambria Math" w:hAnsi="Cambria Math"/>
                      </w:rPr>
                    </m:ctrlPr>
                  </m:dPr>
                  <m:e>
                    <m:r>
                      <m:rPr>
                        <m:sty m:val="p"/>
                      </m:rPr>
                      <w:rPr>
                        <w:rFonts w:ascii="Cambria Math" w:hAnsi="Cambria Math"/>
                      </w:rPr>
                      <m:t>MandatoryAbsolute</m:t>
                    </m:r>
                  </m:e>
                </m:d>
              </m:oMath>
            </m:oMathPara>
          </w:p>
          <w:p>
            <w:pPr>
              <w:jc w:val="right"/>
            </w:pPr>
            <w:r>
              <w:t xml:space="preserve">(3.5)</w:t>
            </w:r>
          </w:p>
        </w:tc>
      </w:tr>
    </w:tbl>
    <w:p w14:paraId="0452FC22" w14:textId="77777777" w:rsidR="003F7FFE" w:rsidRDefault="003F7FFE" w:rsidP="008C153C"/>
    <w:p w14:paraId="7EFA3D49" w14:textId="29BE865C" w:rsidR="00421E64" w:rsidRPr="00611C64" w:rsidRDefault="00421E64" w:rsidP="008C153C"/>
    <w:p w14:paraId="610E0E42" w14:textId="77777777" w:rsidR="00421E64" w:rsidRDefault="00421E64" w:rsidP="008C153C">
      <w:r>
        <w:t>Keterangan:</w:t>
      </w:r>
    </w:p>
    <w:p w14:paraId="7345D3D0" w14:textId="2214B361" w:rsidR="00421E64" w:rsidRDefault="00421E64" w:rsidP="00B825AE">
      <w:pPr>
        <w:pStyle w:val="ListParagraph"/>
        <w:numPr>
          <w:ilvl w:val="0"/>
          <w:numId w:val="41"/>
        </w:numPr>
      </w:pPr>
      <m:oMath>
        <m:r>
          <w:rPr>
            <w:rFonts w:ascii="Cambria Math" w:hAnsi="Cambria Math"/>
          </w:rPr>
          <m:t>SisaSlotBebas</m:t>
        </m:r>
      </m:oMath>
      <w:r>
        <w:tab/>
      </w:r>
      <w:r>
        <w:tab/>
        <w:t xml:space="preserve">= jumlah slot bebas yang masih </w:t>
      </w:r>
      <w:r w:rsidR="000434EF">
        <w:t>digunakan</w:t>
      </w:r>
      <w:r>
        <w:t>;</w:t>
      </w:r>
    </w:p>
    <w:p w14:paraId="58DBCA99" w14:textId="77777777" w:rsidR="00421E64" w:rsidRDefault="00421E64" w:rsidP="00B825AE">
      <w:pPr>
        <w:pStyle w:val="ListParagraph"/>
        <w:numPr>
          <w:ilvl w:val="0"/>
          <w:numId w:val="41"/>
        </w:numPr>
      </w:pPr>
      <m:oMath>
        <m:r>
          <m:rPr>
            <m:sty m:val="p"/>
          </m:rPr>
          <w:rPr>
            <w:rFonts w:ascii="Cambria Math" w:hAnsi="Cambria Math"/>
          </w:rPr>
          <m:t>48</m:t>
        </m:r>
      </m:oMath>
      <w:r>
        <w:tab/>
      </w:r>
      <w:r>
        <w:tab/>
      </w:r>
      <w:r>
        <w:tab/>
      </w:r>
      <w:r>
        <w:tab/>
        <w:t>= total slot dalam satu hari;</w:t>
      </w:r>
    </w:p>
    <w:p w14:paraId="02F82920" w14:textId="42888734" w:rsidR="00421E64" w:rsidRDefault="00421E64" w:rsidP="00B825AE">
      <w:pPr>
        <w:pStyle w:val="ListParagraph"/>
        <w:numPr>
          <w:ilvl w:val="0"/>
          <w:numId w:val="41"/>
        </w:numPr>
      </w:pPr>
      <m:oMath>
        <m:d>
          <m:dPr>
            <m:begChr m:val="|"/>
            <m:endChr m:val="|"/>
            <m:ctrlPr>
              <w:rPr>
                <w:rFonts w:ascii="Cambria Math" w:hAnsi="Cambria Math"/>
              </w:rPr>
            </m:ctrlPr>
          </m:dPr>
          <m:e>
            <m:r>
              <w:rPr>
                <w:rFonts w:ascii="Cambria Math" w:hAnsi="Cambria Math"/>
              </w:rPr>
              <m:t>MandatoryAbsolute</m:t>
            </m:r>
          </m:e>
        </m:d>
      </m:oMath>
      <w:r>
        <w:tab/>
        <w:t>= jumlah slot yang tidak boleh dimodifikasi.</w:t>
      </w:r>
    </w:p>
    <w:p w14:paraId="0AB7C10B" w14:textId="46756CBB" w:rsidR="003F7FFE" w:rsidRPr="003F7FFE" w:rsidRDefault="003F7FFE" w:rsidP="003F7FFE">
      <w:pPr>
        <w:pStyle w:val="ListParagraph"/>
        <w:ind w:left="1440" w:firstLine="0"/>
        <w:rPr>
          <w:rFonts w:eastAsiaTheme="minorEastAsia"/>
        </w:rPr>
      </w:pPr>
    </w:p>
    <w:p w14:paraId="566B8530" w14:textId="0D975E74" w:rsidR="003F7FFE" w:rsidRDefault="003F7FFE" w:rsidP="003F7FFE">
      <w:pPr>
        <w:pStyle w:val="ListParagraph"/>
        <w:ind w:left="1440" w:firstLine="0"/>
        <w:rPr>
          <w:rFonts w:eastAsiaTheme="minorEastAsia"/>
        </w:rPr>
      </w:pPr>
    </w:p>
    <w:p w14:paraId="030F3301" w14:textId="77777777" w:rsidR="003F7FFE" w:rsidRPr="003F7FFE" w:rsidRDefault="003F7FFE" w:rsidP="003F7FFE">
      <w:pPr>
        <w:pStyle w:val="ListParagraph"/>
        <w:ind w:left="1440" w:firstLine="0"/>
        <w:rPr>
          <w:rFonts w:eastAsiaTheme="minorEastAsia"/>
        </w:rPr>
      </w:pPr>
    </w:p>
    <w:p w14:paraId="75C791D6" w14:textId="77777777" w:rsidR="00421E64" w:rsidRPr="00421E64" w:rsidRDefault="00421E64" w:rsidP="008C153C"/>
    <w:p>
      <w:pPr/>
      <w:r>
        <w:t>Slot kerja dan kuliah menjadi aktivitas wajib. Sistem menambahkan slot transisi tepat sebelum atau sesudah aktivitas wajib apabila slot tersebut masih berada dalam hari dan bukan aktivitas wajib. Kelayakan dan kondisi jadwal padat diperiksa dari jumlah slot wajib serta rentetan slot bebas terpanjang.</w:t>
      </w:r>
    </w:p>
    <w:p w14:paraId="76F9D323" w14:textId="2AE3F1FF" w:rsidR="000E2257" w:rsidRDefault="00FF742B" w:rsidP="008C153C">
      <w:pPr>
        <w:pStyle w:val="Heading2"/>
        <w:ind w:left="426" w:hanging="426"/>
      </w:pPr>
      <w:bookmarkStart w:id="98" w:name="_Toc234856660"/>
      <w:r>
        <w:rPr>
          <w:rFonts w:eastAsia="Times New Roman"/>
        </w:rPr>
        <w:lastRenderedPageBreak/>
        <w:t xml:space="preserve">Prosedur Eksekusi </w:t>
      </w:r>
      <w:r w:rsidR="000434EF">
        <w:rPr>
          <w:rFonts w:eastAsia="Times New Roman"/>
        </w:rPr>
        <w:t>Genetic Algorithm dan Hill Climbing</w:t>
      </w:r>
      <w:bookmarkEnd w:id="98"/>
    </w:p>
    <w:p w14:paraId="52F02D97" w14:textId="44F580FD" w:rsidR="00421E64" w:rsidRPr="00421E64" w:rsidRDefault="00421E64" w:rsidP="008C153C">
      <w:r w:rsidRPr="00421E64">
        <w:t xml:space="preserve">Prosedur eksekusi </w:t>
      </w:r>
      <w:r w:rsidR="000434EF">
        <w:t>Genetic Algorithm dan Hill Climbing</w:t>
      </w:r>
      <w:r w:rsidRPr="00421E64">
        <w:t xml:space="preserve"> merupakan tahapan utama dalam penelitian ini yang bertujuan menghasilkan jadwal tidur dan aktivitas dengan kualitas terbaik berdasarkan data yang telah melalui proses pra-pemrosesan. Algoritma yang digunakan menggabungkan Genetic Algorithm sebagai mekanisme pencarian global (global search) dengan Hill Climbing sebagai mekanisme penyempurnaan lokal (local search). Kombinasi kedua metode tersebut memungkinkan sistem mengeksplorasi ruang solusi yang luas sekaligus memperbaiki solusi terbaik yang telah diperoleh sehingga menghasilkan jadwal yang lebih optimal.</w:t>
      </w:r>
    </w:p>
    <w:p w14:paraId="3EDBFADC" w14:textId="29AAD438" w:rsidR="00421E64" w:rsidRPr="00421E64" w:rsidRDefault="00421E64" w:rsidP="008C153C">
      <w:r w:rsidRPr="00421E64">
        <w:t>Secara umum, proses optimasi diawali dengan pembentukan populasi awal yang terdiri atas sejumlah kandidat jadwal. Setiap kandidat direpresentasikan sebagai kromosom yang memuat susunan aktivitas selama satu hari dalam bentuk 48 slot waktu. Seluruh kromosom yang dibangkitkan terlebih dahulu melewati proses repair chromosome untuk memastikan bahwa seluruh aktivitas wajib tetap terpenuhi dan tidak terdapat pelanggaran terhadap kendala keras (hard constraints). Setelah dinyatakan layak, setiap kromosom dievaluasi menggunakan fungsi fitness untuk mengetahui tingkat kualitas solusi yang dihasilkan.</w:t>
      </w:r>
    </w:p>
    <w:p w14:paraId="11C4CE81" w14:textId="199C2124" w:rsidR="00421E64" w:rsidRPr="00421E64" w:rsidRDefault="00421E64" w:rsidP="008C153C">
      <w:r w:rsidRPr="00421E64">
        <w:t>Selanjutnya Genetic Algorithm dijalankan secara iteratif selama sejumlah generasi. Pada setiap generasi dilakukan proses seleksi individu terbaik, pembentukan keturunan melalui crossover, mutasi terhadap sebagian gen, serta evaluasi ulang terhadap individu hasil evolusi. Setelah seluruh proses evolusi selesai, solusi terbaik yang diperoleh diteruskan ke tahap Hill Climbing. Tahap ini bertujuan memperbaiki detail jadwal melalui pencarian lokal sehingga diperoleh solusi akhir yang memiliki nilai fitness lebih tinggi dibandingkan hasil Genetic Algorithm saja.</w:t>
      </w:r>
    </w:p>
    <w:p w14:paraId="1CD4A40C" w14:textId="21010403" w:rsidR="00100C0E" w:rsidRDefault="00421E64" w:rsidP="008C153C">
      <w:r w:rsidRPr="00421E64">
        <w:t xml:space="preserve">Alur lengkap pelaksanaan </w:t>
      </w:r>
      <w:r w:rsidR="000434EF">
        <w:t>Genetic Algorithm dan Hill Climbing</w:t>
      </w:r>
      <w:r w:rsidRPr="00421E64">
        <w:t xml:space="preserve"> pada penelitian ini ditunjukkan pada Gambar 3.</w:t>
      </w:r>
      <w:r w:rsidR="00191ABC">
        <w:t>6</w:t>
      </w:r>
      <w:r w:rsidRPr="00421E64">
        <w:t>.</w:t>
      </w:r>
    </w:p>
    <w:p w14:paraId="2769924A" w14:textId="77777777" w:rsidR="00AC1287" w:rsidRPr="00AC1287" w:rsidRDefault="001A2F81" w:rsidP="00AC1287">
      <w:pPr>
        <w:keepNext/>
        <w:spacing w:after="160"/>
        <w:jc w:val="center"/>
        <w:rPr>
          <w:sz w:val="32"/>
          <w:szCs w:val="32"/>
        </w:rPr>
      </w:pPr>
      <w:r>
        <w:rPr>
          <w:rFonts w:eastAsia="Times New Roman"/>
          <w:noProof/>
        </w:rPr>
        <w:drawing>
          <wp:inline distT="0" distB="0" distL="0" distR="0" wp14:anchorId="6E7D8E4A" wp14:editId="2B084242">
            <wp:extent cx="5050397" cy="2525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4668" cy="2532622"/>
                    </a:xfrm>
                    <a:prstGeom prst="rect">
                      <a:avLst/>
                    </a:prstGeom>
                  </pic:spPr>
                </pic:pic>
              </a:graphicData>
            </a:graphic>
          </wp:inline>
        </w:drawing>
      </w:r>
    </w:p>
    <w:p w14:paraId="5DA554D8" w14:textId="27FF6810" w:rsidR="001A2F81" w:rsidRPr="00AC1287" w:rsidRDefault="00AC1287" w:rsidP="00AC1287">
      <w:pPr>
        <w:pStyle w:val="Caption"/>
        <w:jc w:val="center"/>
        <w:rPr>
          <w:i w:val="0"/>
          <w:iCs w:val="0"/>
          <w:color w:val="auto"/>
          <w:sz w:val="22"/>
          <w:szCs w:val="22"/>
        </w:rPr>
      </w:pPr>
      <w:bookmarkStart w:id="99" w:name="_Toc230110429"/>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6</w:t>
      </w:r>
      <w:r w:rsidRPr="00AC1287">
        <w:rPr>
          <w:i w:val="0"/>
          <w:iCs w:val="0"/>
          <w:color w:val="auto"/>
          <w:sz w:val="22"/>
          <w:szCs w:val="22"/>
        </w:rPr>
        <w:fldChar w:fldCharType="end"/>
      </w:r>
      <w:r w:rsidRPr="00AC1287">
        <w:rPr>
          <w:i w:val="0"/>
          <w:iCs w:val="0"/>
          <w:color w:val="auto"/>
          <w:sz w:val="22"/>
          <w:szCs w:val="22"/>
        </w:rPr>
        <w:t xml:space="preserve"> Alur Genetic Algorithm</w:t>
      </w:r>
      <w:bookmarkEnd w:id="99"/>
    </w:p>
    <w:p w14:paraId="138ED73F" w14:textId="44F05AC6" w:rsidR="001A2F81" w:rsidRPr="001A2F81" w:rsidRDefault="00E76637" w:rsidP="001A2F81">
      <w:pPr>
        <w:pStyle w:val="Caption"/>
        <w:ind w:firstLine="0"/>
        <w:jc w:val="center"/>
        <w:rPr>
          <w:rFonts w:eastAsia="Times New Roman"/>
          <w:i w:val="0"/>
          <w:iCs w:val="0"/>
          <w:color w:val="auto"/>
          <w:sz w:val="24"/>
          <w:szCs w:val="24"/>
        </w:rPr>
      </w:pPr>
      <w:r w:rsidRPr="00E76637">
        <w:rPr>
          <w:i w:val="0"/>
          <w:iCs w:val="0"/>
          <w:color w:val="auto"/>
          <w:sz w:val="24"/>
          <w:szCs w:val="24"/>
        </w:rPr>
        <w:t>Sumber: Diolah penulis</w:t>
      </w:r>
    </w:p>
    <w:p w14:paraId="6E7C33E8" w14:textId="2325CCFF" w:rsidR="000E2257" w:rsidRPr="000E2257" w:rsidRDefault="000E2257" w:rsidP="008C153C">
      <w:pPr>
        <w:pStyle w:val="Title"/>
        <w:numPr>
          <w:ilvl w:val="0"/>
          <w:numId w:val="0"/>
        </w:numPr>
        <w:ind w:left="709" w:hanging="709"/>
      </w:pPr>
      <w:bookmarkStart w:id="100" w:name="_Toc234856661"/>
      <w:r w:rsidRPr="000E2257">
        <w:rPr>
          <w:rFonts w:eastAsia="Times New Roman"/>
        </w:rPr>
        <w:lastRenderedPageBreak/>
        <w:t>3.</w:t>
      </w:r>
      <w:r w:rsidR="00421E64">
        <w:rPr>
          <w:rFonts w:eastAsia="Times New Roman"/>
        </w:rPr>
        <w:t>5</w:t>
      </w:r>
      <w:r w:rsidRPr="000E2257">
        <w:rPr>
          <w:rFonts w:eastAsia="Times New Roman"/>
        </w:rPr>
        <w:t>.1 Inisialisasi Populasi</w:t>
      </w:r>
      <w:bookmarkEnd w:id="100"/>
    </w:p>
    <w:p w14:paraId="2BD8FEBD" w14:textId="5AE3265B" w:rsidR="00421E64" w:rsidRPr="00421E64" w:rsidRDefault="00421E64" w:rsidP="008C153C">
      <w:r w:rsidRPr="00421E64">
        <w:t>Tahap pertama adalah pembentukan populasi awal. Sistem membangkitkan sejumlah kromosom secara acak dengan tetap memperhatikan batasan aktivitas yang telah diperoleh pada tahap pra-pemrosesan data. Aktivitas yang bersifat wajib, seperti jam kerja, kuliah, maupun slot transisi, dipertahankan pada posisi yang telah ditentukan, sedangkan slot yang masih kosong diisi dengan kandidat aktivitas tidur utama, tidur siang (nap), atau waktu luang.</w:t>
      </w:r>
    </w:p>
    <w:p w14:paraId="2DE04C02" w14:textId="1255A020" w:rsidR="000E2257" w:rsidRDefault="00421E64" w:rsidP="008C153C">
      <w:r w:rsidRPr="00421E64">
        <w:t>Setelah populasi awal terbentuk, setiap kromosom diperiksa menggunakan mekanisme repair chromosome. Tahap ini memastikan bahwa tidak terdapat konflik aktivitas maupun pelanggaran terhadap seluruh kendala wajib sebelum kromosom dievaluasi lebih lanjut</w:t>
      </w:r>
      <w:r w:rsidR="000E2257">
        <w:t>.</w:t>
      </w:r>
    </w:p>
    <w:p w14:paraId="79EC9821" w14:textId="77777777" w:rsidR="009C600F" w:rsidRDefault="009C600F" w:rsidP="008C153C"/>
    <w:p>
      <w:pPr/>
      <w:r>
        <w:t>Satu individu merepresentasikan jadwal satu hari dalam 48 slot. Setiap slot berdurasi 30 menit dan memakai kode aktivitas yang telah didefinisikan pada subbab representasi solusi.</w:t>
      </w:r>
    </w:p>
    <w:tbl>
      <w:tblPr>
        <w:tblStyle w:val="TableGrid"/>
        <w:tblW w:type="auto" w:w="0"/>
        <w:tblLook w:firstColumn="1" w:firstRow="1" w:lastColumn="0" w:lastRow="0" w:noHBand="0" w:noVBand="1" w:val="04A0"/>
      </w:tblPr>
      <w:tblGrid>
        <w:gridCol w:w="8787"/>
      </w:tblGrid>
      <w:tr>
        <w:tc>
          <w:tcPr>
            <w:tcW w:type="dxa" w:w="8787"/>
          </w:tcPr>
          <w:p>
            <w:pPr>
              <w:jc w:val="center"/>
            </w:pPr>
            <w:r>
              <w:t>x = (x₀, x₁, …, x₄₇),  xₛ ∈ {0, 1, 2, 3, 4}</w:t>
            </w:r>
          </w:p>
        </w:tc>
      </w:tr>
      <w:tr>
        <w:tc>
          <w:tcPr>
            <w:tcW w:type="dxa" w:w="8787"/>
          </w:tcPr>
          <w:p>
            <w:pPr>
              <w:jc w:val="center"/>
            </w:pPr>
            <w:r>
              <w:t>Δt = 0,5 jam per slot</w:t>
            </w:r>
          </w:p>
        </w:tc>
      </w:tr>
    </w:tbl>
    <w:p w14:paraId="10D0C4F7" w14:textId="1FB2C615" w:rsidR="000E2257" w:rsidRPr="000E2257" w:rsidRDefault="000E2257" w:rsidP="008C153C">
      <w:pPr>
        <w:pStyle w:val="Title"/>
        <w:numPr>
          <w:ilvl w:val="0"/>
          <w:numId w:val="0"/>
        </w:numPr>
        <w:ind w:left="709" w:hanging="709"/>
      </w:pPr>
      <w:bookmarkStart w:id="101" w:name="_Toc234856662"/>
      <w:r w:rsidRPr="000E2257">
        <w:rPr>
          <w:rFonts w:eastAsia="Times New Roman"/>
        </w:rPr>
        <w:t>3.</w:t>
      </w:r>
      <w:r w:rsidR="00883AC0">
        <w:rPr>
          <w:rFonts w:eastAsia="Times New Roman"/>
        </w:rPr>
        <w:t>5</w:t>
      </w:r>
      <w:r w:rsidRPr="000E2257">
        <w:rPr>
          <w:rFonts w:eastAsia="Times New Roman"/>
        </w:rPr>
        <w:t>.2 Evaluasi Fitness</w:t>
      </w:r>
      <w:bookmarkEnd w:id="101"/>
    </w:p>
    <w:p w14:paraId="459232DA" w14:textId="493925D6" w:rsidR="00883AC0" w:rsidRPr="00883AC0" w:rsidRDefault="00883AC0" w:rsidP="008C153C">
      <w:r w:rsidRPr="00883AC0">
        <w:t>Seluruh kromosom yang telah dinyatakan layak kemudian dievaluasi menggunakan fungsi fitness. Proses evaluasi dilakukan untuk menentukan kualitas setiap kandidat jadwal berdasarkan beberapa indikator yang telah ditetapkan pada penelitian ini.</w:t>
      </w:r>
    </w:p>
    <w:p w14:paraId="17A72DDA" w14:textId="306D59A9" w:rsidR="00883AC0" w:rsidRPr="00883AC0" w:rsidRDefault="00883AC0" w:rsidP="008C153C">
      <w:r w:rsidRPr="00883AC0">
        <w:t>Evaluasi mempertimbangkan tingkat pemulihan tidur, durasi tidur aktual, tingkat kelelahan setelah menjalankan seluruh aktivitas, serta konsistensi waktu mulai tidur dibandingkan hari sebelumnya. Hasil evaluasi berupa satu nilai fitness yang digunakan sebagai dasar dalam menentukan individu terbaik selama proses evolusi.</w:t>
      </w:r>
    </w:p>
    <w:p w14:paraId="34210236" w14:textId="05BB7BDC" w:rsidR="000E2257" w:rsidRDefault="00883AC0" w:rsidP="008C153C">
      <w:r w:rsidRPr="00883AC0">
        <w:t>Nilai fitness yang lebih tinggi menunjukkan bahwa kromosom tersebut memiliki kualitas jadwal yang lebih baik sehingga memiliki peluang lebih besar untuk dipertahankan pada generasi berikutnya.</w:t>
      </w:r>
    </w:p>
    <w:p w14:paraId="048B596D" w14:textId="77777777" w:rsidR="00E01B60" w:rsidRDefault="00E01B60" w:rsidP="008C153C"/>
    <w:p>
      <w:pPr/>
      <w:r>
        <w:t>Durasi tidur utama dihitung dari banyaknya gen bernilai tidur. Target tidur operasional mempertimbangkan jumlah tidur observasi bila tersedia; jika tidak tersedia, sistem menggunakan target dasar yang dapat ditambah cicilan sleep debt. Target dibatasi oleh slot bebas yang masih tersedia.</w:t>
      </w:r>
    </w:p>
    <w:tbl>
      <w:tblPr>
        <w:tblStyle w:val="TableGrid"/>
        <w:tblW w:type="auto" w:w="0"/>
        <w:tblLook w:firstColumn="1" w:firstRow="1" w:lastColumn="0" w:lastRow="0" w:noHBand="0" w:noVBand="1" w:val="04A0"/>
      </w:tblPr>
      <w:tblGrid>
        <w:gridCol w:w="8787"/>
      </w:tblGrid>
      <w:tr>
        <w:tc>
          <w:tcPr>
            <w:tcW w:type="dxa" w:w="8787"/>
          </w:tcPr>
          <w:p>
            <w:pPr>
              <w:jc w:val="center"/>
            </w:pPr>
            <w:r>
              <w:t>A = Σₛ I(xₛ = 0)</w:t>
            </w:r>
          </w:p>
        </w:tc>
      </w:tr>
      <w:tr>
        <w:tc>
          <w:tcPr>
            <w:tcW w:type="dxa" w:w="8787"/>
          </w:tcPr>
          <w:p>
            <w:pPr>
              <w:jc w:val="center"/>
            </w:pPr>
            <w:r>
              <w:t>H(x) = 0,5A jam</w:t>
            </w:r>
          </w:p>
        </w:tc>
      </w:tr>
      <w:tr>
        <w:tc>
          <w:tcPr>
            <w:tcW w:type="dxa" w:w="8787"/>
          </w:tcPr>
          <w:p>
            <w:pPr>
              <w:jc w:val="center"/>
            </w:pPr>
            <w:r>
              <w:t>F = 48 − |M|</w:t>
            </w:r>
          </w:p>
        </w:tc>
      </w:tr>
      <w:tr>
        <w:tc>
          <w:tcPr>
            <w:tcW w:type="dxa" w:w="8787"/>
          </w:tcPr>
          <w:p>
            <w:pPr>
              <w:jc w:val="center"/>
            </w:pPr>
            <w:r>
              <w:t>T_sleep = min(|O|, max(0, F−2))  jika |O| &gt; 0</w:t>
            </w:r>
          </w:p>
        </w:tc>
      </w:tr>
      <w:tr>
        <w:tc>
          <w:tcPr>
            <w:tcW w:type="dxa" w:w="8787"/>
          </w:tcPr>
          <w:p>
            <w:pPr>
              <w:jc w:val="center"/>
            </w:pPr>
            <w:r>
              <w:t>T_sleep = min(14+d, max(0, F−2))  jika |O| = 0</w:t>
            </w:r>
          </w:p>
        </w:tc>
      </w:tr>
    </w:tbl>
    <w:p>
      <w:pPr/>
      <w:r>
        <w:t>Fatigue dihitung berurutan dari nilai awal. Kerja, kuliah, dan istirahat menambah fatigue dengan besaran berbeda. Tidur utama mengurangi fatigue secara proporsional terhadap fatigue saat itu dan bobot sirkadian. Nap hanya memberi pemulihan jika berada di jendela yang ditetapkan dan cukup jauh dari akhir tidur utama.</w:t>
      </w:r>
    </w:p>
    <w:tbl>
      <w:tblPr>
        <w:tblStyle w:val="TableGrid"/>
        <w:tblW w:type="auto" w:w="0"/>
        <w:tblLook w:firstColumn="1" w:firstRow="1" w:lastColumn="0" w:lastRow="0" w:noHBand="0" w:noVBand="1" w:val="04A0"/>
      </w:tblPr>
      <w:tblGrid>
        <w:gridCol w:w="8787"/>
      </w:tblGrid>
      <w:tr>
        <w:tc>
          <w:tcPr>
            <w:tcW w:type="dxa" w:w="8787"/>
          </w:tcPr>
          <w:p>
            <w:r>
              <w:t>c(s) = 1,20 jika s ≤ 12 atau s ≥ 44; 0,85 jika 24 ≤ s ≤ 32; 0,65 untuk slot lainnya</w:t>
            </w:r>
          </w:p>
        </w:tc>
      </w:tr>
      <w:tr>
        <w:tc>
          <w:tcPr>
            <w:tcW w:type="dxa" w:w="8787"/>
          </w:tcPr>
          <w:p>
            <w:r>
              <w:t>fₛ₊₁ = max(0, fₛ + 0,08I_work + 0,05I_class + 0,03I_rest)</w:t>
            </w:r>
          </w:p>
        </w:tc>
      </w:tr>
      <w:tr>
        <w:tc>
          <w:tcPr>
            <w:tcW w:type="dxa" w:w="8787"/>
          </w:tcPr>
          <w:p>
            <w:r>
              <w:t>r_sleep(s) = 0,15 c(s) fₛ</w:t>
            </w:r>
          </w:p>
        </w:tc>
      </w:tr>
      <w:tr>
        <w:tc>
          <w:tcPr>
            <w:tcW w:type="dxa" w:w="8787"/>
          </w:tcPr>
          <w:p>
            <w:r>
              <w:t>fₛ₊₁=max(0,fₛ(1−0,15c(s))) jika xₛ=0</w:t>
            </w:r>
          </w:p>
        </w:tc>
      </w:tr>
      <w:tr>
        <w:tc>
          <w:tcPr>
            <w:tcW w:type="dxa" w:w="8787"/>
          </w:tcPr>
          <w:p>
            <w:r>
              <w:t>r_nap(s)=0,25c(s);  fₛ₊₁=max(0,fₛ−0,35) jika nap valid</w:t>
            </w:r>
          </w:p>
        </w:tc>
      </w:tr>
      <w:tr>
        <w:tc>
          <w:tcPr>
            <w:tcW w:type="dxa" w:w="8787"/>
          </w:tcPr>
          <w:p>
            <w:r>
              <w:t>fₛ₊₁=max(0,fₛ+0,03) jika xₛ=2 dan s∉[24,33]</w:t>
            </w:r>
          </w:p>
        </w:tc>
      </w:tr>
      <w:tr>
        <w:tc>
          <w:tcPr>
            <w:tcW w:type="dxa" w:w="8787"/>
          </w:tcPr>
          <w:p>
            <w:r>
              <w:t>I_nap_valid(s)=1 ⇔ 24≤s&lt;34 ∧ (core_end=−1 ∨ s−core_end≥8)</w:t>
            </w:r>
          </w:p>
        </w:tc>
      </w:tr>
    </w:tbl>
    <w:p>
      <w:pPr/>
      <w:r>
        <w:t>Pada kondisi normal, penalti durasi diterapkan terhadap batas minimum, batas maksimum, dan target operasional. Jika jadwal memiliki tidur observasi, perbedaan durasi dan tumpang tindih slot tidur observasi turut dinilai. Pada survival mode, penalti durasi dilonggarkan; jika tidak ada nap, sistem memberikan penalti khusus.</w:t>
      </w:r>
    </w:p>
    <w:tbl>
      <w:tblPr>
        <w:tblStyle w:val="TableGrid"/>
        <w:tblW w:type="auto" w:w="0"/>
        <w:tblLook w:firstColumn="1" w:firstRow="1" w:lastColumn="0" w:lastRow="0" w:noHBand="0" w:noVBand="1" w:val="04A0"/>
      </w:tblPr>
      <w:tblGrid>
        <w:gridCol w:w="8787"/>
      </w:tblGrid>
      <w:tr>
        <w:tc>
          <w:tcPr>
            <w:tcW w:type="dxa" w:w="8787"/>
          </w:tcPr>
          <w:p>
            <w:r>
              <w:t>P_dur=−200I_normal[max(0,12−A)²+max(0,A−18)²+max(0,T_sleep−A)²]</w:t>
            </w:r>
          </w:p>
        </w:tc>
      </w:tr>
      <w:tr>
        <w:tc>
          <w:tcPr>
            <w:tcW w:type="dxa" w:w="8787"/>
          </w:tcPr>
          <w:p>
            <w:r>
              <w:t>P_obs=I(|O|&gt;0)[−20(A−|O|)²+0,35|S∩O|]</w:t>
            </w:r>
          </w:p>
        </w:tc>
      </w:tr>
      <w:tr>
        <w:tc>
          <w:tcPr>
            <w:tcW w:type="dxa" w:w="8787"/>
          </w:tcPr>
          <w:p>
            <w:r>
              <w:t>P_no-nap=−450I_survival I(N=0)</w:t>
            </w:r>
          </w:p>
        </w:tc>
      </w:tr>
    </w:tbl>
    <w:p>
      <w:pPr/>
      <w:r>
        <w:t>Penalti dinamis turut membatasi fragmentasi tidur utama, jumlah slot nap, dan jumlah sesi nap. Penalti regularitas membandingkan waktu mulai blok tidur utama terpanjang dengan anchor dari hari sebelumnya menggunakan jarak melingkar. Penalti regularitas diterapkan hanya ketika pergeseran melebihi toleransi dan anchor tidak terhalang aktivitas wajib.</w:t>
      </w:r>
    </w:p>
    <w:tbl>
      <w:tblPr>
        <w:tblStyle w:val="TableGrid"/>
        <w:tblW w:type="auto" w:w="0"/>
        <w:tblLook w:firstColumn="1" w:firstRow="1" w:lastColumn="0" w:lastRow="0" w:noHBand="0" w:noVBand="1" w:val="04A0"/>
      </w:tblPr>
      <w:tblGrid>
        <w:gridCol w:w="8787"/>
      </w:tblGrid>
      <w:tr>
        <w:tc>
          <w:tcPr>
            <w:tcW w:type="dxa" w:w="8787"/>
          </w:tcPr>
          <w:p>
            <w:r>
              <w:t>P_block=−300[max(0,B−B_max)]²;  B_max=3+I_survival</w:t>
            </w:r>
          </w:p>
        </w:tc>
      </w:tr>
      <w:tr>
        <w:tc>
          <w:tcPr>
            <w:tcW w:type="dxa" w:w="8787"/>
          </w:tcPr>
          <w:p>
            <w:r>
              <w:t>P_nap-slot=−150[max(0,N−3)]²</w:t>
            </w:r>
          </w:p>
        </w:tc>
      </w:tr>
      <w:tr>
        <w:tc>
          <w:tcPr>
            <w:tcW w:type="dxa" w:w="8787"/>
          </w:tcPr>
          <w:p>
            <w:r>
              <w:t>P_nap-session=−150[max(0,Q−1)]²</w:t>
            </w:r>
          </w:p>
        </w:tc>
      </w:tr>
      <w:tr>
        <w:tc>
          <w:tcPr>
            <w:tcW w:type="dxa" w:w="8787"/>
          </w:tcPr>
          <w:p>
            <w:r>
              <w:t>δ=min(|c−a|,48−|c−a|)</w:t>
            </w:r>
          </w:p>
        </w:tc>
      </w:tr>
      <w:tr>
        <w:tc>
          <w:tcPr>
            <w:tcW w:type="dxa" w:w="8787"/>
          </w:tcPr>
          <w:p>
            <w:r>
              <w:t>P_reg=−min(400,100max(0,δ−4))I(δ&gt;4 ∧ ¬blocked)</w:t>
            </w:r>
          </w:p>
        </w:tc>
      </w:tr>
    </w:tbl>
    <w:p>
      <w:pPr/>
      <w:r>
        <w:t>Nilai fitness menggabungkan reward pemulihan dan durasi tidur dengan penalti dinamis serta penalti regularitas. Skor dapat negatif ketika penalti lebih besar daripada reward. Penalti regularitas ini merupakan heuristik waktu mulai tidur utama, bukan perhitungan SRI standar.</w:t>
      </w:r>
    </w:p>
    <w:tbl>
      <w:tblPr>
        <w:tblStyle w:val="TableGrid"/>
        <w:tblW w:type="auto" w:w="0"/>
        <w:tblLook w:firstColumn="1" w:firstRow="1" w:lastColumn="0" w:lastRow="0" w:noHBand="0" w:noVBand="1" w:val="04A0"/>
      </w:tblPr>
      <w:tblGrid>
        <w:gridCol w:w="8787"/>
      </w:tblGrid>
      <w:tr>
        <w:tc>
          <w:tcPr>
            <w:tcW w:type="dxa" w:w="8787"/>
          </w:tcPr>
          <w:p>
            <w:r>
              <w:t>R=Σₛr_sleep(s)+Σₛr_nap(s)</w:t>
            </w:r>
          </w:p>
        </w:tc>
      </w:tr>
      <w:tr>
        <w:tc>
          <w:tcPr>
            <w:tcW w:type="dxa" w:w="8787"/>
          </w:tcPr>
          <w:p>
            <w:r>
              <w:t>P_nap-early=−150N_early</w:t>
            </w:r>
          </w:p>
        </w:tc>
      </w:tr>
      <w:tr>
        <w:tc>
          <w:tcPr>
            <w:tcW w:type="dxa" w:w="8787"/>
          </w:tcPr>
          <w:p>
            <w:r>
              <w:t>P_dyn=P_dur+P_obs+P_block+P_nap-slot+P_nap-session+P_nap-early+P_no-nap</w:t>
            </w:r>
          </w:p>
        </w:tc>
      </w:tr>
      <w:tr>
        <w:tc>
          <w:tcPr>
            <w:tcW w:type="dxa" w:w="8787"/>
          </w:tcPr>
          <w:p>
            <w:r>
              <w:t>Fitness(x)=0,65[R+0,2A]+P_dyn+P_reg</w:t>
            </w:r>
          </w:p>
        </w:tc>
      </w:tr>
    </w:tbl>
    <w:p w14:paraId="715E9A38" w14:textId="4603B256" w:rsidR="000E2257" w:rsidRPr="000E2257" w:rsidRDefault="000E2257" w:rsidP="008C153C">
      <w:pPr>
        <w:pStyle w:val="Title"/>
        <w:numPr>
          <w:ilvl w:val="0"/>
          <w:numId w:val="0"/>
        </w:numPr>
        <w:ind w:left="709" w:hanging="709"/>
      </w:pPr>
      <w:bookmarkStart w:id="102" w:name="_Toc234856663"/>
      <w:r w:rsidRPr="000E2257">
        <w:rPr>
          <w:rFonts w:eastAsia="Times New Roman"/>
        </w:rPr>
        <w:t>3.</w:t>
      </w:r>
      <w:r w:rsidR="00883AC0">
        <w:rPr>
          <w:rFonts w:eastAsia="Times New Roman"/>
        </w:rPr>
        <w:t>5</w:t>
      </w:r>
      <w:r w:rsidRPr="000E2257">
        <w:rPr>
          <w:rFonts w:eastAsia="Times New Roman"/>
        </w:rPr>
        <w:t>.3 Elitisme dan Seleksi Parent</w:t>
      </w:r>
      <w:bookmarkEnd w:id="102"/>
    </w:p>
    <w:p w14:paraId="4F4FF5B9" w14:textId="64EFB06C" w:rsidR="00883AC0" w:rsidRPr="00883AC0" w:rsidRDefault="00883AC0" w:rsidP="008C153C">
      <w:r w:rsidRPr="00883AC0">
        <w:t>Setelah seluruh individu dievaluasi, sistem melakukan proses seleksi untuk menentukan kromosom yang akan digunakan sebagai induk (parent) pada proses reproduksi.</w:t>
      </w:r>
    </w:p>
    <w:p w14:paraId="5A7A90F9" w14:textId="77777777" w:rsidR="00883AC0" w:rsidRDefault="00883AC0" w:rsidP="008C153C">
      <w:r w:rsidRPr="00883AC0">
        <w:t>Selain seleksi, diterapkan pula mekanisme elitisme untuk mempertahankan sejumlah individu dengan nilai fitness tertinggi agar tetap berada pada populasi generasi berikutnya. Penerapan elitisme bertujuan menjaga agar solusi terbaik yang telah diperoleh tidak hilang akibat proses crossover maupun mutasi.</w:t>
      </w:r>
    </w:p>
    <w:p w14:paraId="5FC669E2" w14:textId="04952626" w:rsidR="000E2257" w:rsidRDefault="00883AC0" w:rsidP="008C153C">
      <w:r>
        <w:t>Dua parent dipilih tanpa pengembalian secara acak dari paling banyak 50 individu berperingkat teratas. Dengan konfigurasi eksperimen utama berukuran 50, parent berasal dari populasi yang telah diurutkan berdasarkan fitness.</w:t>
      </w:r>
    </w:p>
    <w:p w14:paraId="68E53287" w14:textId="77777777" w:rsidR="009C600F" w:rsidRPr="00883AC0" w:rsidRDefault="009C600F" w:rsidP="008C153C"/>
    <w:p>
      <w:pPr/>
      <w:r>
        <w:t>Populasi diurutkan dari fitness tertinggi. Sejumlah individu terbaik disalin ke generasi berikutnya tanpa perubahan; parent dipilih tanpa pengembalian dari kelompok berperingkat teratas.</w:t>
      </w:r>
    </w:p>
    <w:tbl>
      <w:tblPr>
        <w:tblStyle w:val="TableGrid"/>
        <w:tblW w:type="auto" w:w="0"/>
        <w:tblLook w:firstColumn="1" w:firstRow="1" w:lastColumn="0" w:lastRow="0" w:noHBand="0" w:noVBand="1" w:val="04A0"/>
      </w:tblPr>
      <w:tblGrid>
        <w:gridCol w:w="8787"/>
      </w:tblGrid>
      <w:tr>
        <w:tc>
          <w:tcPr>
            <w:tcW w:type="dxa" w:w="8787"/>
          </w:tcPr>
          <w:p>
            <w:r>
              <w:t>E(N)=20 jika N&gt;20;  E(N)=max(1,⌊N/5⌋) jika N≤20</w:t>
            </w:r>
          </w:p>
        </w:tc>
      </w:tr>
      <w:tr>
        <w:tc>
          <w:tcPr>
            <w:tcW w:type="dxa" w:w="8787"/>
          </w:tcPr>
          <w:p>
            <w:r>
              <w:t>N_parent=min(50,N)</w:t>
            </w:r>
          </w:p>
        </w:tc>
      </w:tr>
    </w:tbl>
    <w:p w14:paraId="59D8EE3F" w14:textId="45CB6DAE" w:rsidR="000E2257" w:rsidRPr="000E2257" w:rsidRDefault="000E2257" w:rsidP="008C153C">
      <w:pPr>
        <w:pStyle w:val="Title"/>
        <w:numPr>
          <w:ilvl w:val="0"/>
          <w:numId w:val="0"/>
        </w:numPr>
        <w:ind w:left="709" w:hanging="709"/>
      </w:pPr>
      <w:bookmarkStart w:id="103" w:name="_Toc234856664"/>
      <w:r w:rsidRPr="000E2257">
        <w:rPr>
          <w:rFonts w:eastAsia="Times New Roman"/>
        </w:rPr>
        <w:t>3.</w:t>
      </w:r>
      <w:r w:rsidR="00883AC0">
        <w:rPr>
          <w:rFonts w:eastAsia="Times New Roman"/>
        </w:rPr>
        <w:t>5</w:t>
      </w:r>
      <w:r w:rsidRPr="000E2257">
        <w:rPr>
          <w:rFonts w:eastAsia="Times New Roman"/>
        </w:rPr>
        <w:t>.4 Crossover</w:t>
      </w:r>
      <w:bookmarkEnd w:id="103"/>
    </w:p>
    <w:p w14:paraId="17E0FB08" w14:textId="210D362D" w:rsidR="00883AC0" w:rsidRDefault="000E2257" w:rsidP="008C153C">
      <w:r>
        <w:t>Crossover menggunakan metode single-point crossover. Titik potong dipilih secara acak pada rentang slot 10 hingga 37 untuk menghindari keturunan yang hampir identik dengan salah satu parent. Gen dari parent pertama diambil dari slot 0 hingga titik potong, dan gen dari parent kedua diambil dari titik potong hingga slot 47, sehingga menghasilkan satu keturunan. Setiap keturunan hasil crossover kemudian diproses oleh repair chromosome sebelum dimasukkan ke populasi berikutnya.</w:t>
      </w:r>
    </w:p>
    <w:p w14:paraId="12E427A7" w14:textId="77777777" w:rsidR="00E01B60" w:rsidRDefault="00E01B60" w:rsidP="008C153C"/>
    <w:tbl>
      <w:tblPr>
        <w:tblStyle w:val="TableGrid"/>
        <w:tblW w:type="auto" w:w="0"/>
        <w:tblLook w:firstColumn="1" w:firstRow="1" w:lastColumn="0" w:lastRow="0" w:noHBand="0" w:noVBand="1" w:val="04A0"/>
      </w:tblPr>
      <w:tblGrid>
        <w:gridCol w:w="8787"/>
      </w:tblGrid>
      <w:tr>
        <w:tc>
          <w:tcPr>
            <w:tcW w:type="dxa" w:w="8787"/>
          </w:tcPr>
          <w:p w14:paraId="54B44080" w14:textId="5BA8637A" w:rsidR="003F7FFE" w:rsidRPr="003F7FFE" w:rsidRDefault="003F7FFE" w:rsidP="005468F5">
            <w:pPr>
              <w:jc w:val="center"/>
              <w:rPr>
                <w:rFonts w:eastAsia="Times New Roman"/>
              </w:rPr>
            </w:pPr>
            <m:oMathPara>
              <m:oMath>
                <m:r>
                  <w:rPr>
                    <w:rFonts w:ascii="Cambria Math" w:hAnsi="Cambria Math"/>
                  </w:rPr>
                  <m:t>Child=Paren</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0:c</m:t>
                    </m:r>
                  </m:e>
                </m:d>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d>
                  <m:dPr>
                    <m:begChr m:val="["/>
                    <m:endChr m:val="]"/>
                    <m:ctrlPr>
                      <w:rPr>
                        <w:rFonts w:ascii="Cambria Math" w:hAnsi="Cambria Math"/>
                        <w:i/>
                      </w:rPr>
                    </m:ctrlPr>
                  </m:dPr>
                  <m:e>
                    <m:r>
                      <w:rPr>
                        <w:rFonts w:ascii="Cambria Math" w:hAnsi="Cambria Math"/>
                      </w:rPr>
                      <m:t>c:48</m:t>
                    </m:r>
                  </m:e>
                </m:d>
              </m:oMath>
            </m:oMathPara>
          </w:p>
          <w:p>
            <w:pPr>
              <w:jc w:val="right"/>
            </w:pPr>
            <w:r>
              <w:t xml:space="preserve">(3.6)</w:t>
            </w:r>
          </w:p>
        </w:tc>
      </w:tr>
    </w:tbl>
    <w:p w14:paraId="76961613" w14:textId="25A115F0" w:rsidR="00DD25C1" w:rsidRPr="00D73B18" w:rsidRDefault="00DD25C1" w:rsidP="003F7FFE">
      <w:pPr>
        <w:ind w:firstLine="0"/>
      </w:pPr>
    </w:p>
    <w:p w14:paraId="3C50A412" w14:textId="7EC8D5B0" w:rsidR="00D73B18" w:rsidRDefault="00D73B18" w:rsidP="008C153C">
      <w:r>
        <w:t>Keterangan :</w:t>
      </w:r>
    </w:p>
    <w:p w14:paraId="79BAB5AC" w14:textId="16FDD518" w:rsidR="00D73B18" w:rsidRPr="00DD25C1" w:rsidRDefault="00D73B18" w:rsidP="00B825AE">
      <w:pPr>
        <w:pStyle w:val="ListParagraph"/>
        <w:numPr>
          <w:ilvl w:val="0"/>
          <w:numId w:val="42"/>
        </w:numPr>
      </w:pPr>
      <m:oMath>
        <m:r>
          <w:rPr>
            <w:rFonts w:ascii="Cambria Math" w:hAnsi="Cambria Math"/>
          </w:rPr>
          <m:t>Child</m:t>
        </m:r>
      </m:oMath>
      <w:r>
        <w:tab/>
      </w:r>
      <w:r>
        <w:tab/>
        <w:t>:</w:t>
      </w:r>
      <w:r w:rsidRPr="00D73B18">
        <w:t xml:space="preserve"> </w:t>
      </w:r>
      <w:r>
        <w:t>kromosom anak;</w:t>
      </w:r>
    </w:p>
    <w:p w14:paraId="03991235" w14:textId="4419A5C8" w:rsidR="00DD25C1"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1</m:t>
            </m:r>
          </m:sub>
        </m:sSub>
      </m:oMath>
      <w:r>
        <w:tab/>
        <w:t>: kromosom induk pertama;</w:t>
      </w:r>
    </w:p>
    <w:p w14:paraId="26F9B483" w14:textId="10FD3EA7" w:rsidR="00D73B18"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oMath>
      <w:r>
        <w:tab/>
        <w:t>:</w:t>
      </w:r>
      <w:r w:rsidRPr="00D73B18">
        <w:t xml:space="preserve"> </w:t>
      </w:r>
      <w:r>
        <w:t>kromosom induk kedua;</w:t>
      </w:r>
    </w:p>
    <w:p w14:paraId="5E5957BF" w14:textId="2950428A" w:rsidR="00D73B18" w:rsidRDefault="00D73B18" w:rsidP="00B825AE">
      <w:pPr>
        <w:pStyle w:val="ListParagraph"/>
        <w:numPr>
          <w:ilvl w:val="0"/>
          <w:numId w:val="42"/>
        </w:numPr>
      </w:pPr>
      <m:oMath>
        <m:r>
          <w:rPr>
            <w:rFonts w:ascii="Cambria Math" w:hAnsi="Cambria Math"/>
          </w:rPr>
          <m:t>c</m:t>
        </m:r>
      </m:oMath>
      <w:r>
        <w:tab/>
      </w:r>
      <w:r>
        <w:tab/>
        <w:t>: titik potong crossover;</w:t>
      </w:r>
    </w:p>
    <w:p w14:paraId="07157982" w14:textId="71453DA2"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0:c</m:t>
            </m:r>
          </m:e>
        </m:d>
      </m:oMath>
      <w:r w:rsidR="00D73B18">
        <w:tab/>
      </w:r>
      <w:r w:rsidR="00D73B18">
        <w:tab/>
        <w:t>: bagian kromosom dari indeks 0 sampai sebelum titik potong;</w:t>
      </w:r>
    </w:p>
    <w:p w14:paraId="085A735B" w14:textId="761459FA"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c:48</m:t>
            </m:r>
          </m:e>
        </m:d>
      </m:oMath>
      <w:r w:rsidR="00D73B18">
        <w:tab/>
      </w:r>
      <w:r w:rsidR="00D73B18">
        <w:tab/>
        <w:t>: bagian kromosom dari titik potong sampai indeks 47.</w:t>
      </w:r>
    </w:p>
    <w:p w14:paraId="05CCBACB" w14:textId="77777777" w:rsidR="009C600F" w:rsidRPr="00DD25C1" w:rsidRDefault="009C600F" w:rsidP="009C600F">
      <w:pPr>
        <w:pStyle w:val="ListParagraph"/>
        <w:ind w:left="1440" w:firstLine="0"/>
      </w:pPr>
    </w:p>
    <w:p>
      <w:pPr/>
      <w:r>
        <w:t>Crossover satu titik menyambungkan bagian awal dari parent pertama dan bagian akhir dari parent kedua. Jika operator crossover tidak aktif, parent pertama disalin sebagai anak. Anak selanjutnya menjalani mutasi dan repair.</w:t>
      </w:r>
    </w:p>
    <w:tbl>
      <w:tblPr>
        <w:tblStyle w:val="TableGrid"/>
        <w:tblW w:type="auto" w:w="0"/>
        <w:tblLook w:firstColumn="1" w:firstRow="1" w:lastColumn="0" w:lastRow="0" w:noHBand="0" w:noVBand="1" w:val="04A0"/>
      </w:tblPr>
      <w:tblGrid>
        <w:gridCol w:w="8787"/>
      </w:tblGrid>
      <w:tr>
        <w:tc>
          <w:tcPr>
            <w:tcW w:type="dxa" w:w="8787"/>
          </w:tcPr>
          <w:p>
            <w:r>
              <w:t>k∈{10,11,…,37}</w:t>
            </w:r>
          </w:p>
        </w:tc>
      </w:tr>
      <w:tr>
        <w:tc>
          <w:tcPr>
            <w:tcW w:type="dxa" w:w="8787"/>
          </w:tcPr>
          <w:p>
            <w:r>
              <w:t>P(crossover)=0,80</w:t>
            </w:r>
          </w:p>
        </w:tc>
      </w:tr>
      <w:tr>
        <w:tc>
          <w:tcPr>
            <w:tcW w:type="dxa" w:w="8787"/>
          </w:tcPr>
          <w:p>
            <w:r>
              <w:t>z=(p₁[0:k],p₂[k:48])</w:t>
            </w:r>
          </w:p>
        </w:tc>
      </w:tr>
      <w:tr>
        <w:tc>
          <w:tcPr>
            <w:tcW w:type="dxa" w:w="8787"/>
          </w:tcPr>
          <w:p>
            <w:r>
              <w:t>P(z=p₁)=0,20</w:t>
            </w:r>
          </w:p>
        </w:tc>
      </w:tr>
    </w:tbl>
    <w:p w14:paraId="0A907FD8" w14:textId="111C152C" w:rsidR="000E2257" w:rsidRPr="000E2257" w:rsidRDefault="000E2257" w:rsidP="008C153C">
      <w:pPr>
        <w:pStyle w:val="Title"/>
        <w:numPr>
          <w:ilvl w:val="0"/>
          <w:numId w:val="0"/>
        </w:numPr>
        <w:ind w:left="709" w:hanging="709"/>
      </w:pPr>
      <w:bookmarkStart w:id="104" w:name="_Toc234856665"/>
      <w:r w:rsidRPr="000E2257">
        <w:rPr>
          <w:rFonts w:eastAsia="Times New Roman"/>
        </w:rPr>
        <w:t>3.</w:t>
      </w:r>
      <w:r w:rsidR="00883AC0">
        <w:rPr>
          <w:rFonts w:eastAsia="Times New Roman"/>
        </w:rPr>
        <w:t>5</w:t>
      </w:r>
      <w:r w:rsidRPr="000E2257">
        <w:rPr>
          <w:rFonts w:eastAsia="Times New Roman"/>
        </w:rPr>
        <w:t>.5 Mutasi</w:t>
      </w:r>
      <w:bookmarkEnd w:id="104"/>
    </w:p>
    <w:p w14:paraId="53D7EB49" w14:textId="45626B6C" w:rsidR="001D1FA7" w:rsidRDefault="000E2257" w:rsidP="004406A3">
      <w:pPr>
        <w:spacing w:after="160"/>
        <w:rPr>
          <w:rFonts w:eastAsia="Times New Roman"/>
        </w:rPr>
      </w:pPr>
      <w:r>
        <w:t>Mutasi diterapkan secara independen pada gen di luar mandatory absolute dengan probabilitas 0,10. Pada slot 24–33, nilai baru dipilih dari tidur utama, nap, dan istirahat dengan peluang 0,05; 0,10; dan 0,85. Di luar jendela tersebut, pilihan hanya tidur utama atau istirahat dengan peluang 0,06 dan 0,94. Gen wajib tidak dimutasi. Setiap anak kemudian diperbaiki sebelum dievaluasi kembali.</w:t>
      </w:r>
    </w:p>
    <w:tbl>
      <w:tblPr>
        <w:tblStyle w:val="TableGrid"/>
        <w:tblW w:type="auto" w:w="0"/>
        <w:tblLook w:firstColumn="1" w:firstRow="1" w:lastColumn="0" w:lastRow="0" w:noHBand="0" w:noVBand="1" w:val="04A0"/>
      </w:tblPr>
      <w:tblGrid>
        <w:gridCol w:w="8787"/>
      </w:tblGrid>
      <w:tr>
        <w:tc>
          <w:tcPr>
            <w:tcW w:type="dxa" w:w="8787"/>
          </w:tcPr>
          <w:p w14:paraId="49CDFC7F" w14:textId="675EA967" w:rsidR="004B06AE" w:rsidRPr="003F7FFE" w:rsidRDefault="004B06AE" w:rsidP="005468F5">
            <w:pPr>
              <w:jc w:val="center"/>
              <w:rPr>
                <w:rFonts w:eastAsia="Times New Roman"/>
              </w:rPr>
            </w:pPr>
            <m:oMathPara>
              <m:oMath>
                <m:r>
                  <m:rPr>
                    <m:nor/>
                  </m:rPr>
                  <w:rPr>
                    <w:rFonts w:ascii="Cambria Math" w:eastAsia="Times New Roman" w:hAnsi="Cambria Math"/>
                  </w:rPr>
                  <m:t xml:space="preserve">jika </m:t>
                </m:r>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r>
                  <w:rPr>
                    <w:rFonts w:ascii="Cambria Math" w:eastAsia="Times New Roman" w:hAnsi="Cambria Math"/>
                  </w:rPr>
                  <m:t>,</m:t>
                </m:r>
                <m:r>
                  <m:rPr>
                    <m:nor/>
                  </m:rPr>
                  <w:rPr>
                    <w:rFonts w:ascii="Cambria Math" w:eastAsia="Times New Roman" w:hAnsi="Cambria Math"/>
                  </w:rPr>
                  <m:t xml:space="preserve"> maka </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r>
                  <m:rPr>
                    <m:nor/>
                  </m:rPr>
                  <w:rPr>
                    <w:rFonts w:ascii="Cambria Math" w:eastAsia="Times New Roman" w:hAnsi="Cambria Math"/>
                  </w:rPr>
                  <m:t xml:space="preserve"> dimutasi</m:t>
                </m:r>
              </m:oMath>
            </m:oMathPara>
          </w:p>
          <w:p>
            <w:pPr>
              <w:jc w:val="right"/>
            </w:pPr>
            <w:r>
              <w:t xml:space="preserve">(3.7)</w:t>
            </w:r>
          </w:p>
        </w:tc>
      </w:tr>
    </w:tbl>
    <w:p w14:paraId="19235D5E" w14:textId="0848EBC5" w:rsidR="00DD25C1" w:rsidRPr="001D1FA7" w:rsidRDefault="00DD25C1" w:rsidP="004406A3">
      <w:pPr>
        <w:spacing w:after="160"/>
        <w:ind w:firstLine="0"/>
        <w:rPr>
          <w:rFonts w:eastAsia="Times New Roman"/>
        </w:rPr>
      </w:pPr>
    </w:p>
    <w:p w14:paraId="580A42D8" w14:textId="1C4DAC15" w:rsidR="001D1FA7" w:rsidRDefault="001D1FA7" w:rsidP="00DD25C1">
      <w:pPr>
        <w:spacing w:after="160"/>
        <w:rPr>
          <w:rFonts w:eastAsia="Times New Roman"/>
        </w:rPr>
      </w:pPr>
      <w:r>
        <w:rPr>
          <w:rFonts w:eastAsia="Times New Roman"/>
        </w:rPr>
        <w:t>Keterangan:</w:t>
      </w:r>
    </w:p>
    <w:p w14:paraId="6ACF6237" w14:textId="42B89B35" w:rsidR="001D1FA7" w:rsidRDefault="001D1FA7" w:rsidP="00B825AE">
      <w:pPr>
        <w:pStyle w:val="ListParagraph"/>
        <w:numPr>
          <w:ilvl w:val="0"/>
          <w:numId w:val="43"/>
        </w:numPr>
        <w:spacing w:after="160"/>
      </w:pPr>
      <m:oMath>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oMath>
      <w:r w:rsidRPr="008C153C">
        <w:rPr>
          <w:rFonts w:eastAsia="Times New Roman"/>
        </w:rPr>
        <w:tab/>
      </w:r>
      <w:r w:rsidRPr="008C153C">
        <w:rPr>
          <w:rFonts w:eastAsia="Times New Roman"/>
        </w:rPr>
        <w:tab/>
        <w:t>:</w:t>
      </w:r>
      <w:r w:rsidRPr="001D1FA7">
        <w:t xml:space="preserve"> </w:t>
      </w:r>
      <w:r>
        <w:t>bilangan acak pada rentang 0 sampai 1;</w:t>
      </w:r>
    </w:p>
    <w:p w14:paraId="3F270E1B" w14:textId="2913EC0C"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w:t>
      </w:r>
      <w:r w:rsidR="001D1FA7" w:rsidRPr="001D1FA7">
        <w:t xml:space="preserve"> </w:t>
      </w:r>
      <w:r w:rsidR="001D1FA7">
        <w:t>probabilitas mutasi;</w:t>
      </w:r>
    </w:p>
    <w:p w14:paraId="7C534D37" w14:textId="5327002E"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 xml:space="preserve">: </w:t>
      </w:r>
      <w:r w:rsidR="001D1FA7">
        <w:t>gen pada slot ke-</w:t>
      </w:r>
      <w:r w:rsidR="001D1FA7">
        <w:rPr>
          <w:rStyle w:val="katex-mathml"/>
        </w:rPr>
        <w:t>i</w:t>
      </w:r>
      <w:r w:rsidR="001D1FA7">
        <w:t>;</w:t>
      </w:r>
    </w:p>
    <w:p w14:paraId="1A3EC1ED" w14:textId="7866663F" w:rsidR="001D1FA7" w:rsidRPr="008C153C" w:rsidRDefault="001D1FA7" w:rsidP="00B825AE">
      <w:pPr>
        <w:pStyle w:val="ListParagraph"/>
        <w:numPr>
          <w:ilvl w:val="0"/>
          <w:numId w:val="43"/>
        </w:numPr>
        <w:spacing w:after="160"/>
        <w:rPr>
          <w:rFonts w:eastAsia="Times New Roman"/>
        </w:rPr>
      </w:pPr>
      <w:r>
        <w:t>mutasi = perubahan nilai gen menjadi aktivitas non-wajib yang diizinkan.</w:t>
      </w:r>
    </w:p>
    <w:p>
      <w:pPr/>
      <w:r>
        <w:t>Setiap gen di luar mandatory absolute diuji untuk mutasi secara independen. Distribusi nilai pengganti berbeda antara jendela nap dan slot lainnya. Gen yang termasuk mandatory absolute tidak diubah oleh mutasi.</w:t>
      </w:r>
    </w:p>
    <w:tbl>
      <w:tblPr>
        <w:tblStyle w:val="TableGrid"/>
        <w:tblW w:type="auto" w:w="0"/>
        <w:tblLook w:firstColumn="1" w:firstRow="1" w:lastColumn="0" w:lastRow="0" w:noHBand="0" w:noVBand="1" w:val="04A0"/>
      </w:tblPr>
      <w:tblGrid>
        <w:gridCol w:w="8787"/>
      </w:tblGrid>
      <w:tr>
        <w:tc>
          <w:tcPr>
            <w:tcW w:type="dxa" w:w="8787"/>
          </w:tcPr>
          <w:p>
            <w:r>
              <w:t>P(mutation pada gen bebas)=0,10</w:t>
            </w:r>
          </w:p>
        </w:tc>
      </w:tr>
      <w:tr>
        <w:tc>
          <w:tcPr>
            <w:tcW w:type="dxa" w:w="8787"/>
          </w:tcPr>
          <w:p>
            <w:r>
              <w:t>p_s=(0,05;0,10;0,85) untuk 24≤s&lt;34</w:t>
            </w:r>
          </w:p>
        </w:tc>
      </w:tr>
      <w:tr>
        <w:tc>
          <w:tcPr>
            <w:tcW w:type="dxa" w:w="8787"/>
          </w:tcPr>
          <w:p>
            <w:r>
              <w:t>p_s=(0,06;0,94) untuk s∉[24,33]</w:t>
            </w:r>
          </w:p>
        </w:tc>
      </w:tr>
    </w:tbl>
    <w:p w14:paraId="45285929" w14:textId="0E15700C" w:rsidR="00DD25C1" w:rsidRDefault="00883AC0" w:rsidP="008C153C">
      <w:pPr>
        <w:pStyle w:val="Title"/>
        <w:numPr>
          <w:ilvl w:val="0"/>
          <w:numId w:val="0"/>
        </w:numPr>
        <w:ind w:left="709" w:hanging="709"/>
      </w:pPr>
      <w:bookmarkStart w:id="105" w:name="_Toc234856666"/>
      <w:r>
        <w:rPr>
          <w:rFonts w:eastAsia="Times New Roman"/>
        </w:rPr>
        <w:t xml:space="preserve">3.5.6 </w:t>
      </w:r>
      <w:r>
        <w:t>Penyempurnaan Solusi Menggunakan Hill Climbing</w:t>
      </w:r>
      <w:bookmarkEnd w:id="105"/>
    </w:p>
    <w:p w14:paraId="27911533" w14:textId="68377E24" w:rsidR="00883AC0" w:rsidRDefault="00883AC0" w:rsidP="008C153C">
      <w:r>
        <w:t>Tahap terakhir merupakan proses penyempurnaan solusi menggunakan Hill Climbing.Berbeda dengan Genetic Algorithm yang bekerja pada sekumpulan populasi, Hill Climbing hanya memproses satu solusi terbaik hasil evolusi. Sistem membangkitkan beberapa solusi tetangga (neighbor) dengan melakukan perubahan kecil pada slot aktivitas yang masih dapat dimodifikasi.</w:t>
      </w:r>
    </w:p>
    <w:p w14:paraId="03E7060B" w14:textId="77777777" w:rsidR="00883AC0" w:rsidRDefault="00883AC0" w:rsidP="008C153C">
      <w:r>
        <w:t>Setiap solusi tetangga kemudian dievaluasi menggunakan fungsi fitness. Apabila ditemukan solusi yang memiliki nilai fitness lebih tinggi dibandingkan solusi saat ini, maka solusi tersebut dijadikan solusi baru dan proses pencarian dilanjutkan dari posisi tersebut. Sebaliknya, apabila tidak ditemukan perbaikan setelah mencapai batas iterasi yang ditentukan, maka proses Hill Climbing dihentikan.</w:t>
      </w:r>
    </w:p>
    <w:p w14:paraId="67784051" w14:textId="5B3A42F8" w:rsidR="00883AC0" w:rsidRDefault="00883AC0" w:rsidP="008C153C">
      <w:r>
        <w:lastRenderedPageBreak/>
        <w:t xml:space="preserve">Melalui mekanisme tersebut, solusi terbaik hasil Genetic Algorithm dapat disempurnakan sehingga menghasilkan jadwal tidur dan aktivitas yang lebih optimal tanpa harus melakukan proses evolusi populasi </w:t>
      </w:r>
      <w:r>
        <w:t>Kembali</w:t>
      </w:r>
    </w:p>
    <w:p w14:paraId="65281AEE" w14:textId="77777777" w:rsidR="009C600F" w:rsidRDefault="009C600F" w:rsidP="008C153C"/>
    <w:p>
      <w:pPr/>
      <w:r>
        <w:t>Hill Climbing memeriksa pertukaran gen bebas bersebelahan dan penggantian satu gen bebas dengan aktivitas alternatif. Setiap kandidat menjalani repair dan evaluasi fitness yang sama. Solusi kandidat diterima hanya jika skornya lebih tinggi; iterasi dihentikan ketika tidak ada perbaikan atau batas iterasi tercapai.</w:t>
      </w:r>
    </w:p>
    <w:tbl>
      <w:tblPr>
        <w:tblStyle w:val="TableGrid"/>
        <w:tblW w:type="auto" w:w="0"/>
        <w:tblLook w:firstColumn="1" w:firstRow="1" w:lastColumn="0" w:lastRow="0" w:noHBand="0" w:noVBand="1" w:val="04A0"/>
      </w:tblPr>
      <w:tblGrid>
        <w:gridCol w:w="8787"/>
      </w:tblGrid>
      <w:tr>
        <w:tc>
          <w:tcPr>
            <w:tcW w:type="dxa" w:w="8787"/>
          </w:tcPr>
          <w:p>
            <w:r>
              <w:t>Fitness(x′) &gt; Fitness(x) ⇒ x ← x′</w:t>
            </w:r>
          </w:p>
        </w:tc>
      </w:tr>
      <w:tr>
        <w:tc>
          <w:tcPr>
            <w:tcW w:type="dxa" w:w="8787"/>
          </w:tcPr>
          <w:p>
            <w:r>
              <w:t>berhenti jika tidak ada perbaikan dalam satu iterasi atau i = 20</w:t>
            </w:r>
          </w:p>
        </w:tc>
      </w:tr>
    </w:tbl>
    <w:p w14:paraId="0951C439" w14:textId="1188D141" w:rsidR="00883AC0" w:rsidRDefault="00883AC0" w:rsidP="008C153C">
      <w:pPr>
        <w:pStyle w:val="Title"/>
        <w:numPr>
          <w:ilvl w:val="0"/>
          <w:numId w:val="0"/>
        </w:numPr>
        <w:ind w:left="709" w:hanging="709"/>
      </w:pPr>
      <w:bookmarkStart w:id="106" w:name="_Toc234856667"/>
      <w:r>
        <w:t xml:space="preserve">3.5.7 </w:t>
      </w:r>
      <w:r>
        <w:t xml:space="preserve">Hasil Eksekusi </w:t>
      </w:r>
      <w:r w:rsidR="000434EF">
        <w:t>Genetic Algorithm dan Hill Climbing</w:t>
      </w:r>
      <w:bookmarkEnd w:id="106"/>
    </w:p>
    <w:p w14:paraId="56C212F1" w14:textId="17D4617D" w:rsidR="00883AC0" w:rsidRDefault="00883AC0" w:rsidP="00883AC0">
      <w:r>
        <w:t>Setelah seluruh tahapan selesai dilaksanakan, sistem menghasilkan satu kromosom terbaik sebagai solusi optimasi harian. Solusi tersebut memuat jadwal aktivitas selama satu hari yang telah memenuhi seluruh kendala wajib serta memiliki nilai fitness tertinggi di antara seluruh kandidat yang dihasilkan selama proses optimasi.</w:t>
      </w:r>
    </w:p>
    <w:p w14:paraId="03365384" w14:textId="3AFB0569" w:rsidR="00883AC0" w:rsidRDefault="00883AC0" w:rsidP="008C153C">
      <w:r>
        <w:t>Kromosom terbaik selanjutnya digunakan sebagai masukan pada proses optimasi hari berikutnya dalam penyusunan jadwal mingguan. Informasi mengenai tingkat kelelahan akhir dan waktu mulai tidur utama juga diteruskan sebagai kondisi awal (carry-over) sehingga sistem dapat menjaga konsistensi jadwal tidur antarhari dan menghasilkan pola tidur yang lebih stabil selama periode optimasi tujuh hari.</w:t>
      </w:r>
    </w:p>
    <w:p w14:paraId="4B0B5287" w14:textId="77777777" w:rsidR="008C153C" w:rsidRPr="00883AC0" w:rsidRDefault="008C153C" w:rsidP="008C153C"/>
    <w:p>
      <w:pPr/>
      <w:r>
        <w:t>Repair dijalankan secara berurutan. Tahap awal memulihkan aktivitas kerja, kuliah, dan transisi; tahap berikutnya membersihkan fragmen tidur, memperbaiki transisi nap, mengejar target, menjembatani celah kecil, dan membatasi nap. Kromosom yang telah diperbaiki dievaluasi kembali.</w:t>
      </w:r>
    </w:p>
    <w:tbl>
      <w:tblPr>
        <w:tblStyle w:val="TableGrid"/>
        <w:tblW w:type="auto" w:w="0"/>
        <w:tblLook w:firstColumn="1" w:firstRow="1" w:lastColumn="0" w:lastRow="0" w:noHBand="0" w:noVBand="1" w:val="04A0"/>
      </w:tblPr>
      <w:tblGrid>
        <w:gridCol w:w="8787"/>
      </w:tblGrid>
      <w:tr>
        <w:tc>
          <w:tcPr>
            <w:tcW w:type="dxa" w:w="8787"/>
          </w:tcPr>
          <w:p>
            <w:r>
              <w:t>x_repair=R₆∘R₅∘R₄∘R₃∘R₂∘R₁(x)</w:t>
            </w:r>
          </w:p>
        </w:tc>
      </w:tr>
      <w:tr>
        <w:tc>
          <w:tcPr>
            <w:tcW w:type="dxa" w:w="8787"/>
          </w:tcPr>
          <w:p>
            <w:r>
              <w:t>len(b_sleep)&lt;3 ⇒ ∀s∈b_sleep, x_s←3</w:t>
            </w:r>
          </w:p>
        </w:tc>
      </w:tr>
      <w:tr>
        <w:tc>
          <w:tcPr>
            <w:tcW w:type="dxa" w:w="8787"/>
          </w:tcPr>
          <w:p>
            <w:r>
              <w:t>g_sleep≤6 ⇒ ∀s∈g_sleep, x_s←0</w:t>
            </w:r>
          </w:p>
        </w:tc>
      </w:tr>
      <w:tr>
        <w:tc>
          <w:tcPr>
            <w:tcW w:type="dxa" w:w="8787"/>
          </w:tcPr>
          <w:p>
            <w:r>
              <w:t>g_nap≤2 ⇒ ∀s∈g_nap, x_s←2</w:t>
            </w:r>
          </w:p>
        </w:tc>
      </w:tr>
      <w:tr>
        <w:tc>
          <w:tcPr>
            <w:tcW w:type="dxa" w:w="8787"/>
          </w:tcPr>
          <w:p>
            <w:r>
              <w:t>24≤s_nap&lt;34 ∧ len(run_nap)≤3</w:t>
            </w:r>
          </w:p>
        </w:tc>
      </w:tr>
    </w:tbl>
    <w:p w14:paraId="6507FCB0" w14:textId="7BCBDB8C" w:rsidR="000E2257" w:rsidRDefault="00FF742B" w:rsidP="008C153C">
      <w:pPr>
        <w:pStyle w:val="Heading2"/>
        <w:ind w:left="426" w:hanging="426"/>
      </w:pPr>
      <w:bookmarkStart w:id="107" w:name="_Toc234856668"/>
      <w:r>
        <w:rPr>
          <w:rFonts w:eastAsia="Times New Roman"/>
        </w:rPr>
        <w:t>Optimasi Jadwal Tidur Mingguan</w:t>
      </w:r>
      <w:bookmarkEnd w:id="107"/>
    </w:p>
    <w:p w14:paraId="4C0BE9F9" w14:textId="2BCA712F" w:rsidR="00883AC0" w:rsidRDefault="00883AC0" w:rsidP="008C153C">
      <w:r>
        <w:t>Optimasi jadwal tidur mingguan merupakan tahapan yang bertujuan menghasilkan jadwal tidur yang tidak hanya optimal pada satu hari tertentu, tetapi juga mempertahankan kualitas dan konsistensi pola tidur selama tujuh hari berturut-turut. Berbeda dengan optimasi harian yang memperlakukan setiap hari secara independen, optimasi mingguan mempertimbangkan keterkaitan kondisi fisiologis antarhari sehingga solusi yang dihasilkan lebih mendekati kondisi nyata.</w:t>
      </w:r>
    </w:p>
    <w:p w14:paraId="45261134" w14:textId="7D7CC11A" w:rsidR="00883AC0" w:rsidRDefault="00883AC0" w:rsidP="008C153C">
      <w:r>
        <w:t xml:space="preserve">Pada penelitian ini, proses optimasi dilakukan secara berurutan (sequential optimization). Setiap hari dioptimalkan satu per satu menggunakan </w:t>
      </w:r>
      <w:r w:rsidR="000434EF">
        <w:t>Genetic Algorithm dan Hill Climbing</w:t>
      </w:r>
      <w:r>
        <w:t xml:space="preserve"> dengan tetap memperhatikan kondisi yang dihasilkan pada hari sebelumnya. Pendekatan ini dipilih karena kualitas tidur pada suatu hari akan memengaruhi kondisi tubuh dan kebutuhan pemulihan pada hari berikutnya. Dengan demikian, sistem tidak hanya mencari solusi terbaik untuk setiap hari secara terpisah, tetapi juga menjaga kesinambungan jadwal tidur selama satu minggu.</w:t>
      </w:r>
    </w:p>
    <w:p w14:paraId="101D2A5A" w14:textId="08561DF7" w:rsidR="001A2F81" w:rsidRDefault="00883AC0" w:rsidP="008C153C">
      <w:r>
        <w:t>Alur optimasi mingguan dimulai dari hari pertama menggunakan kondisi awal yang telah ditentukan berdasarkan data masukan pengguna. Setelah proses optimasi selesai, sistem menyimpan informasi penting yang akan diteruskan ke proses optimasi hari berikutnya. Proses tersebut dilakukan secara berulang hingga seluruh jadwal selama tujuh hari berhasil dibentuk.</w:t>
      </w:r>
    </w:p>
    <w:p w14:paraId="6FAB5B9E" w14:textId="77777777" w:rsidR="009C600F" w:rsidRDefault="009C600F" w:rsidP="008C153C"/>
    <w:p>
      <w:pPr/>
      <w:r>
        <w:t>Optimasi dilakukan berurutan per hari, bukan sebagai satu kromosom gabungan mingguan. Fatigue akhir, waktu mulai tidur utama, dan potongan akhir jadwal digunakan untuk membentuk konteks hari berikutnya. Senin dimulai tanpa fatigue awal, anchor, atau tail memory.</w:t>
      </w:r>
    </w:p>
    <w:tbl>
      <w:tblPr>
        <w:tblStyle w:val="TableGrid"/>
        <w:tblW w:type="auto" w:w="0"/>
        <w:tblLook w:firstColumn="1" w:firstRow="1" w:lastColumn="0" w:lastRow="0" w:noHBand="0" w:noVBand="1" w:val="04A0"/>
      </w:tblPr>
      <w:tblGrid>
        <w:gridCol w:w="8787"/>
      </w:tblGrid>
      <w:tr>
        <w:tc>
          <w:tcPr>
            <w:tcW w:type="dxa" w:w="8787"/>
          </w:tcPr>
          <w:p>
            <w:r>
              <w:t>f₀,t=f_end,t−1</w:t>
            </w:r>
          </w:p>
        </w:tc>
      </w:tr>
      <w:tr>
        <w:tc>
          <w:tcPr>
            <w:tcW w:type="dxa" w:w="8787"/>
          </w:tcPr>
          <w:p>
            <w:r>
              <w:t>a_t=core_start_t−1</w:t>
            </w:r>
          </w:p>
        </w:tc>
      </w:tr>
      <w:tr>
        <w:tc>
          <w:tcPr>
            <w:tcW w:type="dxa" w:w="8787"/>
          </w:tcPr>
          <w:p>
            <w:r>
              <w:t>tail_t=x_t−1[32:48]</w:t>
            </w:r>
          </w:p>
        </w:tc>
      </w:tr>
      <w:tr>
        <w:tc>
          <w:tcPr>
            <w:tcW w:type="dxa" w:w="8787"/>
          </w:tcPr>
          <w:p>
            <w:r>
              <w:t>G=200 generasi/hari; I_HC≤20</w:t>
            </w:r>
          </w:p>
        </w:tc>
      </w:tr>
    </w:tbl>
    <w:p>
      <w:pPr/>
      <w:r>
        <w:t>Runner menjalankan Genetic Algorithm selama 200 generasi per hari. Optimizer menerapkan Hill Climbing pada solusi terbaik di akhir GA, dan runner mingguan memanggil Hill Climbing lagi pada kromosom yang dikembalikan. Karena itu, implementasi menjalankan penyempurnaan lokal internal dan pemanggilan lanjutan pada tahap mingguan.</w:t>
      </w:r>
    </w:p>
    <w:p w14:paraId="48140902" w14:textId="198F6A08" w:rsidR="00883AC0" w:rsidRDefault="00883AC0" w:rsidP="00883AC0">
      <w:pPr>
        <w:pStyle w:val="Title"/>
      </w:pPr>
      <w:bookmarkStart w:id="108" w:name="_Toc234856669"/>
      <w:r>
        <w:t>Optimasi Hari Pertama</w:t>
      </w:r>
      <w:bookmarkEnd w:id="108"/>
    </w:p>
    <w:p w14:paraId="6F0C7766" w14:textId="08EF0816" w:rsidR="00883AC0" w:rsidRDefault="00883AC0" w:rsidP="008C153C">
      <w:r>
        <w:t>Proses optimasi diawali pada hari pertama menggunakan data aktivitas yang telah melalui tahap pra-pemrosesan. Pada tahap ini belum tersedia informasi mengenai kondisi hari sebelumnya sehingga sistem menggunakan nilai awal (initial state) yang telah ditentukan sebagai dasar proses optimasi.</w:t>
      </w:r>
    </w:p>
    <w:p w14:paraId="2DE36397" w14:textId="1BE6B410" w:rsidR="00883AC0" w:rsidRDefault="000434EF" w:rsidP="008C153C">
      <w:r>
        <w:t>Genetic Algorithm dan Hill Climbing</w:t>
      </w:r>
      <w:r w:rsidR="00883AC0">
        <w:t xml:space="preserve"> kemudian dijalankan untuk menghasilkan jadwal tidur terbaik pada hari pertama. Hasil optimasi berupa kromosom dengan nilai fitness tertinggi beserta informasi pendukung, seperti waktu mulai tidur utama, durasi tidur, serta </w:t>
      </w:r>
      <w:r w:rsidR="00883AC0">
        <w:lastRenderedPageBreak/>
        <w:t>tingkat kelelahan pada akhir hari.Informasi tersebut disimpan sebagai kondisi awal untuk proses optimasi pada hari berikutnya.</w:t>
      </w:r>
    </w:p>
    <w:p w14:paraId="7C96806F" w14:textId="77777777" w:rsidR="009C600F" w:rsidRDefault="009C600F" w:rsidP="008C153C"/>
    <w:p w14:paraId="20005495" w14:textId="4364D43B" w:rsidR="00883AC0" w:rsidRDefault="00883AC0" w:rsidP="00883AC0">
      <w:pPr>
        <w:pStyle w:val="Title"/>
      </w:pPr>
      <w:bookmarkStart w:id="109" w:name="_Toc234856670"/>
      <w:r>
        <w:t>Carry-Over Kondisi Antarhari</w:t>
      </w:r>
      <w:bookmarkEnd w:id="109"/>
    </w:p>
    <w:p w14:paraId="0778ABF7" w14:textId="65CB7699" w:rsidR="00D874BD" w:rsidRDefault="00D874BD" w:rsidP="008C153C">
      <w:r>
        <w:t>Setelah optimasi suatu hari selesai dilakukan, sistem tidak menghapus seluruh informasi yang dihasilkan. Beberapa kondisi penting diteruskan (carry-over) ke hari berikutnya agar proses optimasi mampu mempertahankan kesinambungan pola tidur.</w:t>
      </w:r>
    </w:p>
    <w:p w14:paraId="64E43117" w14:textId="4991BCF3" w:rsidR="00D874BD" w:rsidRDefault="00D874BD" w:rsidP="008C153C">
      <w:r>
        <w:t>Informasi yang diteruskan meliputi:</w:t>
      </w:r>
    </w:p>
    <w:p w14:paraId="213C2928" w14:textId="77777777" w:rsidR="00D874BD" w:rsidRDefault="00D874BD" w:rsidP="00B825AE">
      <w:pPr>
        <w:pStyle w:val="ListParagraph"/>
        <w:numPr>
          <w:ilvl w:val="0"/>
          <w:numId w:val="44"/>
        </w:numPr>
      </w:pPr>
      <w:r>
        <w:t>tingkat kelelahan pada akhir hari (ending fatigue);</w:t>
      </w:r>
    </w:p>
    <w:p w14:paraId="1C03A94B" w14:textId="77777777" w:rsidR="00D874BD" w:rsidRDefault="00D874BD" w:rsidP="00B825AE">
      <w:pPr>
        <w:pStyle w:val="ListParagraph"/>
        <w:numPr>
          <w:ilvl w:val="0"/>
          <w:numId w:val="44"/>
        </w:numPr>
      </w:pPr>
      <w:r>
        <w:t>waktu mulai tidur utama sebagai acuan regularitas tidur;</w:t>
      </w:r>
    </w:p>
    <w:p w14:paraId="538259D8" w14:textId="77777777" w:rsidR="00D874BD" w:rsidRDefault="00D874BD" w:rsidP="00B825AE">
      <w:pPr>
        <w:pStyle w:val="ListParagraph"/>
        <w:numPr>
          <w:ilvl w:val="0"/>
          <w:numId w:val="44"/>
        </w:numPr>
      </w:pPr>
      <w:r>
        <w:t>informasi kontinuitas blok tidur yang melewati batas pergantian hari (tail memory);</w:t>
      </w:r>
    </w:p>
    <w:p w14:paraId="639B301D" w14:textId="770A894B" w:rsidR="00D874BD" w:rsidRDefault="00D874BD" w:rsidP="00B825AE">
      <w:pPr>
        <w:pStyle w:val="ListParagraph"/>
        <w:numPr>
          <w:ilvl w:val="0"/>
          <w:numId w:val="44"/>
        </w:numPr>
      </w:pPr>
      <w:r>
        <w:t>parameter lain yang diperlukan untuk menjaga konsistensi proses evaluasi.</w:t>
      </w:r>
    </w:p>
    <w:p w14:paraId="0E2EC0BD" w14:textId="72EF9B6A" w:rsidR="00883AC0" w:rsidRDefault="00D874BD" w:rsidP="008C153C">
      <w:r>
        <w:t>Mekanisme carry-over memungkinkan sistem menyesuaikan kebutuhan pemulihan berdasarkan kondisi aktual pengguna sehingga jadwal yang dihasilkan tidak bersifat independen antarhari.</w:t>
      </w:r>
    </w:p>
    <w:p w14:paraId="6D2A359B" w14:textId="77777777" w:rsidR="00D874BD" w:rsidRDefault="00D874BD" w:rsidP="00D874BD"/>
    <w:p w14:paraId="67DADF94" w14:textId="1BDE9970" w:rsidR="00D874BD" w:rsidRDefault="00D874BD" w:rsidP="00D874BD">
      <w:pPr>
        <w:pStyle w:val="Title"/>
      </w:pPr>
      <w:bookmarkStart w:id="110" w:name="_Toc234856671"/>
      <w:r>
        <w:t>Optimasi Hari Kedua hingga Hari Ketujuh</w:t>
      </w:r>
      <w:bookmarkEnd w:id="110"/>
    </w:p>
    <w:p w14:paraId="2D79169B" w14:textId="29013077" w:rsidR="00D874BD" w:rsidRDefault="00D874BD" w:rsidP="008C153C">
      <w:r>
        <w:t>Tahap berikutnya dilakukan dengan prosedur yang sama seperti pada hari pertama. Perbedaannya terletak pada kondisi awal yang digunakan. Apabila pada hari pertama sistem menggunakan kondisi awal standar, maka pada hari kedua hingga hari ketujuh kondisi awal diperoleh dari hasil optimasi hari sebelumnya.</w:t>
      </w:r>
    </w:p>
    <w:p w14:paraId="5522B13A" w14:textId="761AD09F" w:rsidR="00D874BD" w:rsidRDefault="00D874BD" w:rsidP="008C153C">
      <w:r>
        <w:t xml:space="preserve">Pada setiap hari, sistem menjalankan seluruh tahapan </w:t>
      </w:r>
      <w:r w:rsidR="000434EF">
        <w:t>Genetic Algorithm dan Hill Climbing</w:t>
      </w:r>
      <w:r>
        <w:t xml:space="preserve"> mulai dari pembentukan populasi, evaluasi fitness, proses evolusi menggunakan Genetic Algorithm, hingga penyempurnaan menggunakan Hill Climbing. Setelah solusi terbaik diperoleh, kondisi akhir kembali disimpan dan diteruskan ke hari selanjutnya.</w:t>
      </w:r>
    </w:p>
    <w:p w14:paraId="45B12EAF" w14:textId="5A6BD8D7" w:rsidR="00D874BD" w:rsidRDefault="00D874BD" w:rsidP="008C153C">
      <w:r>
        <w:t>Proses ini berlangsung secara berulang hingga seluruh jadwal selama tujuh hari berhasil dioptimalkan.</w:t>
      </w:r>
    </w:p>
    <w:p w14:paraId="383CB39C" w14:textId="0BC34496" w:rsidR="009C600F" w:rsidRDefault="009C600F" w:rsidP="00D874BD"/>
    <w:p w14:paraId="5D2AEAF5" w14:textId="77777777" w:rsidR="009C600F" w:rsidRDefault="009C600F" w:rsidP="00D874BD"/>
    <w:p w14:paraId="3DC35508" w14:textId="25472C86" w:rsidR="00D874BD" w:rsidRDefault="00D874BD" w:rsidP="00D874BD">
      <w:pPr>
        <w:pStyle w:val="Title"/>
      </w:pPr>
      <w:bookmarkStart w:id="111" w:name="_Toc234856672"/>
      <w:r>
        <w:t>Penyusunan Jadwal Mingguan</w:t>
      </w:r>
      <w:bookmarkEnd w:id="111"/>
    </w:p>
    <w:p w14:paraId="2277A3F2" w14:textId="34589C35" w:rsidR="00D874BD" w:rsidRDefault="00D874BD" w:rsidP="008C153C">
      <w:r>
        <w:t>Setelah seluruh proses optimasi harian selesai dilakukan, sistem menggabungkan hasil optimasi dari masing-masing hari menjadi satu jadwal mingguan yang utuh.</w:t>
      </w:r>
    </w:p>
    <w:p w14:paraId="43E5C55A" w14:textId="466D6B7B" w:rsidR="00D874BD" w:rsidRDefault="00D874BD" w:rsidP="008C153C">
      <w:r>
        <w:t>Penyusunan jadwal dilakukan dengan mempertahankan urutan kronologis setiap hari sehingga pengguna dapat melihat distribusi aktivitas dan waktu tidur selama satu minggu secara keseluruhan. Selain menghasilkan jadwal lengkap, sistem juga menghitung nilai evaluasi mingguan yang diperoleh dari akumulasi hasil optimasi setiap hari.</w:t>
      </w:r>
    </w:p>
    <w:p w14:paraId="7BD94C87" w14:textId="1960DF06" w:rsidR="00D874BD" w:rsidRDefault="00D874BD" w:rsidP="008C153C">
      <w:r>
        <w:t>Informasi yang disajikan meliputi:</w:t>
      </w:r>
    </w:p>
    <w:p w14:paraId="5A59D106" w14:textId="77777777" w:rsidR="00D874BD" w:rsidRDefault="00D874BD" w:rsidP="00B825AE">
      <w:pPr>
        <w:pStyle w:val="ListParagraph"/>
        <w:numPr>
          <w:ilvl w:val="0"/>
          <w:numId w:val="5"/>
        </w:numPr>
      </w:pPr>
      <w:r>
        <w:t>jadwal aktivitas harian selama tujuh hari;</w:t>
      </w:r>
    </w:p>
    <w:p w14:paraId="42B4C84B" w14:textId="77777777" w:rsidR="00D874BD" w:rsidRDefault="00D874BD" w:rsidP="00B825AE">
      <w:pPr>
        <w:pStyle w:val="ListParagraph"/>
        <w:numPr>
          <w:ilvl w:val="0"/>
          <w:numId w:val="5"/>
        </w:numPr>
      </w:pPr>
      <w:r>
        <w:t>durasi tidur setiap hari;</w:t>
      </w:r>
    </w:p>
    <w:p w14:paraId="2C74BB6A" w14:textId="77777777" w:rsidR="00D874BD" w:rsidRDefault="00D874BD" w:rsidP="00B825AE">
      <w:pPr>
        <w:pStyle w:val="ListParagraph"/>
        <w:numPr>
          <w:ilvl w:val="0"/>
          <w:numId w:val="5"/>
        </w:numPr>
      </w:pPr>
      <w:r>
        <w:t>waktu mulai tidur utama setiap hari;</w:t>
      </w:r>
    </w:p>
    <w:p w14:paraId="1546A701" w14:textId="77777777" w:rsidR="00D874BD" w:rsidRDefault="00D874BD" w:rsidP="00B825AE">
      <w:pPr>
        <w:pStyle w:val="ListParagraph"/>
        <w:numPr>
          <w:ilvl w:val="0"/>
          <w:numId w:val="5"/>
        </w:numPr>
      </w:pPr>
      <w:r>
        <w:t>tingkat kelelahan akhir setiap hari;</w:t>
      </w:r>
    </w:p>
    <w:p w14:paraId="52818E81" w14:textId="77777777" w:rsidR="00D874BD" w:rsidRDefault="00D874BD" w:rsidP="00B825AE">
      <w:pPr>
        <w:pStyle w:val="ListParagraph"/>
        <w:numPr>
          <w:ilvl w:val="0"/>
          <w:numId w:val="5"/>
        </w:numPr>
      </w:pPr>
      <w:r>
        <w:lastRenderedPageBreak/>
        <w:t>nilai fitness harian;</w:t>
      </w:r>
    </w:p>
    <w:p w14:paraId="1D7CF095" w14:textId="1DF0C9D4" w:rsidR="00D874BD" w:rsidRDefault="00D874BD" w:rsidP="00B825AE">
      <w:pPr>
        <w:pStyle w:val="ListParagraph"/>
        <w:numPr>
          <w:ilvl w:val="0"/>
          <w:numId w:val="5"/>
        </w:numPr>
      </w:pPr>
      <w:r>
        <w:t>nilai fitness total selama satu minggu.</w:t>
      </w:r>
    </w:p>
    <w:p w14:paraId="3683D889" w14:textId="38B15D54" w:rsidR="00D874BD" w:rsidRDefault="00D874BD" w:rsidP="00D874BD">
      <w:r>
        <w:t>Penyajian informasi tersebut memudahkan proses analisis terhadap kualitas jadwal yang dihasilkan serta mempermudah proses perbandingan dengan metode pembanding pada tahap evaluasi.</w:t>
      </w:r>
    </w:p>
    <w:p w14:paraId="07563756" w14:textId="77777777" w:rsidR="00D874BD" w:rsidRDefault="00D874BD" w:rsidP="00D874BD"/>
    <w:p w14:paraId="00F9A9AB" w14:textId="0EA1D589" w:rsidR="00D874BD" w:rsidRDefault="00D874BD" w:rsidP="00D874BD">
      <w:pPr>
        <w:pStyle w:val="Title"/>
      </w:pPr>
      <w:bookmarkStart w:id="112" w:name="_Toc234856673"/>
      <w:r>
        <w:t>Hasil Optimasi Mingguan</w:t>
      </w:r>
      <w:bookmarkEnd w:id="112"/>
    </w:p>
    <w:p w14:paraId="16A95998" w14:textId="72E9DBCF" w:rsidR="00D874BD" w:rsidRDefault="00D874BD" w:rsidP="008C153C">
      <w:r>
        <w:t>Tahap akhir menghasilkan satu paket jadwal tidur mingguan yang telah memenuhi seluruh kendala aktivitas wajib serta dioptimalkan berdasarkan kualitas tidur, durasi tidur, tingkat kelelahan, dan konsistensi pola tidur antarhari.</w:t>
      </w:r>
    </w:p>
    <w:p w14:paraId="71899918" w14:textId="230C48BA" w:rsidR="00D874BD" w:rsidRDefault="00D874BD" w:rsidP="008C153C">
      <w:r>
        <w:t xml:space="preserve">Hasil optimasi ini selanjutnya digunakan sebagai masukan pada tahap Baseline Comparison dan Evaluasi Sistem untuk mengetahui efektivitas </w:t>
      </w:r>
      <w:r w:rsidR="000434EF">
        <w:t>Genetic Algorithm dan Hill Climbing</w:t>
      </w:r>
      <w:r>
        <w:t xml:space="preserve"> dibandingkan metode pembanding. Dengan pendekatan optimasi secara berurutan dan mekanisme carry-over, sistem diharapkan mampu menghasilkan jadwal tidur yang lebih realistis, adaptif, dan konsisten dibandingkan apabila setiap hari dioptimalkan secara terpisah.</w:t>
      </w:r>
    </w:p>
    <w:p w14:paraId="31579947" w14:textId="77777777" w:rsidR="00D874BD" w:rsidRPr="00D874BD" w:rsidRDefault="00D874BD" w:rsidP="00D874BD">
      <w:pPr>
        <w:ind w:firstLine="851"/>
      </w:pPr>
    </w:p>
    <w:p w14:paraId="65C1BCD8" w14:textId="7F6CF26F" w:rsidR="000E2257" w:rsidRDefault="00FF742B" w:rsidP="000E2257">
      <w:pPr>
        <w:pStyle w:val="Heading2"/>
        <w:ind w:left="284" w:hanging="284"/>
        <w:rPr>
          <w:rFonts w:eastAsia="Times New Roman"/>
        </w:rPr>
      </w:pPr>
      <w:r>
        <w:t>Konfigurasi Parameter Eksperimen Utama</w:t>
      </w:r>
    </w:p>
    <w:p>
      <w:pPr/>
      <w:r>
        <w:t>Eksperimen final dijalankan dengan population size 50, mutation rate 0,10, crossover rate 0,80, dan random seed 42. Optimasi mingguan menggunakan 200 generasi per hari dan Hill Climbing dengan batas 20 iterasi. Konfigurasi tersebut tercatat pada METADATA.json sebagai parameter default_fallback.</w:t>
      </w:r>
    </w:p>
    <w:p>
      <w:pPr/>
      <w:r>
        <w:t>Kalibrasi parameter tidak dijalankan ulang pada eksekusi final karena pipeline dipanggil dengan opsi --skip-calibration. Dengan demikian, penelitian ini melaporkan parameter yang benar-benar digunakan dan tidak menyatakan bahwa hasil final berasal dari konfigurasi terbaik hasil grid search.</w:t>
      </w:r>
    </w:p>
    <w:p>
      <w:pPr/>
      <w:r>
        <w:t>Pemisahan dataset kalibrasi dan pengujian tetap dicatat pada struktur proyek, tetapi hanya dataset pengujian final berisi 63 responden yang menjadi dasar angka evaluasi pada Bab IV. Seed tetap 42 digunakan untuk mengendalikan pembangkitan acak pada populasi dan operator GA.</w:t>
      </w:r>
    </w:p>
    <w:p w14:paraId="21D2405F" w14:textId="59EA07A1" w:rsidR="00867974" w:rsidRDefault="00FF742B" w:rsidP="009C600F">
      <w:pPr>
        <w:pStyle w:val="Heading2"/>
        <w:ind w:left="709" w:hanging="709"/>
        <w:rPr>
          <w:rFonts w:eastAsia="Times New Roman"/>
        </w:rPr>
      </w:pPr>
      <w:bookmarkStart w:id="115" w:name="_Toc234856675"/>
      <w:r>
        <w:rPr>
          <w:rFonts w:eastAsia="Times New Roman"/>
        </w:rPr>
        <w:t>Baseline Comparison</w:t>
      </w:r>
      <w:bookmarkEnd w:id="115"/>
    </w:p>
    <w:p w14:paraId="0FCD9F53" w14:textId="486EF85D" w:rsidR="00D874BD" w:rsidRDefault="00D874BD" w:rsidP="008C153C">
      <w:r>
        <w:t xml:space="preserve">Baseline comparison digunakan untuk menilai kinerja </w:t>
      </w:r>
      <w:r w:rsidR="000434EF">
        <w:t>Genetic Algorithm dan Hill Climbing</w:t>
      </w:r>
      <w:r>
        <w:t xml:space="preserve"> secara komparatif terhadap dua metode pembanding yang lebih sederhana. Perbandingan dilakukan pada hari Rabu sebagai hari representatif pertengahan minggu. Metrik yang dibandingkan adalah nilai fitness, kelelahan akhir hari (fatigue), dan durasi tidur (sleep_hours).</w:t>
      </w:r>
    </w:p>
    <w:p w14:paraId="093335CD" w14:textId="6D9F8244" w:rsidR="00D874BD" w:rsidRDefault="00D874BD" w:rsidP="008C153C">
      <w:r w:rsidRPr="00B654F3">
        <w:t>Pemilihan kedua baseline tersebut bertujuan memberikan dua titik pembanding yang berbeda. Greedy schedule merepresentasikan pendekatan adaptif sederhana yang hanya mempertimbangkan slot bebas terpanjang, sedangkan fixed schedule merepresentasikan pola tidur konvensional yang bersifat tetap dan tidak menyesuaikan diri terhadap variasi aktivitas harian.</w:t>
      </w:r>
    </w:p>
    <w:p w14:paraId="1B554E6F" w14:textId="77777777" w:rsidR="009C600F" w:rsidRDefault="009C600F" w:rsidP="008C153C"/>
    <w:p w14:paraId="0CA3AE60" w14:textId="108D24E1" w:rsidR="00D874BD" w:rsidRPr="000E2257" w:rsidRDefault="00D874BD" w:rsidP="009C600F">
      <w:pPr>
        <w:pStyle w:val="Heading3"/>
        <w:ind w:left="709" w:hanging="709"/>
        <w:rPr>
          <w:color w:val="auto"/>
        </w:rPr>
      </w:pPr>
      <w:bookmarkStart w:id="116" w:name="_Toc234856676"/>
      <w:r w:rsidRPr="000E2257">
        <w:rPr>
          <w:rFonts w:ascii="Times New Roman" w:eastAsia="Times New Roman" w:hAnsi="Times New Roman" w:cs="Times New Roman"/>
          <w:b/>
          <w:bCs/>
          <w:color w:val="auto"/>
        </w:rPr>
        <w:lastRenderedPageBreak/>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.1 Greedy Schedule</w:t>
      </w:r>
      <w:bookmarkEnd w:id="116"/>
    </w:p>
    <w:p w14:paraId="7E65557D" w14:textId="15824011" w:rsidR="00D874BD" w:rsidRDefault="00D874BD" w:rsidP="008C153C">
      <w:r>
        <w:t>Greedy schedule membentuk jadwal tidur dengan strategi satu langkah tanpa optimasi lanjutan. Algoritma mengidentifikasi seluruh slot bebas di luar mandatory absolute, mengelompokkannya menjadi blok-blok berurutan, mengurutkan blok tersebut dari yang terpanjang hingga terpendek, kemudian mengisi blok-blok tersebut dengan tidur secara berurutan hingga target 14 slot terpenuhi. Apabila target sudah tercapai, slot bebas yang tersisa dibiarkan sebagai aktivitas santai. Greedy schedule tidak melakukan evaluasi fitness maupun perbaikan kualitas tidur; ia semata-mata mengisi ruang terpanjang yang tersedia.</w:t>
      </w:r>
    </w:p>
    <w:p w14:paraId="40E08B57" w14:textId="77777777" w:rsidR="009C600F" w:rsidRDefault="009C600F" w:rsidP="008C153C"/>
    <w:p w14:paraId="108D9A98" w14:textId="14BBD5A5" w:rsidR="00D874BD" w:rsidRPr="000E2257" w:rsidRDefault="00D874BD" w:rsidP="009C600F">
      <w:pPr>
        <w:pStyle w:val="Heading3"/>
        <w:ind w:left="709" w:hanging="709"/>
        <w:rPr>
          <w:color w:val="auto"/>
        </w:rPr>
      </w:pPr>
      <w:bookmarkStart w:id="117" w:name="_Toc234856677"/>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.2 Fixed Schedule</w:t>
      </w:r>
      <w:bookmarkEnd w:id="117"/>
    </w:p>
    <w:p w14:paraId="23706833" w14:textId="014E672B" w:rsidR="00D874BD" w:rsidRDefault="00D874BD" w:rsidP="008C153C">
      <w:r>
        <w:t>Fixed schedule membentuk jadwal tidur tetap yang diasumsikan dimulai pukul 22.00 dengan durasi 7 jam, setara dengan 14 slot mulai dari slot ke-44. Apabila slot-slot tidur tersebut bertabrakan dengan mandatory absolute, aktivitas wajib tetap dipertahankan dan slot bersangkutan tidak diberi kode tidur. Fixed schedule merepresentasikan pola tidur konvensional seseorang yang tidak menyesuaikan jadwal tidurnya dengan variasi aktivitas harian.</w:t>
      </w:r>
    </w:p>
    <w:p w14:paraId="37D898F0" w14:textId="77777777" w:rsidR="009C600F" w:rsidRDefault="009C600F" w:rsidP="008C153C"/>
    <w:p w14:paraId="2A5A4219" w14:textId="49EC8686" w:rsidR="00D874BD" w:rsidRPr="000E2257" w:rsidRDefault="00D874BD" w:rsidP="009C600F">
      <w:pPr>
        <w:pStyle w:val="Heading3"/>
        <w:ind w:left="709" w:hanging="709"/>
        <w:rPr>
          <w:color w:val="auto"/>
        </w:rPr>
      </w:pPr>
      <w:bookmarkStart w:id="118" w:name="_Toc234856678"/>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.3 Evaluasi Komparatif</w:t>
      </w:r>
      <w:bookmarkEnd w:id="118"/>
    </w:p>
    <w:p w14:paraId="67381442" w14:textId="3184B25F" w:rsidR="009C600F" w:rsidRDefault="00D874BD" w:rsidP="009C600F">
      <w:r>
        <w:t>Ketiga metode—</w:t>
      </w:r>
      <w:r w:rsidR="000434EF">
        <w:t>Genetic Algorithm dan Hill Climbing</w:t>
      </w:r>
      <w:r>
        <w:t xml:space="preserve">, greedy schedule, dan fixed schedule—dievaluasi menggunakan fungsi fitness yang sama, sehingga perbandingan metrik dapat dilakukan secara konsisten dan adil. Hasil dari setiap metode meliputi nilai fitness, fatigue akhir hari, dan durasi tidur dalam jam. Selisih nilai fitness, fatigue, dan durasi tidur antara </w:t>
      </w:r>
      <w:r w:rsidR="000434EF">
        <w:t>Genetic Algorithm dan Hill Climbing</w:t>
      </w:r>
      <w:r>
        <w:t xml:space="preserve"> dengan kedua baseline menjadi indikator utama apakah pendekatan yang diusulkan menghasilkan jadwal yang lebih baik.</w:t>
      </w:r>
    </w:p>
    <w:p w14:paraId="7A55FEA0" w14:textId="50162C05" w:rsidR="009C600F" w:rsidRDefault="009C600F" w:rsidP="004B06AE">
      <w:pPr>
        <w:ind w:firstLine="0"/>
      </w:pPr>
    </w:p>
    <w:tbl>
      <w:tblPr>
        <w:tblStyle w:val="TableGrid"/>
        <w:tblW w:type="auto" w:w="0"/>
        <w:tblLook w:firstColumn="1" w:firstRow="1" w:lastColumn="0" w:lastRow="0" w:noHBand="0" w:noVBand="1" w:val="04A0"/>
      </w:tblPr>
      <w:tblGrid>
        <w:gridCol w:w="8787"/>
      </w:tblGrid>
      <w:tr>
        <w:tc>
          <w:tcPr>
            <w:tcW w:type="dxa" w:w="8787"/>
          </w:tcPr>
          <w:p w14:paraId="5DBDB614" w14:textId="54C38833" w:rsidR="004B06AE" w:rsidRPr="003F7FFE" w:rsidRDefault="004B06AE" w:rsidP="005468F5">
            <w:pPr>
              <w:jc w:val="center"/>
              <w:rPr>
                <w:rFonts w:eastAsia="Times New Roman"/>
              </w:rPr>
            </w:pPr>
            <m:oMathPara>
              <m:oMath>
                <m:r>
                  <w:rPr>
                    <w:rFonts w:ascii="Cambria Math" w:hAnsi="Cambria Math"/>
                  </w:rPr>
                  <m:t>Improvement</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ctrlPr>
                      <w:rPr>
                        <w:rFonts w:ascii="Cambria Math" w:hAnsi="Cambria Math"/>
                        <w:i/>
                      </w:rPr>
                    </m:ctrlPr>
                  </m:num>
                  <m:den>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ctrlPr>
                      <w:rPr>
                        <w:rFonts w:ascii="Cambria Math" w:hAnsi="Cambria Math"/>
                        <w:i/>
                      </w:rPr>
                    </m:ctrlPr>
                  </m:den>
                </m:f>
                <m:r>
                  <m:rPr>
                    <m:sty m:val="p"/>
                  </m:rPr>
                  <w:rPr>
                    <w:rFonts w:ascii="Cambria Math" w:hAnsi="Cambria Math"/>
                  </w:rPr>
                  <m:t>×</m:t>
                </m:r>
                <m:r>
                  <w:rPr>
                    <w:rFonts w:ascii="Cambria Math" w:hAnsi="Cambria Math"/>
                  </w:rPr>
                  <m:t>100\%</m:t>
                </m:r>
              </m:oMath>
            </m:oMathPara>
          </w:p>
          <w:p>
            <w:pPr>
              <w:jc w:val="right"/>
            </w:pPr>
            <w:r>
              <w:t xml:space="preserve">(3.9)</w:t>
            </w:r>
          </w:p>
        </w:tc>
      </w:tr>
    </w:tbl>
    <w:p w14:paraId="7DA3AB3B" w14:textId="77777777" w:rsidR="009C600F" w:rsidRDefault="009C600F" w:rsidP="004B06AE">
      <w:pPr>
        <w:ind w:firstLine="0"/>
      </w:pPr>
    </w:p>
    <w:p w14:paraId="051D9EEA" w14:textId="08A6F176" w:rsidR="00D874BD" w:rsidRPr="000269BF" w:rsidRDefault="00D874BD" w:rsidP="008C153C"/>
    <w:p w14:paraId="5C662FE1" w14:textId="77777777" w:rsidR="00D874BD" w:rsidRPr="000269BF" w:rsidRDefault="00D874BD" w:rsidP="008C153C">
      <w:r>
        <w:t>Keterangan :</w:t>
      </w:r>
    </w:p>
    <w:p w14:paraId="57479F68" w14:textId="3E63E5C1" w:rsidR="00D874BD" w:rsidRPr="000269BF" w:rsidRDefault="00D874BD" w:rsidP="00B825AE">
      <w:pPr>
        <w:pStyle w:val="ListParagraph"/>
        <w:numPr>
          <w:ilvl w:val="0"/>
          <w:numId w:val="46"/>
        </w:numPr>
      </w:pPr>
      <m:oMath>
        <m:r>
          <w:rPr>
            <w:rFonts w:ascii="Cambria Math" w:hAnsi="Cambria Math"/>
          </w:rPr>
          <m:t>Improvement</m:t>
        </m:r>
        <m:d>
          <m:dPr>
            <m:ctrlPr>
              <w:rPr>
                <w:rFonts w:ascii="Cambria Math" w:hAnsi="Cambria Math"/>
                <w:i/>
              </w:rPr>
            </m:ctrlPr>
          </m:dPr>
          <m:e>
            <m:r>
              <w:rPr>
                <w:rFonts w:ascii="Cambria Math" w:hAnsi="Cambria Math"/>
              </w:rPr>
              <m:t>\%</m:t>
            </m:r>
          </m:e>
        </m:d>
      </m:oMath>
      <w:r>
        <w:tab/>
      </w:r>
      <w:r>
        <w:tab/>
        <w:t>:</w:t>
      </w:r>
      <w:r w:rsidRPr="00EA6FAB">
        <w:t xml:space="preserve"> </w:t>
      </w:r>
      <w:r>
        <w:t>persentase peningkatan fitness;</w:t>
      </w:r>
    </w:p>
    <w:p w14:paraId="71BB3C5C" w14:textId="5B7B280B"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oMath>
      <w:r>
        <w:tab/>
      </w:r>
      <w:r>
        <w:tab/>
      </w:r>
      <w:r>
        <w:tab/>
        <w:t xml:space="preserve">: fitness metode </w:t>
      </w:r>
      <w:r w:rsidR="000434EF">
        <w:t>Genetic Algorithm dan Hill Climbing</w:t>
      </w:r>
      <w:r>
        <w:t>;</w:t>
      </w:r>
    </w:p>
    <w:p w14:paraId="37077E9F" w14:textId="77777777"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oMath>
      <w:r>
        <w:tab/>
      </w:r>
      <w:r>
        <w:tab/>
        <w:t>: fitness metode pembanding;</w:t>
      </w:r>
    </w:p>
    <w:p w14:paraId="35917480" w14:textId="0AECFA76" w:rsidR="00D874BD" w:rsidRDefault="00D874BD" w:rsidP="00B825AE">
      <w:pPr>
        <w:pStyle w:val="ListParagraph"/>
        <w:numPr>
          <w:ilvl w:val="0"/>
          <w:numId w:val="46"/>
        </w:numPr>
      </w:pPr>
      <m:oMath>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oMath>
      <w:r>
        <w:tab/>
      </w:r>
      <w:r>
        <w:tab/>
        <w:t>: nilai absolut fitness baseline.</w:t>
      </w:r>
    </w:p>
    <w:p w14:paraId="40513671" w14:textId="77777777" w:rsidR="009C600F" w:rsidRPr="000269BF" w:rsidRDefault="009C600F" w:rsidP="009C600F">
      <w:pPr>
        <w:pStyle w:val="ListParagraph"/>
        <w:ind w:left="1440" w:firstLine="0"/>
      </w:pPr>
    </w:p>
    <w:p w14:paraId="282F2B11" w14:textId="77777777" w:rsidR="00D874BD" w:rsidRDefault="00D874BD" w:rsidP="008C153C"/>
    <w:p w14:paraId="3493F97A" w14:textId="77777777" w:rsidR="00D874BD" w:rsidRDefault="00D874BD" w:rsidP="00D874BD">
      <w:pPr>
        <w:keepNext/>
        <w:spacing w:after="160"/>
        <w:jc w:val="center"/>
      </w:pPr>
      <w:r>
        <w:rPr>
          <w:noProof/>
        </w:rPr>
        <w:lastRenderedPageBreak/>
        <w:drawing>
          <wp:inline distT="0" distB="0" distL="0" distR="0" wp14:anchorId="57603573" wp14:editId="20EF7424">
            <wp:extent cx="5018314" cy="2509443"/>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4901" cy="2512737"/>
                    </a:xfrm>
                    <a:prstGeom prst="rect">
                      <a:avLst/>
                    </a:prstGeom>
                  </pic:spPr>
                </pic:pic>
              </a:graphicData>
            </a:graphic>
          </wp:inline>
        </w:drawing>
      </w:r>
    </w:p>
    <w:p w14:paraId="2BD6900B" w14:textId="63CC5775" w:rsidR="00D874BD" w:rsidRPr="00AC1287" w:rsidRDefault="00D874BD" w:rsidP="00D874BD">
      <w:pPr>
        <w:pStyle w:val="Caption"/>
        <w:jc w:val="center"/>
        <w:rPr>
          <w:i w:val="0"/>
          <w:iCs w:val="0"/>
          <w:color w:val="auto"/>
          <w:sz w:val="22"/>
          <w:szCs w:val="22"/>
        </w:rPr>
      </w:pPr>
      <w:bookmarkStart w:id="119" w:name="_Toc23011043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8</w:t>
      </w:r>
      <w:r w:rsidRPr="00AC1287">
        <w:rPr>
          <w:i w:val="0"/>
          <w:iCs w:val="0"/>
          <w:color w:val="auto"/>
          <w:sz w:val="22"/>
          <w:szCs w:val="22"/>
        </w:rPr>
        <w:fldChar w:fldCharType="end"/>
      </w:r>
      <w:r w:rsidRPr="00AC1287">
        <w:rPr>
          <w:i w:val="0"/>
          <w:iCs w:val="0"/>
          <w:color w:val="auto"/>
          <w:sz w:val="22"/>
          <w:szCs w:val="22"/>
        </w:rPr>
        <w:t xml:space="preserve"> Baseline Comparison dan Evaluasi</w:t>
      </w:r>
      <w:bookmarkEnd w:id="119"/>
    </w:p>
    <w:p w14:paraId="02339451" w14:textId="06A26206" w:rsidR="00D874BD" w:rsidRDefault="00D874BD" w:rsidP="00D874BD">
      <w:pPr>
        <w:jc w:val="center"/>
      </w:pPr>
      <w:r w:rsidRPr="00E76637">
        <w:t>Sumber: Diolah penulis</w:t>
      </w:r>
    </w:p>
    <w:p w14:paraId="1E9732E9" w14:textId="77777777" w:rsidR="009C600F" w:rsidRPr="00D874BD" w:rsidRDefault="009C600F" w:rsidP="00D874BD">
      <w:pPr>
        <w:jc w:val="center"/>
      </w:pPr>
    </w:p>
    <w:p w14:paraId="79E81980" w14:textId="39380E95" w:rsidR="00100C0E" w:rsidRDefault="00FF742B" w:rsidP="00D874BD">
      <w:pPr>
        <w:pStyle w:val="Heading2"/>
        <w:ind w:left="284" w:hanging="284"/>
        <w:rPr>
          <w:rFonts w:eastAsia="Times New Roman"/>
        </w:rPr>
      </w:pPr>
      <w:bookmarkStart w:id="120" w:name="_Toc234856679"/>
      <w:r>
        <w:rPr>
          <w:rFonts w:eastAsia="Times New Roman"/>
        </w:rPr>
        <w:t>Evaluasi Sistem</w:t>
      </w:r>
      <w:bookmarkEnd w:id="120"/>
    </w:p>
    <w:p w14:paraId="76DFE206" w14:textId="7EE89B95" w:rsidR="00D874BD" w:rsidRDefault="00D874BD" w:rsidP="008C153C">
      <w:r>
        <w:t>Evaluasi sistem dilakukan untuk mengukur kinerja Genetic Algorithm dan Hill Climbing dalam menghasilkan jadwal tidur yang optimal berdasarkan data aktivitas pengguna. Tahap evaluasi bertujuan untuk mengetahui apakah algoritma yang diusulkan mampu menghasilkan solusi yang lebih baik dibandingkan metode pembanding serta mampu mempertahankan performa yang konsisten pada berbagai karakteristik pengguna. Eksperimen final menggunakan konfigurasi default_fallback yang tercatat pada METADATA.json; kalibrasi dilewati dengan opsi --skip-calibration. Karena itu hasil evaluasi tidak diklaim sebagai performa dari parameter terbaik hasil grid search.</w:t>
      </w:r>
    </w:p>
    <w:p w14:paraId="369441A5" w14:textId="3498A8A1" w:rsidR="00D874BD" w:rsidRDefault="00D874BD" w:rsidP="008C153C">
      <w:r>
        <w:t>Pada penelitian ini, evaluasi sistem dilaksanakan melalui tiga skenario pengujian, yaitu Weekly Optimization Test, Baseline Comparison, dan Multi-Subject Test. Ketiga skenario tersebut dirancang untuk mengevaluasi performa algoritma dari aspek kualitas solusi, kemampuan adaptasi terhadap perubahan aktivitas, serta konsistensi hasil optimasi pada berbagai kondisi pengguna.</w:t>
      </w:r>
    </w:p>
    <w:p w14:paraId="5F89FD15" w14:textId="6A5A2A4D" w:rsidR="00D874BD" w:rsidRPr="00181AD4" w:rsidRDefault="00D874BD" w:rsidP="00D874BD">
      <w:pPr>
        <w:pStyle w:val="Title"/>
        <w:rPr>
          <w:i/>
          <w:iCs/>
        </w:rPr>
      </w:pPr>
      <w:bookmarkStart w:id="121" w:name="_Toc234856680"/>
      <w:r w:rsidRPr="00181AD4">
        <w:rPr>
          <w:i/>
          <w:iCs/>
        </w:rPr>
        <w:t>Weekly Optimization Test</w:t>
      </w:r>
      <w:bookmarkEnd w:id="121"/>
    </w:p>
    <w:p w14:paraId="251B17E7" w14:textId="314DB59D" w:rsidR="00A14580" w:rsidRDefault="00A14580" w:rsidP="008C153C">
      <w:r>
        <w:t>Pengujian pertama dilakukan untuk mengevaluasi kemampuan sistem dalam menghasilkan jadwal tidur selama tujuh hari secara berurutan. Pengujian ini bertujuan untuk mengetahui apakah mekanisme optimasi mingguan mampu mempertahankan kualitas jadwal tidur tanpa menyebabkan penurunan performa pada hari-hari berikutnya.</w:t>
      </w:r>
    </w:p>
    <w:p w14:paraId="66350B5B" w14:textId="025CE452" w:rsidR="00A14580" w:rsidRDefault="00A14580" w:rsidP="008C153C">
      <w:r>
        <w:t xml:space="preserve">Pada tahap ini, sistem menerima data aktivitas selama satu minggu yang telah melalui proses pra-pemrosesan. Selanjutnya </w:t>
      </w:r>
      <w:r w:rsidR="000434EF">
        <w:t>Genetic Algorithm dan Hill Climbing</w:t>
      </w:r>
      <w:r>
        <w:t xml:space="preserve"> dijalankan secara berurutan mulai dari hari pertama hingga hari ketujuh dengan menerapkan mekanisme carry-over antarhari. Setelah seluruh proses optimasi selesai, sistem menghasilkan satu jadwal mingguan beserta nilai evaluasi setiap hari.</w:t>
      </w:r>
    </w:p>
    <w:p w14:paraId="1F35C689" w14:textId="1C019A52" w:rsidR="00A14580" w:rsidRDefault="00A14580" w:rsidP="00A14580">
      <w:pPr>
        <w:ind w:firstLine="851"/>
      </w:pPr>
      <w:r>
        <w:t>Beberapa informasi yang diamati selama pengujian meliputi:</w:t>
      </w:r>
    </w:p>
    <w:p w14:paraId="6D0E2FC3" w14:textId="77777777" w:rsidR="00A14580" w:rsidRDefault="00A14580" w:rsidP="00B825AE">
      <w:pPr>
        <w:pStyle w:val="ListParagraph"/>
        <w:numPr>
          <w:ilvl w:val="0"/>
          <w:numId w:val="6"/>
        </w:numPr>
      </w:pPr>
      <w:r>
        <w:t>nilai fitness harian;</w:t>
      </w:r>
    </w:p>
    <w:p w14:paraId="544B3C4E" w14:textId="77777777" w:rsidR="00A14580" w:rsidRDefault="00A14580" w:rsidP="00B825AE">
      <w:pPr>
        <w:pStyle w:val="ListParagraph"/>
        <w:numPr>
          <w:ilvl w:val="0"/>
          <w:numId w:val="6"/>
        </w:numPr>
      </w:pPr>
      <w:r>
        <w:lastRenderedPageBreak/>
        <w:t>nilai fitness total selama satu minggu;</w:t>
      </w:r>
    </w:p>
    <w:p w14:paraId="65556EE6" w14:textId="77777777" w:rsidR="00A14580" w:rsidRDefault="00A14580" w:rsidP="00B825AE">
      <w:pPr>
        <w:pStyle w:val="ListParagraph"/>
        <w:numPr>
          <w:ilvl w:val="0"/>
          <w:numId w:val="6"/>
        </w:numPr>
      </w:pPr>
      <w:r>
        <w:t>durasi tidur setiap hari;</w:t>
      </w:r>
    </w:p>
    <w:p w14:paraId="198C6358" w14:textId="77777777" w:rsidR="00A14580" w:rsidRDefault="00A14580" w:rsidP="00B825AE">
      <w:pPr>
        <w:pStyle w:val="ListParagraph"/>
        <w:numPr>
          <w:ilvl w:val="0"/>
          <w:numId w:val="6"/>
        </w:numPr>
      </w:pPr>
      <w:r>
        <w:t>waktu mulai tidur utama;</w:t>
      </w:r>
    </w:p>
    <w:p w14:paraId="39CBEF20" w14:textId="77777777" w:rsidR="00A14580" w:rsidRDefault="00A14580" w:rsidP="00B825AE">
      <w:pPr>
        <w:pStyle w:val="ListParagraph"/>
        <w:numPr>
          <w:ilvl w:val="0"/>
          <w:numId w:val="6"/>
        </w:numPr>
      </w:pPr>
      <w:r>
        <w:t>tingkat kelelahan pada akhir setiap hari;</w:t>
      </w:r>
    </w:p>
    <w:p w14:paraId="50216434" w14:textId="79D12801" w:rsidR="00A14580" w:rsidRDefault="00A14580" w:rsidP="00B825AE">
      <w:pPr>
        <w:pStyle w:val="ListParagraph"/>
        <w:numPr>
          <w:ilvl w:val="0"/>
          <w:numId w:val="6"/>
        </w:numPr>
      </w:pPr>
      <w:r>
        <w:t>konsistensi pola tidur antarhari.</w:t>
      </w:r>
    </w:p>
    <w:p w14:paraId="2015CDE7" w14:textId="2988C6FF" w:rsidR="00A14580" w:rsidRDefault="00A14580" w:rsidP="00A14580">
      <w:pPr>
        <w:ind w:firstLine="851"/>
      </w:pPr>
      <w:r>
        <w:t>Hasil pengujian ini digunakan untuk mengetahui kemampuan algoritma dalam menjaga kualitas jadwal tidur selama periode optimasi tanpa mengoptimalkan setiap hari secara terpisah.</w:t>
      </w:r>
    </w:p>
    <w:p w14:paraId="7F4700DF" w14:textId="77777777" w:rsidR="009C600F" w:rsidRPr="00A14580" w:rsidRDefault="009C600F" w:rsidP="00A14580">
      <w:pPr>
        <w:ind w:firstLine="851"/>
      </w:pPr>
    </w:p>
    <w:p w14:paraId="059067A4" w14:textId="6BF1101F" w:rsidR="00A14580" w:rsidRPr="00181AD4" w:rsidRDefault="00A14580" w:rsidP="00A14580">
      <w:pPr>
        <w:pStyle w:val="Title"/>
        <w:rPr>
          <w:i/>
          <w:iCs/>
        </w:rPr>
      </w:pPr>
      <w:bookmarkStart w:id="122" w:name="_Toc234856681"/>
      <w:r w:rsidRPr="00181AD4">
        <w:rPr>
          <w:i/>
          <w:iCs/>
        </w:rPr>
        <w:t>Baseline Comparison</w:t>
      </w:r>
      <w:bookmarkEnd w:id="122"/>
    </w:p>
    <w:p w14:paraId="01B4F462" w14:textId="4D850BE7" w:rsidR="00A14580" w:rsidRDefault="00A14580" w:rsidP="007A12A3">
      <w:r>
        <w:t xml:space="preserve">Pengujian kedua dilakukan dengan membandingkan performa </w:t>
      </w:r>
      <w:r w:rsidR="000434EF">
        <w:t>Genetic Algorithm dan Hill Climbing</w:t>
      </w:r>
      <w:r>
        <w:t xml:space="preserve"> terhadap dua metode pembanding (baseline), yaitu Greedy Schedule dan Fixed Schedule. Pengujian ini bertujuan untuk mengetahui sejauh mana algoritma yang diusulkan mampu menghasilkan solusi yang lebih baik dibandingkan pendekatan sederhana.</w:t>
      </w:r>
    </w:p>
    <w:p w14:paraId="160FF420" w14:textId="77777777" w:rsidR="00A14580" w:rsidRDefault="00A14580" w:rsidP="007A12A3">
      <w:r>
        <w:t>Pada setiap skenario pengujian, ketiga metode menggunakan data masukan yang sama sehingga seluruh metode menghadapi kondisi aktivitas dan kendala yang identik. Setelah proses optimasi selesai, hasil dari masing-masing metode dibandingkan berdasarkan indikator evaluasi yang telah ditentukan.</w:t>
      </w:r>
    </w:p>
    <w:p w14:paraId="7D151CA8" w14:textId="77777777" w:rsidR="00A14580" w:rsidRDefault="00A14580" w:rsidP="00A14580"/>
    <w:p w14:paraId="50883410" w14:textId="0B06EC30" w:rsidR="00A14580" w:rsidRDefault="00A14580" w:rsidP="00A14580">
      <w:r>
        <w:t>Aspek yang dibandingkan meliputi:</w:t>
      </w:r>
    </w:p>
    <w:p w14:paraId="144225FA" w14:textId="77777777" w:rsidR="00A14580" w:rsidRDefault="00A14580" w:rsidP="00B825AE">
      <w:pPr>
        <w:pStyle w:val="ListParagraph"/>
        <w:numPr>
          <w:ilvl w:val="0"/>
          <w:numId w:val="7"/>
        </w:numPr>
      </w:pPr>
      <w:r>
        <w:t>nilai fitness akhir;</w:t>
      </w:r>
    </w:p>
    <w:p w14:paraId="48B7AB55" w14:textId="77777777" w:rsidR="00A14580" w:rsidRDefault="00A14580" w:rsidP="00B825AE">
      <w:pPr>
        <w:pStyle w:val="ListParagraph"/>
        <w:numPr>
          <w:ilvl w:val="0"/>
          <w:numId w:val="7"/>
        </w:numPr>
      </w:pPr>
      <w:r>
        <w:t>durasi tidur yang diperoleh;</w:t>
      </w:r>
    </w:p>
    <w:p w14:paraId="4934A89B" w14:textId="77777777" w:rsidR="00A14580" w:rsidRDefault="00A14580" w:rsidP="00B825AE">
      <w:pPr>
        <w:pStyle w:val="ListParagraph"/>
        <w:numPr>
          <w:ilvl w:val="0"/>
          <w:numId w:val="7"/>
        </w:numPr>
      </w:pPr>
      <w:r>
        <w:t>jumlah pelanggaran terhadap aturan penjadwalan;</w:t>
      </w:r>
    </w:p>
    <w:p w14:paraId="04351C27" w14:textId="77777777" w:rsidR="00A14580" w:rsidRDefault="00A14580" w:rsidP="00B825AE">
      <w:pPr>
        <w:pStyle w:val="ListParagraph"/>
        <w:numPr>
          <w:ilvl w:val="0"/>
          <w:numId w:val="7"/>
        </w:numPr>
      </w:pPr>
      <w:r>
        <w:t>tingkat kelelahan akhir;</w:t>
      </w:r>
    </w:p>
    <w:p w14:paraId="17A9B4B6" w14:textId="239FA7F5" w:rsidR="00A14580" w:rsidRDefault="00A14580" w:rsidP="00B825AE">
      <w:pPr>
        <w:pStyle w:val="ListParagraph"/>
        <w:numPr>
          <w:ilvl w:val="0"/>
          <w:numId w:val="7"/>
        </w:numPr>
      </w:pPr>
      <w:r>
        <w:t>konsistensi waktu mulai tidur selama satu minggu.</w:t>
      </w:r>
    </w:p>
    <w:p w14:paraId="1A046356" w14:textId="521CC85B" w:rsidR="00A14580" w:rsidRDefault="00A14580" w:rsidP="00A14580">
      <w:r>
        <w:t xml:space="preserve">Perbandingan tersebut digunakan untuk menunjukkan peningkatan performa yang diperoleh melalui penerapan </w:t>
      </w:r>
      <w:r w:rsidR="000434EF">
        <w:t>Genetic Algorithm dan Hill Climbing</w:t>
      </w:r>
      <w:r>
        <w:t xml:space="preserve"> dibandingkan metode yang tidak menggunakan mekanisme optimasi evolusioner maupun pencarian </w:t>
      </w:r>
      <w:r>
        <w:t>lokal.</w:t>
      </w:r>
    </w:p>
    <w:p w14:paraId="259165B5" w14:textId="4D2CEC4A" w:rsidR="00A14580" w:rsidRPr="00181AD4" w:rsidRDefault="00A14580" w:rsidP="00A14580">
      <w:pPr>
        <w:pStyle w:val="Title"/>
        <w:rPr>
          <w:i/>
          <w:iCs/>
        </w:rPr>
      </w:pPr>
      <w:bookmarkStart w:id="123" w:name="_Toc234856682"/>
      <w:r w:rsidRPr="00181AD4">
        <w:rPr>
          <w:i/>
          <w:iCs/>
        </w:rPr>
        <w:t>Multi-Subject Test</w:t>
      </w:r>
      <w:bookmarkEnd w:id="123"/>
    </w:p>
    <w:p w14:paraId="56B859DB" w14:textId="3939BD8E" w:rsidR="00A14580" w:rsidRDefault="00A14580" w:rsidP="007A12A3">
      <w:r>
        <w:t>Selain dilakukan pada satu data pengguna, sistem juga diuji menggunakan beberapa data subjek yang memiliki karakteristik aktivitas berbeda. Pengujian ini bertujuan untuk mengetahui kemampuan generalisasi algoritma terhadap variasi kondisi pengguna.</w:t>
      </w:r>
    </w:p>
    <w:p w14:paraId="5A6E1061" w14:textId="7729CD45" w:rsidR="00A14580" w:rsidRDefault="00A14580" w:rsidP="007A12A3">
      <w:r>
        <w:t>Setiap subjek memiliki kombinasi jadwal kerja, jadwal kuliah, waktu luang, dan kepadatan aktivitas yang berbeda-beda. Seluruh data diproses menggunakan prosedur optimasi yang sama tanpa melakukan perubahan terhadap parameter algoritma. Dengan demikian, perbedaan hasil yang diperoleh sepenuhnya dipengaruhi oleh karakteristik aktivitas masing-masing subjek.</w:t>
      </w:r>
    </w:p>
    <w:p w14:paraId="4F71ACF2" w14:textId="19B4C45C" w:rsidR="00A14580" w:rsidRDefault="00A14580" w:rsidP="007A12A3">
      <w:r>
        <w:t>Hasil optimasi setiap subjek kemudian dianalisis untuk mengetahui apakah algoritma tetap mampu menghasilkan jadwal tidur yang layak dan berkualitas pada berbagai kondisi aktivitas.</w:t>
      </w:r>
    </w:p>
    <w:p w14:paraId="46DDAD4D" w14:textId="414E3F6F" w:rsidR="00A14580" w:rsidRDefault="00A14580" w:rsidP="007A12A3"/>
    <w:p w14:paraId="71E464B5" w14:textId="0462BB46" w:rsidR="00A14580" w:rsidRDefault="00A14580" w:rsidP="00A14580">
      <w:pPr>
        <w:pStyle w:val="Title"/>
      </w:pPr>
      <w:bookmarkStart w:id="124" w:name="_Toc234856683"/>
      <w:r>
        <w:lastRenderedPageBreak/>
        <w:t>Indikator Evaluasi</w:t>
      </w:r>
      <w:bookmarkEnd w:id="124"/>
    </w:p>
    <w:p w14:paraId="217F64FF" w14:textId="75381450" w:rsidR="00A14580" w:rsidRDefault="00A14580" w:rsidP="00A14580">
      <w:r>
        <w:t>Setelah seluruh skenario pengujian selesai dilaksanakan, hasil optimasi dianalisis menggunakan beberapa indikator evaluasi yang digunakan sebagai ukuran performa sistem.</w:t>
      </w:r>
    </w:p>
    <w:p w14:paraId="05392144" w14:textId="254058EA" w:rsidR="00A14580" w:rsidRDefault="00A14580" w:rsidP="00A14580">
      <w:r>
        <w:t>Indikator yang digunakan pada penelitian ini meliputi:</w:t>
      </w:r>
    </w:p>
    <w:p w14:paraId="7BBDE0F3" w14:textId="77777777" w:rsidR="00A14580" w:rsidRDefault="00A14580" w:rsidP="00B825AE">
      <w:pPr>
        <w:pStyle w:val="ListParagraph"/>
        <w:numPr>
          <w:ilvl w:val="0"/>
          <w:numId w:val="8"/>
        </w:numPr>
      </w:pPr>
      <w:r>
        <w:t>Nilai Fitness, yaitu indikator utama yang menunjukkan kualitas keseluruhan jadwal hasil optimasi.</w:t>
      </w:r>
    </w:p>
    <w:p w14:paraId="3E6BD3C5" w14:textId="77777777" w:rsidR="00A14580" w:rsidRDefault="00A14580" w:rsidP="00B825AE">
      <w:pPr>
        <w:pStyle w:val="ListParagraph"/>
        <w:numPr>
          <w:ilvl w:val="0"/>
          <w:numId w:val="8"/>
        </w:numPr>
      </w:pPr>
      <w:r>
        <w:t>Durasi Tidur Harian, yaitu total waktu tidur utama yang diperoleh pada setiap hari selama periode optimasi.</w:t>
      </w:r>
    </w:p>
    <w:p w14:paraId="49A81265" w14:textId="77777777" w:rsidR="00A14580" w:rsidRDefault="00A14580" w:rsidP="00B825AE">
      <w:pPr>
        <w:pStyle w:val="ListParagraph"/>
        <w:numPr>
          <w:ilvl w:val="0"/>
          <w:numId w:val="8"/>
        </w:numPr>
      </w:pPr>
      <w:r>
        <w:t>Tingkat Kelelahan Akhir (Ending Fatigue), yaitu kondisi kelelahan pengguna setelah seluruh aktivitas harian selesai dijalankan.</w:t>
      </w:r>
    </w:p>
    <w:p w14:paraId="4FD680C3" w14:textId="77777777" w:rsidR="00A14580" w:rsidRDefault="00A14580" w:rsidP="00B825AE">
      <w:pPr>
        <w:pStyle w:val="ListParagraph"/>
        <w:numPr>
          <w:ilvl w:val="0"/>
          <w:numId w:val="8"/>
        </w:numPr>
      </w:pPr>
      <w:r>
        <w:t>Regularitas Tidur, yaitu konsistensi waktu mulai tidur utama antarhari yang dihasilkan selama optimasi mingguan.</w:t>
      </w:r>
    </w:p>
    <w:p w14:paraId="42E0BC13" w14:textId="19726108" w:rsidR="00A14580" w:rsidRDefault="00A14580" w:rsidP="00B825AE">
      <w:pPr>
        <w:pStyle w:val="ListParagraph"/>
        <w:numPr>
          <w:ilvl w:val="0"/>
          <w:numId w:val="8"/>
        </w:numPr>
      </w:pPr>
      <w:r>
        <w:t>Jumlah Pelanggaran Kendala, yaitu banyaknya pelanggaran terhadap aturan penjadwalan yang masih ditemukan setelah proses optimasi selesai.</w:t>
      </w:r>
    </w:p>
    <w:p w14:paraId="5AB72886" w14:textId="61F95BDA" w:rsidR="00A14580" w:rsidRDefault="00A14580" w:rsidP="007A12A3">
      <w:r>
        <w:t>Seluruh indikator tersebut dianalisis secara bersamaan sehingga evaluasi tidak hanya berfokus pada nilai fitness, tetapi juga mempertimbangkan kualitas jadwal tidur yang dihasilkan dari sisi biologis maupun operasional.</w:t>
      </w:r>
    </w:p>
    <w:p w14:paraId="3645A951" w14:textId="77777777" w:rsidR="009C600F" w:rsidRDefault="009C600F" w:rsidP="007A12A3"/>
    <w:p>
      <w:pPr/>
      <w:r>
        <w:t>Keluaran dievaluasi menggunakan fitness, fatigue akhir, durasi tidur, recovery, penalti, waktu mulai blok tidur utama, sesi nap, perubahan terhadap baseline observasi, dan selisih fitness terhadap baseline.</w:t>
      </w:r>
    </w:p>
    <w:tbl>
      <w:tblPr>
        <w:tblStyle w:val="TableGrid"/>
        <w:tblW w:type="auto" w:w="0"/>
        <w:tblLook w:firstColumn="1" w:firstRow="1" w:lastColumn="0" w:lastRow="0" w:noHBand="0" w:noVBand="1" w:val="04A0"/>
      </w:tblPr>
      <w:tblGrid>
        <w:gridCol w:w="8787"/>
      </w:tblGrid>
      <w:tr>
        <w:tc>
          <w:tcPr>
            <w:tcW w:type="dxa" w:w="8787"/>
          </w:tcPr>
          <w:p>
            <w:r>
              <w:t>sleep_hours=0,5A</w:t>
            </w:r>
          </w:p>
        </w:tc>
      </w:tr>
      <w:tr>
        <w:tc>
          <w:tcPr>
            <w:tcW w:type="dxa" w:w="8787"/>
          </w:tcPr>
          <w:p>
            <w:r>
              <w:t>fitness_delta=Fitness_opt−Fitness_obs</w:t>
            </w:r>
          </w:p>
        </w:tc>
      </w:tr>
      <w:tr>
        <w:tc>
          <w:tcPr>
            <w:tcW w:type="dxa" w:w="8787"/>
          </w:tcPr>
          <w:p>
            <w:r>
              <w:t>sleep_change_slots=|S_opt△S_obs|</w:t>
            </w:r>
          </w:p>
        </w:tc>
      </w:tr>
      <w:tr>
        <w:tc>
          <w:tcPr>
            <w:tcW w:type="dxa" w:w="8787"/>
          </w:tcPr>
          <w:p>
            <w:r>
              <w:t>fatigue_end=f₄₇</w:t>
            </w:r>
          </w:p>
        </w:tc>
      </w:tr>
    </w:tbl>
    <w:p w14:paraId="4A8C1A37" w14:textId="25A85E80" w:rsidR="00A14580" w:rsidRDefault="00A14580" w:rsidP="00A14580">
      <w:pPr>
        <w:pStyle w:val="Title"/>
      </w:pPr>
      <w:bookmarkStart w:id="125" w:name="_Toc234856684"/>
      <w:r>
        <w:t>Analisis Hasil Pengujian</w:t>
      </w:r>
      <w:bookmarkEnd w:id="125"/>
    </w:p>
    <w:p w14:paraId="63DD4EFC" w14:textId="534C13A8" w:rsidR="00A14580" w:rsidRDefault="00A14580" w:rsidP="007A12A3">
      <w:r>
        <w:t xml:space="preserve">Tahap terakhir merupakan analisis terhadap seluruh hasil pengujian yang telah diperoleh. Analisis dilakukan dengan membandingkan performa </w:t>
      </w:r>
      <w:r w:rsidR="000434EF">
        <w:t>Genetic Algorithm dan Hill Climbing</w:t>
      </w:r>
      <w:r>
        <w:t xml:space="preserve"> pada ketiga skenario pengujian untuk mengetahui tingkat efektivitas algoritma dalam menyelesaikan permasalahan optimasi jadwal tidur.</w:t>
      </w:r>
    </w:p>
    <w:p w14:paraId="009766F0" w14:textId="47E52944" w:rsidR="00A14580" w:rsidRDefault="00A14580" w:rsidP="007A12A3">
      <w:r>
        <w:t>Hasil pengujian disajikan dalam bentuk tabel dan visualisasi yang memuat nilai setiap indikator evaluasi. Selanjutnya dilakukan pembahasan mengenai kelebihan dan keterbatasan algoritma berdasarkan hasil yang diperoleh selama proses pengujian.</w:t>
      </w:r>
    </w:p>
    <w:p w14:paraId="473E12D7" w14:textId="297D4A37" w:rsidR="00A14580" w:rsidRDefault="00A14580" w:rsidP="007A12A3">
      <w:r>
        <w:t xml:space="preserve">Melalui tahapan evaluasi tersebut, penelitian ini dapat memberikan gambaran mengenai kemampuan </w:t>
      </w:r>
      <w:r w:rsidR="000434EF">
        <w:t>Genetic Algorithm dan Hill Climbing</w:t>
      </w:r>
      <w:r>
        <w:t xml:space="preserve"> dalam menghasilkan jadwal tidur yang memenuhi kendala aktivitas, menjaga konsistensi pola tidur antarhari, serta memberikan kualitas solusi yang lebih baik dibandingkan metode pembanding. Dengan demikian, hasil evaluasi menjadi dasar dalam menjawab tujuan penelitian sekaligus menilai keberhasilan implementasi sistem optimasi yang dikembangkan</w:t>
      </w:r>
      <w:r>
        <w:t>.</w:t>
      </w:r>
    </w:p>
    <w:p w14:paraId="4694E5E3" w14:textId="77777777" w:rsidR="009C600F" w:rsidRPr="00A14580" w:rsidRDefault="009C600F" w:rsidP="007A12A3"/>
    <w:p w14:paraId="133E6332" w14:textId="6B413B26" w:rsidR="000E2257" w:rsidRDefault="00FF742B" w:rsidP="007A12A3">
      <w:pPr>
        <w:pStyle w:val="Heading2"/>
        <w:ind w:left="709" w:hanging="709"/>
        <w:rPr>
          <w:rFonts w:eastAsia="Times New Roman"/>
        </w:rPr>
      </w:pPr>
      <w:bookmarkStart w:id="126" w:name="_Toc234856685"/>
      <w:r>
        <w:rPr>
          <w:rFonts w:eastAsia="Times New Roman"/>
        </w:rPr>
        <w:t>Implementasi Program</w:t>
      </w:r>
      <w:bookmarkEnd w:id="126"/>
    </w:p>
    <w:p w14:paraId="5E02742E" w14:textId="7F62AB09" w:rsidR="00A14580" w:rsidRDefault="00A14580" w:rsidP="007A12A3">
      <w:r>
        <w:t>Sistem dikembangkan menggunakan bahasa pemrograman Python dengan pustaka inti optimasi pada paket src/sora, layanan REST API berbasis FastAPI (api.py), serta antarmuka web berbasis React dan Streamlit sehingga pengguna dapat melakukan proses optimasi jadwal tidur melalui peramban web secara interaktif.</w:t>
      </w:r>
    </w:p>
    <w:p w14:paraId="4087134C" w14:textId="5944215C" w:rsidR="00A14580" w:rsidRDefault="00A14580" w:rsidP="007A12A3">
      <w:r>
        <w:t>Implementasi sistem dibagi menjadi beberapa modul utama agar proses pengembangan, pengujian, dan pemeliharaan program dapat dilakukan secara terstruktur. Setiap modul memiliki tanggung jawab yang berbeda mulai dari pembacaan data, proses optimasi, evaluasi hasil, hingga penyajian laporan kepada pengguna.</w:t>
      </w:r>
    </w:p>
    <w:p w14:paraId="25C0B5D8" w14:textId="77777777" w:rsidR="009C600F" w:rsidRPr="00A14580" w:rsidRDefault="009C600F" w:rsidP="007A12A3"/>
    <w:p w14:paraId="7362480C" w14:textId="0CE354D5" w:rsidR="00EE0278" w:rsidRDefault="000E2257" w:rsidP="007A12A3">
      <w:pPr>
        <w:pStyle w:val="Heading3"/>
        <w:ind w:left="709" w:hanging="709"/>
        <w:rPr>
          <w:rFonts w:ascii="Times New Roman" w:hAnsi="Times New Roman" w:cs="Times New Roman"/>
          <w:b/>
          <w:bCs/>
          <w:color w:val="auto"/>
        </w:rPr>
      </w:pPr>
      <w:bookmarkStart w:id="127" w:name="_Toc234856686"/>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.1 </w:t>
      </w:r>
      <w:r w:rsidR="00A14580" w:rsidRPr="00A14580">
        <w:rPr>
          <w:rFonts w:ascii="Times New Roman" w:hAnsi="Times New Roman" w:cs="Times New Roman"/>
          <w:b/>
          <w:bCs/>
          <w:color w:val="auto"/>
        </w:rPr>
        <w:t>Arsitektur Program</w:t>
      </w:r>
      <w:bookmarkEnd w:id="127"/>
    </w:p>
    <w:p w14:paraId="6EA51C62" w14:textId="416C544C" w:rsidR="00A14580" w:rsidRDefault="00A14580" w:rsidP="00A14580">
      <w:r>
        <w:t>Secara umum, sistem terdiri atas empat kelompok utama, yaitu pustaka inti optimasi, layanan API, antarmuka pengguna, dan skrip eksperimen.</w:t>
      </w:r>
    </w:p>
    <w:p w14:paraId="38B448E5" w14:textId="73EAC99D" w:rsidR="00A14580" w:rsidRDefault="00A14580" w:rsidP="00B825AE">
      <w:pPr>
        <w:pStyle w:val="ListParagraph"/>
        <w:numPr>
          <w:ilvl w:val="0"/>
          <w:numId w:val="9"/>
        </w:numPr>
      </w:pPr>
      <w:r>
        <w:t>Pustaka inti optimasi (src/sora) memuat seluruh komponen komputasi, mulai dari pembacaan data (data/parser.py), engine Genetic Algorithm (genetic_algorithm/), Hill Climbing (hill_climbing/), optimasi mingguan (experiments/weekly.py), kalibrasi parameter (experiments/calibration.py), metode baseline (experiments/baseline.py), pengujian multi-subjek (experiments/multi_subject.py), hingga indikator evaluasi (utils/metrics.py).</w:t>
      </w:r>
    </w:p>
    <w:p w14:paraId="51BA51EA" w14:textId="11457C5B" w:rsidR="00A14580" w:rsidRDefault="00A14580" w:rsidP="00B825AE">
      <w:pPr>
        <w:pStyle w:val="ListParagraph"/>
        <w:numPr>
          <w:ilvl w:val="0"/>
          <w:numId w:val="9"/>
        </w:numPr>
      </w:pPr>
      <w:r>
        <w:t>Layanan API (api.py) menyediakan REST API berbasis FastAPI yang menjembatani antarmuka pengguna dengan pustaka inti, meliputi unggah data, menjalankan optimasi, dan mengambil hasil.</w:t>
      </w:r>
    </w:p>
    <w:p w14:paraId="41DDA0B1" w14:textId="6FCD5D02" w:rsidR="00A14580" w:rsidRDefault="00A14580" w:rsidP="00B825AE">
      <w:pPr>
        <w:pStyle w:val="ListParagraph"/>
        <w:numPr>
          <w:ilvl w:val="0"/>
          <w:numId w:val="9"/>
        </w:numPr>
      </w:pPr>
      <w:r>
        <w:t>Antarmuka pengguna terdiri atas aplikasi web berbasis React yang dibangun menggunakan Vite (frontend/src) serta aplikasi Streamlit (frontend/app.py). Keduanya menangani input data, menjalankan optimasi, menampilkan jadwal, dan mengekspor laporan.</w:t>
      </w:r>
    </w:p>
    <w:p w14:paraId="083A16A5" w14:textId="636F42C5" w:rsidR="00A14580" w:rsidRDefault="00A14580" w:rsidP="00A14580">
      <w:r>
        <w:t>Skrip eksperimen pada folder scripts (demo_thesis.py dan generate_report.py) digunakan untuk menjalankan demonstrasi dan menyusun laporan pengujian secara otomatis. Pemisahan kelompok tersebut memudahkan pengembangan karena perubahan pada satu bagian program tidak langsung memengaruhi bagian lainnya.</w:t>
      </w:r>
    </w:p>
    <w:p w14:paraId="3E6179A0" w14:textId="77777777" w:rsidR="00032FF2" w:rsidRPr="00A14580" w:rsidRDefault="00032FF2" w:rsidP="00A14580"/>
    <w:p w14:paraId="1FC2D9D9" w14:textId="586C15DB" w:rsidR="000E2257" w:rsidRDefault="000E2257" w:rsidP="007A12A3">
      <w:pPr>
        <w:pStyle w:val="Heading3"/>
        <w:ind w:left="709" w:hanging="709"/>
        <w:rPr>
          <w:rFonts w:ascii="Times New Roman" w:eastAsia="Times New Roman" w:hAnsi="Times New Roman" w:cs="Times New Roman"/>
          <w:b/>
          <w:bCs/>
          <w:color w:val="auto"/>
        </w:rPr>
      </w:pPr>
      <w:bookmarkStart w:id="128" w:name="_Toc234856687"/>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.2 </w:t>
      </w:r>
      <w:r w:rsidR="00032FF2" w:rsidRPr="00032FF2">
        <w:rPr>
          <w:rFonts w:ascii="Times New Roman" w:hAnsi="Times New Roman" w:cs="Times New Roman"/>
          <w:b/>
          <w:bCs/>
          <w:color w:val="auto"/>
        </w:rPr>
        <w:t>Modul Pembacaan dan Pra-Pemrosesan Data</w:t>
      </w:r>
      <w:bookmarkEnd w:id="128"/>
    </w:p>
    <w:p w14:paraId="4190206D" w14:textId="5E624A77" w:rsidR="00A14580" w:rsidRDefault="00A14580" w:rsidP="00A14580">
      <w:r>
        <w:t>Modul pertama bertugas membaca data aktivitas pengguna dari berkas CSV yang diunggah melalui antarmuka aplikasi. Setelah data dibaca, sistem mengubah seluruh informasi waktu ke dalam representasi 48 slot per hari dengan interval 30 menit.</w:t>
      </w:r>
    </w:p>
    <w:p w14:paraId="3EBD4ACB" w14:textId="05671376" w:rsidR="00A14580" w:rsidRDefault="00A14580" w:rsidP="00A14580">
      <w:r>
        <w:t>Pada tahap ini sistem juga:</w:t>
      </w:r>
    </w:p>
    <w:p w14:paraId="1CAE2A70" w14:textId="4568F47D" w:rsidR="00A14580" w:rsidRDefault="00A14580" w:rsidP="00B825AE">
      <w:pPr>
        <w:pStyle w:val="ListParagraph"/>
        <w:numPr>
          <w:ilvl w:val="0"/>
          <w:numId w:val="10"/>
        </w:numPr>
      </w:pPr>
      <w:r>
        <w:t>membentuk mandatory core untuk aktivitas wajib;</w:t>
      </w:r>
    </w:p>
    <w:p w14:paraId="44EC6330" w14:textId="0896C0D3" w:rsidR="00A14580" w:rsidRDefault="00A14580" w:rsidP="00B825AE">
      <w:pPr>
        <w:pStyle w:val="ListParagraph"/>
        <w:numPr>
          <w:ilvl w:val="0"/>
          <w:numId w:val="10"/>
        </w:numPr>
      </w:pPr>
      <w:r>
        <w:t>membentuk transit slot antaraktivitas;</w:t>
      </w:r>
    </w:p>
    <w:p w14:paraId="6BDD2203" w14:textId="74879BD9" w:rsidR="00A14580" w:rsidRDefault="00A14580" w:rsidP="00B825AE">
      <w:pPr>
        <w:pStyle w:val="ListParagraph"/>
        <w:numPr>
          <w:ilvl w:val="0"/>
          <w:numId w:val="10"/>
        </w:numPr>
      </w:pPr>
      <w:r>
        <w:t>membentuk mandatory absolute yang tidak boleh diubah oleh algoritma;</w:t>
      </w:r>
    </w:p>
    <w:p w14:paraId="3DB85426" w14:textId="12453DF8" w:rsidR="00A14580" w:rsidRDefault="00A14580" w:rsidP="00B825AE">
      <w:pPr>
        <w:pStyle w:val="ListParagraph"/>
        <w:numPr>
          <w:ilvl w:val="0"/>
          <w:numId w:val="10"/>
        </w:numPr>
      </w:pPr>
      <w:r>
        <w:t>melakukan feasibility check untuk mendeteksi konflik jadwal.</w:t>
      </w:r>
    </w:p>
    <w:p w14:paraId="14E28935" w14:textId="638119E8" w:rsidR="00A14580" w:rsidRPr="00A14580" w:rsidRDefault="00A14580" w:rsidP="00A14580">
      <w:r>
        <w:t>Apabila ditemukan konflik, sistem menampilkan pesan kesalahan dan proses optimasi tidak dijalankan sampai data diperbaiki</w:t>
      </w:r>
    </w:p>
    <w:p w14:paraId="6382D04C" w14:textId="5AC6233E" w:rsidR="000E2257" w:rsidRDefault="000E2257" w:rsidP="007A12A3">
      <w:pPr>
        <w:pStyle w:val="Heading3"/>
        <w:ind w:left="709" w:hanging="709"/>
        <w:rPr>
          <w:rFonts w:ascii="Times New Roman" w:hAnsi="Times New Roman" w:cs="Times New Roman"/>
          <w:b/>
          <w:bCs/>
          <w:color w:val="auto"/>
        </w:rPr>
      </w:pPr>
      <w:bookmarkStart w:id="129" w:name="_Toc234856688"/>
      <w:r w:rsidRPr="000E2257">
        <w:rPr>
          <w:rFonts w:ascii="Times New Roman" w:eastAsia="Times New Roman" w:hAnsi="Times New Roman" w:cs="Times New Roman"/>
          <w:b/>
          <w:bCs/>
          <w:color w:val="auto"/>
        </w:rPr>
        <w:t>3.1</w:t>
      </w:r>
      <w:r w:rsidR="007A12A3">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.3 </w:t>
      </w:r>
      <w:r w:rsidR="00032FF2" w:rsidRPr="00032FF2">
        <w:rPr>
          <w:rFonts w:ascii="Times New Roman" w:hAnsi="Times New Roman" w:cs="Times New Roman"/>
          <w:b/>
          <w:bCs/>
          <w:color w:val="auto"/>
        </w:rPr>
        <w:t>Modul Optimasi Harian</w:t>
      </w:r>
      <w:bookmarkEnd w:id="129"/>
    </w:p>
    <w:p w14:paraId="282FC62D" w14:textId="30092AA9" w:rsidR="00032FF2" w:rsidRDefault="00032FF2" w:rsidP="00032FF2">
      <w:r>
        <w:t xml:space="preserve">Modul optimasi harian merupakan inti proses komputasi. Modul ini menerima kromosom hasil pra-pemrosesan kemudian menjalankan seluruh tahapan </w:t>
      </w:r>
      <w:r w:rsidR="000434EF">
        <w:t>Genetic Algorithm dan Hill Climbing</w:t>
      </w:r>
      <w:r>
        <w:t>.</w:t>
      </w:r>
    </w:p>
    <w:p w14:paraId="64000D4D" w14:textId="118F39C9" w:rsidR="00032FF2" w:rsidRDefault="00032FF2" w:rsidP="00032FF2">
      <w:r>
        <w:t>Proses yang dilakukan meliputi:</w:t>
      </w:r>
    </w:p>
    <w:p w14:paraId="54B30E55" w14:textId="3EA8827A" w:rsidR="00032FF2" w:rsidRDefault="00032FF2" w:rsidP="00B825AE">
      <w:pPr>
        <w:pStyle w:val="ListParagraph"/>
        <w:numPr>
          <w:ilvl w:val="0"/>
          <w:numId w:val="11"/>
        </w:numPr>
      </w:pPr>
      <w:r>
        <w:t>pembentukan populasi awal;</w:t>
      </w:r>
    </w:p>
    <w:p w14:paraId="675E3594" w14:textId="61A24D79" w:rsidR="00032FF2" w:rsidRDefault="00032FF2" w:rsidP="00B825AE">
      <w:pPr>
        <w:pStyle w:val="ListParagraph"/>
        <w:numPr>
          <w:ilvl w:val="0"/>
          <w:numId w:val="11"/>
        </w:numPr>
      </w:pPr>
      <w:r>
        <w:t>evaluasi fitness;</w:t>
      </w:r>
    </w:p>
    <w:p w14:paraId="6CE31E40" w14:textId="2A82FBEA" w:rsidR="00032FF2" w:rsidRDefault="00032FF2" w:rsidP="00B825AE">
      <w:pPr>
        <w:pStyle w:val="ListParagraph"/>
        <w:numPr>
          <w:ilvl w:val="0"/>
          <w:numId w:val="11"/>
        </w:numPr>
      </w:pPr>
      <w:r>
        <w:t>seleksi dan elitisme;</w:t>
      </w:r>
    </w:p>
    <w:p w14:paraId="59DF60C4" w14:textId="7E071B7E" w:rsidR="00032FF2" w:rsidRDefault="00032FF2" w:rsidP="00B825AE">
      <w:pPr>
        <w:pStyle w:val="ListParagraph"/>
        <w:numPr>
          <w:ilvl w:val="0"/>
          <w:numId w:val="11"/>
        </w:numPr>
      </w:pPr>
      <w:r>
        <w:t>crossover;</w:t>
      </w:r>
    </w:p>
    <w:p w14:paraId="5A5F52AC" w14:textId="71B6A8A8" w:rsidR="00032FF2" w:rsidRDefault="00032FF2" w:rsidP="00B825AE">
      <w:pPr>
        <w:pStyle w:val="ListParagraph"/>
        <w:numPr>
          <w:ilvl w:val="0"/>
          <w:numId w:val="11"/>
        </w:numPr>
      </w:pPr>
      <w:r>
        <w:t>mutasi;</w:t>
      </w:r>
    </w:p>
    <w:p w14:paraId="388A4992" w14:textId="077126DA" w:rsidR="00032FF2" w:rsidRDefault="00032FF2" w:rsidP="00B825AE">
      <w:pPr>
        <w:pStyle w:val="ListParagraph"/>
        <w:numPr>
          <w:ilvl w:val="0"/>
          <w:numId w:val="11"/>
        </w:numPr>
      </w:pPr>
      <w:r>
        <w:t>repair chromosome;</w:t>
      </w:r>
    </w:p>
    <w:p w14:paraId="12EBC063" w14:textId="1AEC2960" w:rsidR="00032FF2" w:rsidRDefault="00032FF2" w:rsidP="00B825AE">
      <w:pPr>
        <w:pStyle w:val="ListParagraph"/>
        <w:numPr>
          <w:ilvl w:val="0"/>
          <w:numId w:val="11"/>
        </w:numPr>
      </w:pPr>
      <w:r>
        <w:t>penyempurnaan solusi menggunakan Hill Climbing.</w:t>
      </w:r>
    </w:p>
    <w:p w14:paraId="0C938A9F" w14:textId="6D0CD6C3" w:rsidR="00032FF2" w:rsidRDefault="00032FF2" w:rsidP="00032FF2">
      <w:r>
        <w:t>Hasil akhir modul ini adalah satu jadwal harian terbaik beserta nilai fitness dan informasi evaluasi pendukung.</w:t>
      </w:r>
    </w:p>
    <w:p w14:paraId="2097F8FE" w14:textId="77777777" w:rsidR="009C600F" w:rsidRDefault="009C600F" w:rsidP="00032FF2"/>
    <w:p w14:paraId="29D9A0B1" w14:textId="2F0D1B34" w:rsidR="00032FF2" w:rsidRDefault="00032FF2" w:rsidP="007A12A3">
      <w:pPr>
        <w:pStyle w:val="Title"/>
        <w:numPr>
          <w:ilvl w:val="0"/>
          <w:numId w:val="0"/>
        </w:numPr>
        <w:ind w:left="709" w:hanging="709"/>
      </w:pPr>
      <w:bookmarkStart w:id="130" w:name="_Toc234856689"/>
      <w:r>
        <w:lastRenderedPageBreak/>
        <w:t xml:space="preserve">3.10.4 </w:t>
      </w:r>
      <w:r>
        <w:t>Modul Optimasi Mingguan</w:t>
      </w:r>
      <w:bookmarkEnd w:id="130"/>
    </w:p>
    <w:p w14:paraId="210B9AA6" w14:textId="0635C798" w:rsidR="00032FF2" w:rsidRDefault="00032FF2" w:rsidP="00032FF2">
      <w:r>
        <w:t>Modul optimasi mingguan menjalankan optimasi secara berurutan selama tujuh hari. Setelah satu hari selesai dioptimalkan, sistem menyimpan kondisi akhir hari tersebut dan menggunakannya sebagai kondisi awal pada hari berikutnya.</w:t>
      </w:r>
    </w:p>
    <w:p w14:paraId="76CFA00A" w14:textId="0C2C36C1" w:rsidR="00032FF2" w:rsidRDefault="00032FF2" w:rsidP="00032FF2">
      <w:r>
        <w:t>Informasi yang diteruskan antarhari meliputi:</w:t>
      </w:r>
    </w:p>
    <w:p w14:paraId="048A334B" w14:textId="3443F4D1" w:rsidR="00032FF2" w:rsidRDefault="00032FF2" w:rsidP="00B825AE">
      <w:pPr>
        <w:pStyle w:val="ListParagraph"/>
        <w:numPr>
          <w:ilvl w:val="0"/>
          <w:numId w:val="12"/>
        </w:numPr>
      </w:pPr>
      <w:r>
        <w:t>tingkat kelelahan akhir;</w:t>
      </w:r>
    </w:p>
    <w:p w14:paraId="2727D46C" w14:textId="6321FDA1" w:rsidR="00032FF2" w:rsidRDefault="00032FF2" w:rsidP="00B825AE">
      <w:pPr>
        <w:pStyle w:val="ListParagraph"/>
        <w:numPr>
          <w:ilvl w:val="0"/>
          <w:numId w:val="12"/>
        </w:numPr>
      </w:pPr>
      <w:r>
        <w:t>waktu mulai tidur utama;</w:t>
      </w:r>
    </w:p>
    <w:p w14:paraId="12C76597" w14:textId="00EFAFBE" w:rsidR="00032FF2" w:rsidRDefault="00032FF2" w:rsidP="00B825AE">
      <w:pPr>
        <w:pStyle w:val="ListParagraph"/>
        <w:numPr>
          <w:ilvl w:val="0"/>
          <w:numId w:val="12"/>
        </w:numPr>
      </w:pPr>
      <w:r>
        <w:t>kontinuitas blok tidur yang melewati pergantian hari.</w:t>
      </w:r>
    </w:p>
    <w:p w14:paraId="24D974C8" w14:textId="183D35FB" w:rsidR="00032FF2" w:rsidRDefault="00032FF2" w:rsidP="00032FF2">
      <w:r>
        <w:t>Dengan mekanisme tersebut, jadwal mingguan yang dihasilkan menjadi lebih konsisten dan tidak memperlakukan setiap hari sebagai masalah yang sepenuhnya terpisah.</w:t>
      </w:r>
    </w:p>
    <w:p w14:paraId="7F4CA6EF" w14:textId="77777777" w:rsidR="009C600F" w:rsidRDefault="009C600F" w:rsidP="00032FF2"/>
    <w:p w14:paraId="4A9E2010" w14:textId="0D277CEB" w:rsidR="00032FF2" w:rsidRDefault="00032FF2" w:rsidP="007A12A3">
      <w:pPr>
        <w:pStyle w:val="Title"/>
        <w:numPr>
          <w:ilvl w:val="0"/>
          <w:numId w:val="0"/>
        </w:numPr>
        <w:ind w:left="709" w:hanging="709"/>
      </w:pPr>
      <w:bookmarkStart w:id="131" w:name="_Toc234856690"/>
      <w:r>
        <w:t xml:space="preserve">3.10.5 </w:t>
      </w:r>
      <w:r>
        <w:t>Modul Evaluasi dan Baseline Comparison</w:t>
      </w:r>
      <w:bookmarkEnd w:id="131"/>
    </w:p>
    <w:p w14:paraId="490D090F" w14:textId="494BAFF2" w:rsidR="00032FF2" w:rsidRDefault="00032FF2" w:rsidP="00032FF2">
      <w:r>
        <w:t>Setelah optimasi selesai dilakukan, sistem menjalankan modul evaluasi untuk menghitung seluruh indikator pengujian. Modul ini juga menjalankan dua metode pembanding, yaitu Greedy Schedule dan Fixed Schedule.</w:t>
      </w:r>
    </w:p>
    <w:p w14:paraId="5D7EC1D3" w14:textId="3B559639" w:rsidR="00032FF2" w:rsidRDefault="00032FF2" w:rsidP="00032FF2">
      <w:r>
        <w:t>Hasil dari ketiga metode disimpan dalam struktur data yang sama sehingga dapat dibandingkan secara langsung berdasarkan:</w:t>
      </w:r>
    </w:p>
    <w:p w14:paraId="101134D6" w14:textId="6AFE5D7E" w:rsidR="00032FF2" w:rsidRDefault="00032FF2" w:rsidP="00B825AE">
      <w:pPr>
        <w:pStyle w:val="ListParagraph"/>
        <w:numPr>
          <w:ilvl w:val="0"/>
          <w:numId w:val="13"/>
        </w:numPr>
      </w:pPr>
      <w:r>
        <w:t>nilai fitness;</w:t>
      </w:r>
    </w:p>
    <w:p w14:paraId="3E45A674" w14:textId="5D70CE77" w:rsidR="00032FF2" w:rsidRDefault="00032FF2" w:rsidP="00B825AE">
      <w:pPr>
        <w:pStyle w:val="ListParagraph"/>
        <w:numPr>
          <w:ilvl w:val="0"/>
          <w:numId w:val="13"/>
        </w:numPr>
      </w:pPr>
      <w:r>
        <w:t>durasi tidur;</w:t>
      </w:r>
    </w:p>
    <w:p w14:paraId="1BA8F9CF" w14:textId="4BAD8931" w:rsidR="00032FF2" w:rsidRDefault="00032FF2" w:rsidP="00B825AE">
      <w:pPr>
        <w:pStyle w:val="ListParagraph"/>
        <w:numPr>
          <w:ilvl w:val="0"/>
          <w:numId w:val="13"/>
        </w:numPr>
      </w:pPr>
      <w:r>
        <w:t>tingkat kelelahan akhir;</w:t>
      </w:r>
    </w:p>
    <w:p w14:paraId="35719C2D" w14:textId="5B74EE19" w:rsidR="00032FF2" w:rsidRDefault="00032FF2" w:rsidP="00B825AE">
      <w:pPr>
        <w:pStyle w:val="ListParagraph"/>
        <w:numPr>
          <w:ilvl w:val="0"/>
          <w:numId w:val="13"/>
        </w:numPr>
      </w:pPr>
      <w:r>
        <w:t>konsistensi waktu mulai tidur;</w:t>
      </w:r>
    </w:p>
    <w:p w14:paraId="3EF001DD" w14:textId="3AAD2D57" w:rsidR="00032FF2" w:rsidRDefault="00032FF2" w:rsidP="00B825AE">
      <w:pPr>
        <w:pStyle w:val="ListParagraph"/>
        <w:numPr>
          <w:ilvl w:val="0"/>
          <w:numId w:val="13"/>
        </w:numPr>
      </w:pPr>
      <w:r>
        <w:t>jumlah pelanggaran kendala.</w:t>
      </w:r>
    </w:p>
    <w:p w14:paraId="20B128AA" w14:textId="3012669A" w:rsidR="009C600F" w:rsidRDefault="009C600F" w:rsidP="009C600F"/>
    <w:p w14:paraId="73733788" w14:textId="31A42BB2" w:rsidR="009C600F" w:rsidRDefault="009C600F" w:rsidP="009C600F"/>
    <w:p w14:paraId="022D26DB" w14:textId="77777777" w:rsidR="009C600F" w:rsidRDefault="009C600F" w:rsidP="009C600F"/>
    <w:p w14:paraId="4721E8ED" w14:textId="7206AC69" w:rsidR="00032FF2" w:rsidRDefault="00032FF2" w:rsidP="007A12A3">
      <w:pPr>
        <w:pStyle w:val="Title"/>
        <w:numPr>
          <w:ilvl w:val="0"/>
          <w:numId w:val="0"/>
        </w:numPr>
        <w:ind w:left="709" w:hanging="709"/>
      </w:pPr>
      <w:bookmarkStart w:id="132" w:name="_Toc234856691"/>
      <w:r>
        <w:t xml:space="preserve">3.10.6 </w:t>
      </w:r>
      <w:r>
        <w:t>Modul Antarmuka Streamlit</w:t>
      </w:r>
      <w:bookmarkEnd w:id="132"/>
    </w:p>
    <w:p w14:paraId="2489335F" w14:textId="217D2763" w:rsidR="00032FF2" w:rsidRDefault="00032FF2" w:rsidP="00032FF2">
      <w:r>
        <w:t>Antarmuka pengguna disediakan dalam dua bentuk, yaitu aplikasi web berbasis React yang dibangun menggunakan Vite (frontend/src) dan aplikasi Streamlit (frontend/app.py). Melalui kedua antarmuka ini pengguna dapat:</w:t>
      </w:r>
    </w:p>
    <w:p w14:paraId="7F5C0576" w14:textId="5CE6E8C8" w:rsidR="00032FF2" w:rsidRDefault="00032FF2" w:rsidP="00B825AE">
      <w:pPr>
        <w:pStyle w:val="ListParagraph"/>
        <w:numPr>
          <w:ilvl w:val="0"/>
          <w:numId w:val="14"/>
        </w:numPr>
      </w:pPr>
      <w:r>
        <w:t>mengunggah berkas CSV aktivitas;</w:t>
      </w:r>
    </w:p>
    <w:p w14:paraId="2B627842" w14:textId="407DE937" w:rsidR="00032FF2" w:rsidRDefault="00032FF2" w:rsidP="00B825AE">
      <w:pPr>
        <w:pStyle w:val="ListParagraph"/>
        <w:numPr>
          <w:ilvl w:val="0"/>
          <w:numId w:val="14"/>
        </w:numPr>
      </w:pPr>
      <w:r>
        <w:t>memilih parameter optimasi;</w:t>
      </w:r>
    </w:p>
    <w:p w14:paraId="1B513C87" w14:textId="3968B999" w:rsidR="00032FF2" w:rsidRDefault="00032FF2" w:rsidP="00B825AE">
      <w:pPr>
        <w:pStyle w:val="ListParagraph"/>
        <w:numPr>
          <w:ilvl w:val="0"/>
          <w:numId w:val="14"/>
        </w:numPr>
      </w:pPr>
      <w:r>
        <w:t>menjalankan proses optimasi;</w:t>
      </w:r>
    </w:p>
    <w:p w14:paraId="08B61B0B" w14:textId="01A4FB87" w:rsidR="00032FF2" w:rsidRDefault="00032FF2" w:rsidP="00B825AE">
      <w:pPr>
        <w:pStyle w:val="ListParagraph"/>
        <w:numPr>
          <w:ilvl w:val="0"/>
          <w:numId w:val="14"/>
        </w:numPr>
      </w:pPr>
      <w:r>
        <w:t>melihat jadwal harian dan mingguan;</w:t>
      </w:r>
    </w:p>
    <w:p w14:paraId="0160DA02" w14:textId="31520E76" w:rsidR="00032FF2" w:rsidRDefault="00032FF2" w:rsidP="00B825AE">
      <w:pPr>
        <w:pStyle w:val="ListParagraph"/>
        <w:numPr>
          <w:ilvl w:val="0"/>
          <w:numId w:val="14"/>
        </w:numPr>
      </w:pPr>
      <w:r>
        <w:t>membandingkan hasil dengan metode baseline;</w:t>
      </w:r>
    </w:p>
    <w:p w14:paraId="192102B0" w14:textId="340182FC" w:rsidR="00032FF2" w:rsidRDefault="00032FF2" w:rsidP="00B825AE">
      <w:pPr>
        <w:pStyle w:val="ListParagraph"/>
        <w:numPr>
          <w:ilvl w:val="0"/>
          <w:numId w:val="14"/>
        </w:numPr>
      </w:pPr>
      <w:r>
        <w:t>mengunduh laporan hasil evaluasi.</w:t>
      </w:r>
    </w:p>
    <w:p w14:paraId="05113E58" w14:textId="19385536" w:rsidR="00032FF2" w:rsidRDefault="00032FF2" w:rsidP="00032FF2">
      <w:r>
        <w:t>Seluruh proses komputasi dijalankan di sisi server melalui layanan API (api.py), sedangkan hasilnya ditampilkan secara otomatis pada antarmuka web.</w:t>
      </w:r>
    </w:p>
    <w:p w14:paraId="2129AE32" w14:textId="5A7EA0DA" w:rsidR="009C600F" w:rsidRDefault="009C600F" w:rsidP="00032FF2"/>
    <w:p w14:paraId="46EDBE6F" w14:textId="29AF901A" w:rsidR="004B06AE" w:rsidRDefault="004B06AE" w:rsidP="00032FF2"/>
    <w:p w14:paraId="4F37FEE0" w14:textId="6118F39E" w:rsidR="004B06AE" w:rsidRDefault="004B06AE" w:rsidP="00032FF2"/>
    <w:p w14:paraId="1546EA7D" w14:textId="77777777" w:rsidR="004B06AE" w:rsidRDefault="004B06AE" w:rsidP="00032FF2"/>
    <w:p w14:paraId="213EBA56" w14:textId="6E580F70" w:rsidR="00032FF2" w:rsidRDefault="00032FF2" w:rsidP="007A12A3">
      <w:pPr>
        <w:pStyle w:val="Title"/>
        <w:numPr>
          <w:ilvl w:val="0"/>
          <w:numId w:val="0"/>
        </w:numPr>
        <w:ind w:left="709" w:hanging="709"/>
      </w:pPr>
      <w:bookmarkStart w:id="133" w:name="_Toc234856692"/>
      <w:r>
        <w:lastRenderedPageBreak/>
        <w:t>3.10.7 Struktur Implementasi Program</w:t>
      </w:r>
      <w:bookmarkEnd w:id="133"/>
    </w:p>
    <w:p w14:paraId="4355245D" w14:textId="6E6D5708" w:rsidR="00032FF2" w:rsidRDefault="00032FF2" w:rsidP="00032FF2">
      <w:r>
        <w:t>Untuk memudahkan pengelolaan kode, program diorganisasikan ke dalam beberapa berkas dan folder utama. Struktur implementasi yang digunakan ditunjukkan pada Tabel 3.3.</w:t>
      </w:r>
    </w:p>
    <w:p w14:paraId="73B0CF3B" w14:textId="77777777" w:rsidR="00032FF2" w:rsidRDefault="00032FF2" w:rsidP="00032FF2"/>
    <w:tbl>
      <w:tblPr>
        <w:tblStyle w:val="TableGrid"/>
        <w:tblW w:w="0" w:type="auto"/>
        <w:tblLook w:val="04A0" w:firstRow="1" w:lastRow="0" w:firstColumn="1" w:lastColumn="0" w:noHBand="0" w:noVBand="1"/>
      </w:tblPr>
      <w:tblGrid>
        <w:gridCol w:w="4388"/>
        <w:gridCol w:w="4389"/>
      </w:tblGrid>
      <w:tr w:rsidR="00032FF2" w14:paraId="3757BB25" w14:textId="77777777" w:rsidTr="00EA5EFC">
        <w:tc>
          <w:tcPr>
            <w:tcW w:w="4388" w:type="dxa"/>
            <w:vAlign w:val="center"/>
          </w:tcPr>
          <w:p w14:paraId="449BC2BE" w14:textId="2E69CF39" w:rsidR="00032FF2" w:rsidRDefault="00032FF2" w:rsidP="00032FF2">
            <w:pPr>
              <w:ind w:firstLine="0"/>
            </w:pPr>
            <w:r>
              <w:rPr>
                <w:rStyle w:val="zlae0wtextbase1"/>
              </w:rPr>
              <w:t>Modul</w:t>
            </w:r>
          </w:p>
        </w:tc>
        <w:tc>
          <w:tcPr>
            <w:tcW w:w="4389" w:type="dxa"/>
            <w:vAlign w:val="center"/>
          </w:tcPr>
          <w:p w14:paraId="268AD69B" w14:textId="2C3F8976" w:rsidR="00032FF2" w:rsidRDefault="00032FF2" w:rsidP="00032FF2">
            <w:pPr>
              <w:ind w:firstLine="0"/>
            </w:pPr>
            <w:r>
              <w:rPr>
                <w:rStyle w:val="zlae0wtextbase1"/>
              </w:rPr>
              <w:t>Fungsi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app.py</w:t>
            </w:r>
          </w:p>
        </w:tc>
        <w:tc>
          <w:tcPr>
            <w:tcW w:w="4389" w:type="dxa"/>
            <w:vAlign w:val="center"/>
          </w:tcPr>
          <w:p w14:paraId="69D79E46" w14:textId="5863225A" w:rsidR="00032FF2" w:rsidRDefault="00032FF2" w:rsidP="00032FF2">
            <w:pPr>
              <w:ind w:firstLine="0"/>
            </w:pPr>
            <w:r>
              <w:t>Mengelola antarmuka aplikasi Streamlit dan alur utama aplikasi.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api.py</w:t>
            </w:r>
          </w:p>
        </w:tc>
        <w:tc>
          <w:tcPr>
            <w:tcW w:w="4389" w:type="dxa"/>
            <w:vAlign w:val="center"/>
          </w:tcPr>
          <w:p w14:paraId="69D79E46" w14:textId="5863225A" w:rsidR="00032FF2" w:rsidRDefault="00032FF2" w:rsidP="00032FF2">
            <w:pPr>
              <w:ind w:firstLine="0"/>
            </w:pPr>
            <w:r>
              <w:t>Menyediakan REST API berbasis FastAPI untuk layanan antarmuka web.</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src/sora/data/parser.py</w:t>
            </w:r>
          </w:p>
        </w:tc>
        <w:tc>
          <w:tcPr>
            <w:tcW w:w="4389" w:type="dxa"/>
            <w:vAlign w:val="center"/>
          </w:tcPr>
          <w:p w14:paraId="69D79E46" w14:textId="5863225A" w:rsidR="00032FF2" w:rsidRDefault="00032FF2" w:rsidP="00032FF2">
            <w:pPr>
              <w:ind w:firstLine="0"/>
            </w:pPr>
            <w:r>
              <w:t>Membaca dan memvalidasi data aktivitas dari berkas CSV.</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src/sora/genetic_algorithm/ (9 modul)</w:t>
            </w:r>
          </w:p>
        </w:tc>
        <w:tc>
          <w:tcPr>
            <w:tcW w:w="4389" w:type="dxa"/>
            <w:vAlign w:val="center"/>
          </w:tcPr>
          <w:p w14:paraId="69D79E46" w14:textId="5863225A" w:rsidR="00032FF2" w:rsidRDefault="00032FF2" w:rsidP="00032FF2">
            <w:pPr>
              <w:ind w:firstLine="0"/>
            </w:pPr>
            <w:r>
              <w:t>Menjalankan proses Genetic Algorithm (representasi, populasi, fitness, seleksi, crossover, mutasi, dan repair).</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src/sora/hill_climbing/local_search.py</w:t>
            </w:r>
          </w:p>
        </w:tc>
        <w:tc>
          <w:tcPr>
            <w:tcW w:w="4389" w:type="dxa"/>
            <w:vAlign w:val="center"/>
          </w:tcPr>
          <w:p w14:paraId="69D79E46" w14:textId="5863225A" w:rsidR="00032FF2" w:rsidRDefault="00032FF2" w:rsidP="00032FF2">
            <w:pPr>
              <w:ind w:firstLine="0"/>
            </w:pPr>
            <w:r>
              <w:t>Melakukan penyempurnaan solusi lokal.</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src/sora/experiments/weekly.py</w:t>
            </w:r>
          </w:p>
        </w:tc>
        <w:tc>
          <w:tcPr>
            <w:tcW w:w="4389" w:type="dxa"/>
            <w:vAlign w:val="center"/>
          </w:tcPr>
          <w:p w14:paraId="69D79E46" w14:textId="5863225A" w:rsidR="00032FF2" w:rsidRDefault="00032FF2" w:rsidP="00032FF2">
            <w:pPr>
              <w:ind w:firstLine="0"/>
            </w:pPr>
            <w:r>
              <w:t>Mengelola optimasi tujuh hari dan carry-over antarhari.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src/sora/experiments/calibration.py</w:t>
            </w:r>
          </w:p>
        </w:tc>
        <w:tc>
          <w:tcPr>
            <w:tcW w:w="4389" w:type="dxa"/>
            <w:vAlign w:val="center"/>
          </w:tcPr>
          <w:p w14:paraId="69D79E46" w14:textId="5863225A" w:rsidR="00032FF2" w:rsidRDefault="00032FF2" w:rsidP="00032FF2">
            <w:pPr>
              <w:ind w:firstLine="0"/>
            </w:pPr>
            <w:r>
              <w:t>Menjalankan kalibrasi parameter dengan Grid Search.</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src/sora/experiments/baseline.py</w:t>
            </w:r>
          </w:p>
        </w:tc>
        <w:tc>
          <w:tcPr>
            <w:tcW w:w="4389" w:type="dxa"/>
            <w:vAlign w:val="center"/>
          </w:tcPr>
          <w:p w14:paraId="69D79E46" w14:textId="5863225A" w:rsidR="00032FF2" w:rsidRDefault="00032FF2" w:rsidP="00032FF2">
            <w:pPr>
              <w:ind w:firstLine="0"/>
            </w:pPr>
            <w:r>
              <w:t>Menjalankan Greedy dan Fixed Schedule.</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src/sora/experiments/multi_subject.py</w:t>
            </w:r>
          </w:p>
        </w:tc>
        <w:tc>
          <w:tcPr>
            <w:tcW w:w="4389" w:type="dxa"/>
            <w:vAlign w:val="center"/>
          </w:tcPr>
          <w:p w14:paraId="69D79E46" w14:textId="5863225A" w:rsidR="00032FF2" w:rsidRDefault="00032FF2" w:rsidP="00032FF2">
            <w:pPr>
              <w:ind w:firstLine="0"/>
            </w:pPr>
            <w:r>
              <w:t>Menjalankan pengujian multi-subjek.</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src/sora/utils/metrics.py</w:t>
            </w:r>
          </w:p>
        </w:tc>
        <w:tc>
          <w:tcPr>
            <w:tcW w:w="4389" w:type="dxa"/>
            <w:vAlign w:val="center"/>
          </w:tcPr>
          <w:p w14:paraId="69D79E46" w14:textId="5863225A" w:rsidR="00032FF2" w:rsidRDefault="00032FF2" w:rsidP="00032FF2">
            <w:pPr>
              <w:ind w:firstLine="0"/>
            </w:pPr>
            <w:r>
              <w:t>Menghitung indikator evaluasi kinerja.</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scripts/demo_thesis.py dan generate_report.py</w:t>
            </w:r>
          </w:p>
        </w:tc>
        <w:tc>
          <w:tcPr>
            <w:tcW w:w="4389" w:type="dxa"/>
            <w:vAlign w:val="center"/>
          </w:tcPr>
          <w:p w14:paraId="69D79E46" w14:textId="5863225A" w:rsidR="00032FF2" w:rsidRDefault="00032FF2" w:rsidP="00032FF2">
            <w:pPr>
              <w:ind w:firstLine="0"/>
            </w:pPr>
            <w:r>
              <w:t>Menjalankan demonstrasi dan menyusun laporan hasil pengujian.</w:t>
            </w:r>
          </w:p>
        </w:tc>
      </w:tr>
    </w:tbl>
    <w:p w14:paraId="1059B22F" w14:textId="610AF80D" w:rsidR="00032FF2" w:rsidRDefault="00032FF2" w:rsidP="00032FF2"/>
    <w:p w14:paraId="7CDB0108" w14:textId="0FE524D5" w:rsidR="00032FF2" w:rsidRDefault="00032FF2" w:rsidP="007A12A3">
      <w:pPr>
        <w:pStyle w:val="Title"/>
        <w:numPr>
          <w:ilvl w:val="0"/>
          <w:numId w:val="0"/>
        </w:numPr>
        <w:ind w:left="709" w:hanging="709"/>
      </w:pPr>
      <w:bookmarkStart w:id="134" w:name="_Toc234856693"/>
      <w:r>
        <w:t>3.10.8 Hasil Implementasi</w:t>
      </w:r>
      <w:bookmarkEnd w:id="134"/>
    </w:p>
    <w:p w14:paraId="10E638B1" w14:textId="4D81C1E8" w:rsidR="00032FF2" w:rsidRDefault="00032FF2" w:rsidP="009C600F">
      <w:r>
        <w:t>Melalui implementasi tersebut, sistem mampu menerima data aktivitas pengguna, menjalankan proses optimasi jadwal tidur selama tujuh hari, membandingkan hasil dengan metode baseline, serta menampilkan laporan evaluasi secara otomatis melalui antarmuka web.</w:t>
      </w:r>
    </w:p>
    <w:p w14:paraId="64C2CBBB" w14:textId="700D6E0D" w:rsidR="00032FF2" w:rsidRDefault="00032FF2" w:rsidP="009C600F">
      <w:r>
        <w:t xml:space="preserve">Hasil implementasi inilah yang selanjutnya digunakan pada Bab IV untuk melakukan pengujian dan pembahasan terhadap performa </w:t>
      </w:r>
      <w:r w:rsidR="000434EF">
        <w:t>Genetic Algorithm dan Hill Climbing</w:t>
      </w:r>
      <w:r>
        <w:t xml:space="preserve"> dalam menghasilkan jadwal tidur yang optimal pada pekerja dengan pola aktivitas tidak teratur.</w:t>
      </w:r>
    </w:p>
    <w:p w14:paraId="6A246779" w14:textId="570C79C5" w:rsidR="00032FF2" w:rsidRDefault="00032FF2" w:rsidP="009C600F"/>
    <w:p w14:paraId="14A870F5" w14:textId="77777777" w:rsidR="009C600F" w:rsidRPr="00032FF2" w:rsidRDefault="009C600F" w:rsidP="009C600F"/>
    <w:p w14:paraId="75E590E8" w14:textId="05F8BD86" w:rsidR="000E2257" w:rsidRDefault="00FF742B" w:rsidP="000E2257">
      <w:pPr>
        <w:pStyle w:val="Heading2"/>
        <w:ind w:left="284" w:hanging="284"/>
        <w:rPr>
          <w:rFonts w:eastAsia="Times New Roman"/>
        </w:rPr>
      </w:pPr>
      <w:bookmarkStart w:id="135" w:name="_Toc234856694"/>
      <w:r>
        <w:rPr>
          <w:rFonts w:eastAsia="Times New Roman"/>
        </w:rPr>
        <w:t>Ringkasan Metodologi</w:t>
      </w:r>
      <w:bookmarkEnd w:id="135"/>
    </w:p>
    <w:p w14:paraId="35FD3A0F" w14:textId="77777777" w:rsidR="005D78AE" w:rsidRPr="00C54B46" w:rsidRDefault="005D78AE" w:rsidP="00093C6C">
      <w:pPr>
        <w:pStyle w:val="Heading1"/>
        <w:rPr>
          <w:lang w:val="en-US"/>
        </w:rPr>
      </w:pPr>
      <w:r>
        <w:t xml:space="preserve">BAB IV</w:t>
      </w:r>
    </w:p>
    <w:p w14:paraId="4EA92BBD" w14:textId="77777777" w:rsidR="005D78AE" w:rsidRPr="00C54B46" w:rsidRDefault="005D78AE" w:rsidP="00093C6C">
      <w:pPr>
        <w:pStyle w:val="Heading1"/>
        <w:rPr>
          <w:lang w:val="en-US"/>
        </w:rPr>
      </w:pPr>
      <w:r>
        <w:t xml:space="preserve">HASIL DAN PEMBAHASAN</w:t>
      </w:r>
    </w:p>
    <w:p w14:paraId="7EFB8D9E" w14:textId="231038F8" w:rsidR="00673E33" w:rsidRDefault="00673E33" w:rsidP="00BD65F1">
      <w:r>
        <w:t xml:space="preserve">Bab ini menyajikan hasil eksperimen SORA pada dataset kuesioner final, yang memuat 63 baris dan 63 responden unik. Pengujian utama menggunakan seed 42, ukuran populasi 50, laju mutasi 0,10, dan laju crossover 0,80. Eksperimen utama dijalankan dengan opsi skip-calibration; karena itu parameter tersebut adalah konfigurasi default/fallback, bukan hasil kalibrasi yang diterapkan ulang pada pengujian final.</w:t>
      </w:r>
    </w:p>
    <w:p w14:paraId="0D5213A6" w14:textId="00F552A2" w:rsidR="000E2257" w:rsidRDefault="000E2257" w:rsidP="00AE2B0F">
      <w:pPr>
        <w:pStyle w:val="Heading2"/>
        <w:ind w:left="426" w:hanging="426"/>
      </w:pPr>
      <w:r>
        <w:t xml:space="preserve">4.1 Hasil Kalibrasi Parameter</w:t>
      </w:r>
    </w:p>
    <w:p w14:paraId="7EFB8D9E" w14:textId="231038F8" w:rsidR="00673E33" w:rsidRDefault="00673E33" w:rsidP="00BD65F1">
      <w:r>
        <w:t xml:space="preserve">Kalibrasi grid search dilakukan terpisah pada lima subjek dengan 18 kombinasi ukuran populasi, laju mutasi, dan laju crossover. Nilai fitness rata-rata tertinggi adalah 2,917 pada populasi 100, mutasi 0,10, dan crossover 0,80. Hasil kalibrasi ini dilaporkan sebagai eksperimen terpisah. Metadata eksekusi utama mencatat populasi 50, mutasi 0,10, crossover 0,80, seed 42, dan parameter_source default_fallback.</w:t>
      </w:r>
    </w:p>
    <w:p w14:paraId="7039FE12" w14:textId="27CCC225" w:rsidR="00C96443" w:rsidRPr="00520AD7" w:rsidRDefault="005B6CA0" w:rsidP="00520AD7">
      <w:pPr>
        <w:pStyle w:val="Caption"/>
        <w:jc w:val="center"/>
        <w:rPr>
          <w:i w:val="0"/>
          <w:iCs w:val="0"/>
          <w:color w:val="auto"/>
          <w:sz w:val="24"/>
          <w:szCs w:val="24"/>
        </w:rPr>
      </w:pPr>
      <w:r>
        <w:t xml:space="preserve">Tabel 4.1 Hasil Kalibrasi Parameter Menggunakan Grid Search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 xml:space="preserve">Ukuran Populasi</w:t>
            </w:r>
          </w:p>
        </w:tc>
        <w:tc>
          <w:tcPr>
            <w:tcW w:type="dxa" w:w="2197"/>
          </w:tcPr>
          <w:p>
            <w:r>
              <w:t xml:space="preserve">Laju Mutasi</w:t>
            </w:r>
          </w:p>
        </w:tc>
        <w:tc>
          <w:tcPr>
            <w:tcW w:type="dxa" w:w="2197"/>
          </w:tcPr>
          <w:p>
            <w:r>
              <w:t xml:space="preserve">Laju Crossover</w:t>
            </w:r>
          </w:p>
        </w:tc>
        <w:tc>
          <w:tcPr>
            <w:tcW w:type="dxa" w:w="2197"/>
          </w:tcPr>
          <w:p>
            <w:r>
              <w:t xml:space="preserve">Rata-rata Fitness</w:t>
            </w:r>
          </w:p>
        </w:tc>
      </w:tr>
      <w:tr>
        <w:tc>
          <w:tcPr>
            <w:tcW w:type="dxa" w:w="2197"/>
          </w:tcPr>
          <w:p>
            <w:r>
              <w:t xml:space="preserve">50</w:t>
            </w:r>
          </w:p>
        </w:tc>
        <w:tc>
          <w:tcPr>
            <w:tcW w:type="dxa" w:w="2197"/>
          </w:tcPr>
          <w:p>
            <w:r>
              <w:t xml:space="preserve">0,01</w:t>
            </w:r>
          </w:p>
        </w:tc>
        <w:tc>
          <w:tcPr>
            <w:tcW w:type="dxa" w:w="2197"/>
          </w:tcPr>
          <w:p>
            <w:r>
              <w:t xml:space="preserve">0,70</w:t>
            </w:r>
          </w:p>
        </w:tc>
        <w:tc>
          <w:tcPr>
            <w:tcW w:type="dxa" w:w="2197"/>
          </w:tcPr>
          <w:p>
            <w:r>
              <w:t xml:space="preserve">2,843</w:t>
            </w:r>
          </w:p>
        </w:tc>
      </w:tr>
      <w:tr>
        <w:tc>
          <w:tcPr>
            <w:tcW w:type="dxa" w:w="2197"/>
          </w:tcPr>
          <w:p>
            <w:r>
              <w:t xml:space="preserve">50</w:t>
            </w:r>
          </w:p>
        </w:tc>
        <w:tc>
          <w:tcPr>
            <w:tcW w:type="dxa" w:w="2197"/>
          </w:tcPr>
          <w:p>
            <w:r>
              <w:t xml:space="preserve">0,01</w:t>
            </w:r>
          </w:p>
        </w:tc>
        <w:tc>
          <w:tcPr>
            <w:tcW w:type="dxa" w:w="2197"/>
          </w:tcPr>
          <w:p>
            <w:r>
              <w:t xml:space="preserve">0,80</w:t>
            </w:r>
          </w:p>
        </w:tc>
        <w:tc>
          <w:tcPr>
            <w:tcW w:type="dxa" w:w="2197"/>
          </w:tcPr>
          <w:p>
            <w:r>
              <w:t xml:space="preserve">2,854</w:t>
            </w:r>
          </w:p>
        </w:tc>
      </w:tr>
      <w:tr>
        <w:tc>
          <w:tcPr>
            <w:tcW w:type="dxa" w:w="2197"/>
          </w:tcPr>
          <w:p>
            <w:r>
              <w:t xml:space="preserve">50</w:t>
            </w:r>
          </w:p>
        </w:tc>
        <w:tc>
          <w:tcPr>
            <w:tcW w:type="dxa" w:w="2197"/>
          </w:tcPr>
          <w:p>
            <w:r>
              <w:t xml:space="preserve">0,01</w:t>
            </w:r>
          </w:p>
        </w:tc>
        <w:tc>
          <w:tcPr>
            <w:tcW w:type="dxa" w:w="2197"/>
          </w:tcPr>
          <w:p>
            <w:r>
              <w:t xml:space="preserve">0,90</w:t>
            </w:r>
          </w:p>
        </w:tc>
        <w:tc>
          <w:tcPr>
            <w:tcW w:type="dxa" w:w="2197"/>
          </w:tcPr>
          <w:p>
            <w:r>
              <w:t xml:space="preserve">−263,881</w:t>
            </w:r>
          </w:p>
        </w:tc>
      </w:tr>
      <w:tr>
        <w:tc>
          <w:tcPr>
            <w:tcW w:type="dxa" w:w="2197"/>
          </w:tcPr>
          <w:p>
            <w:r>
              <w:t xml:space="preserve">50</w:t>
            </w:r>
          </w:p>
        </w:tc>
        <w:tc>
          <w:tcPr>
            <w:tcW w:type="dxa" w:w="2197"/>
          </w:tcPr>
          <w:p>
            <w:r>
              <w:t xml:space="preserve">0,05</w:t>
            </w:r>
          </w:p>
        </w:tc>
        <w:tc>
          <w:tcPr>
            <w:tcW w:type="dxa" w:w="2197"/>
          </w:tcPr>
          <w:p>
            <w:r>
              <w:t xml:space="preserve">0,70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0,80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0,90</w:t>
            </w:r>
          </w:p>
        </w:tc>
        <w:tc>
          <w:tcPr>
            <w:tcW w:type="dxa" w:w="2197"/>
          </w:tcPr>
          <w:p>
            <w:r>
              <w:t xml:space="preserve">−263,826</w:t>
            </w:r>
          </w:p>
        </w:tc>
      </w:tr>
      <w:tr>
        <w:tc>
          <w:tcPr>
            <w:tcW w:type="dxa" w:w="2197"/>
          </w:tcPr>
          <w:p>
            <w:r>
              <w:t xml:space="preserve">50</w:t>
            </w:r>
          </w:p>
        </w:tc>
        <w:tc>
          <w:tcPr>
            <w:tcW w:type="dxa" w:w="2197"/>
          </w:tcPr>
          <w:p>
            <w:r>
              <w:t xml:space="preserve">0,10</w:t>
            </w:r>
          </w:p>
        </w:tc>
        <w:tc>
          <w:tcPr>
            <w:tcW w:type="dxa" w:w="2197"/>
          </w:tcPr>
          <w:p>
            <w:r>
              <w:t xml:space="preserve">0,70</w:t>
            </w:r>
          </w:p>
        </w:tc>
        <w:tc>
          <w:tcPr>
            <w:tcW w:type="dxa" w:w="2197"/>
          </w:tcPr>
          <w:p>
            <w:r>
              <w:t xml:space="preserve">2,906</w:t>
            </w:r>
          </w:p>
        </w:tc>
      </w:tr>
      <w:tr>
        <w:tc>
          <w:tcPr>
            <w:tcW w:type="dxa" w:w="2197"/>
          </w:tcPr>
          <w:p>
            <w:r>
              <w:t xml:space="preserve">50</w:t>
            </w:r>
          </w:p>
        </w:tc>
        <w:tc>
          <w:tcPr>
            <w:tcW w:type="dxa" w:w="2197"/>
          </w:tcPr>
          <w:p>
            <w:r>
              <w:t xml:space="preserve">0,10</w:t>
            </w:r>
          </w:p>
        </w:tc>
        <w:tc>
          <w:tcPr>
            <w:tcW w:type="dxa" w:w="2197"/>
          </w:tcPr>
          <w:p>
            <w:r>
              <w:t xml:space="preserve">0,80</w:t>
            </w:r>
          </w:p>
        </w:tc>
        <w:tc>
          <w:tcPr>
            <w:tcW w:type="dxa" w:w="2197"/>
          </w:tcPr>
          <w:p>
            <w:r>
              <w:t xml:space="preserve">−263,824</w:t>
            </w:r>
          </w:p>
        </w:tc>
      </w:tr>
      <w:tr>
        <w:tc>
          <w:tcPr>
            <w:tcW w:type="dxa" w:w="2197"/>
          </w:tcPr>
          <w:p>
            <w:r>
              <w:t xml:space="preserve">50</w:t>
            </w:r>
          </w:p>
        </w:tc>
        <w:tc>
          <w:tcPr>
            <w:tcW w:type="dxa" w:w="2197"/>
          </w:tcPr>
          <w:p>
            <w:r>
              <w:t xml:space="preserve">0,10</w:t>
            </w:r>
          </w:p>
        </w:tc>
        <w:tc>
          <w:tcPr>
            <w:tcW w:type="dxa" w:w="2197"/>
          </w:tcPr>
          <w:p>
            <w:r>
              <w:t xml:space="preserve">0,90</w:t>
            </w:r>
          </w:p>
        </w:tc>
        <w:tc>
          <w:tcPr>
            <w:tcW w:type="dxa" w:w="2197"/>
          </w:tcPr>
          <w:p>
            <w:r>
              <w:t xml:space="preserve">2,915</w:t>
            </w:r>
          </w:p>
        </w:tc>
      </w:tr>
      <w:tr>
        <w:tc>
          <w:tcPr>
            <w:tcW w:type="dxa" w:w="2197"/>
          </w:tcPr>
          <w:p>
            <w:r>
              <w:t xml:space="preserve">100</w:t>
            </w:r>
          </w:p>
        </w:tc>
        <w:tc>
          <w:tcPr>
            <w:tcW w:type="dxa" w:w="2197"/>
          </w:tcPr>
          <w:p>
            <w:r>
              <w:t xml:space="preserve">0,01</w:t>
            </w:r>
          </w:p>
        </w:tc>
        <w:tc>
          <w:tcPr>
            <w:tcW w:type="dxa" w:w="2197"/>
          </w:tcPr>
          <w:p>
            <w:r>
              <w:t xml:space="preserve">0,70</w:t>
            </w:r>
          </w:p>
        </w:tc>
        <w:tc>
          <w:tcPr>
            <w:tcW w:type="dxa" w:w="2197"/>
          </w:tcPr>
          <w:p>
            <w:r>
              <w:t xml:space="preserve">−263,868</w:t>
            </w:r>
          </w:p>
        </w:tc>
      </w:tr>
      <w:tr>
        <w:tc>
          <w:tcPr>
            <w:tcW w:type="dxa" w:w="2197"/>
          </w:tcPr>
          <w:p>
            <w:r>
              <w:t xml:space="preserve">100</w:t>
            </w:r>
          </w:p>
        </w:tc>
        <w:tc>
          <w:tcPr>
            <w:tcW w:type="dxa" w:w="2197"/>
          </w:tcPr>
          <w:p>
            <w:r>
              <w:t xml:space="preserve">0,01</w:t>
            </w:r>
          </w:p>
        </w:tc>
        <w:tc>
          <w:tcPr>
            <w:tcW w:type="dxa" w:w="2197"/>
          </w:tcPr>
          <w:p>
            <w:r>
              <w:t xml:space="preserve">0,80</w:t>
            </w:r>
          </w:p>
        </w:tc>
        <w:tc>
          <w:tcPr>
            <w:tcW w:type="dxa" w:w="2197"/>
          </w:tcPr>
          <w:p>
            <w:r>
              <w:t xml:space="preserve">−263,851</w:t>
            </w:r>
          </w:p>
        </w:tc>
      </w:tr>
      <w:tr>
        <w:tc>
          <w:tcPr>
            <w:tcW w:type="dxa" w:w="2197"/>
          </w:tcPr>
          <w:p>
            <w:r>
              <w:t xml:space="preserve">100</w:t>
            </w:r>
          </w:p>
        </w:tc>
        <w:tc>
          <w:tcPr>
            <w:tcW w:type="dxa" w:w="2197"/>
          </w:tcPr>
          <w:p>
            <w:r>
              <w:t xml:space="preserve">0,01</w:t>
            </w:r>
          </w:p>
        </w:tc>
        <w:tc>
          <w:tcPr>
            <w:tcW w:type="dxa" w:w="2197"/>
          </w:tcPr>
          <w:p>
            <w:r>
              <w:t xml:space="preserve">0,90</w:t>
            </w:r>
          </w:p>
        </w:tc>
        <w:tc>
          <w:tcPr>
            <w:tcW w:type="dxa" w:w="2197"/>
          </w:tcPr>
          <w:p>
            <w:r>
              <w:t xml:space="preserve">2,884</w:t>
            </w:r>
          </w:p>
        </w:tc>
      </w:tr>
      <w:tr>
        <w:tc>
          <w:tcPr>
            <w:tcW w:type="dxa" w:w="2197"/>
          </w:tcPr>
          <w:p>
            <w:r>
              <w:t xml:space="preserve">100</w:t>
            </w:r>
          </w:p>
        </w:tc>
        <w:tc>
          <w:tcPr>
            <w:tcW w:type="dxa" w:w="2197"/>
          </w:tcPr>
          <w:p>
            <w:r>
              <w:t xml:space="preserve">0,05</w:t>
            </w:r>
          </w:p>
        </w:tc>
        <w:tc>
          <w:tcPr>
            <w:tcW w:type="dxa" w:w="2197"/>
          </w:tcPr>
          <w:p>
            <w:r>
              <w:t xml:space="preserve">0,70</w:t>
            </w:r>
          </w:p>
        </w:tc>
        <w:tc>
          <w:tcPr>
            <w:tcW w:type="dxa" w:w="2197"/>
          </w:tcPr>
          <w:p>
            <w:r>
              <w:t xml:space="preserve">2,905</w:t>
            </w:r>
          </w:p>
        </w:tc>
      </w:tr>
      <w:tr>
        <w:tc>
          <w:tcPr>
            <w:tcW w:type="dxa" w:w="2197"/>
          </w:tcPr>
          <w:p>
            <w:r>
              <w:t xml:space="preserve">100</w:t>
            </w:r>
          </w:p>
        </w:tc>
        <w:tc>
          <w:tcPr>
            <w:tcW w:type="dxa" w:w="2197"/>
          </w:tcPr>
          <w:p>
            <w:r>
              <w:t xml:space="preserve">0,05</w:t>
            </w:r>
          </w:p>
        </w:tc>
        <w:tc>
          <w:tcPr>
            <w:tcW w:type="dxa" w:w="2197"/>
          </w:tcPr>
          <w:p>
            <w:r>
              <w:t xml:space="preserve">0,80</w:t>
            </w:r>
          </w:p>
        </w:tc>
        <w:tc>
          <w:tcPr>
            <w:tcW w:type="dxa" w:w="2197"/>
          </w:tcPr>
          <w:p>
            <w:r>
              <w:t xml:space="preserve">−263,825</w:t>
            </w:r>
          </w:p>
        </w:tc>
      </w:tr>
      <w:tr>
        <w:tc>
          <w:tcPr>
            <w:tcW w:type="dxa" w:w="2197"/>
          </w:tcPr>
          <w:p>
            <w:r>
              <w:t xml:space="preserve">100</w:t>
            </w:r>
          </w:p>
        </w:tc>
        <w:tc>
          <w:tcPr>
            <w:tcW w:type="dxa" w:w="2197"/>
          </w:tcPr>
          <w:p>
            <w:r>
              <w:t xml:space="preserve">0,05</w:t>
            </w:r>
          </w:p>
        </w:tc>
        <w:tc>
          <w:tcPr>
            <w:tcW w:type="dxa" w:w="2197"/>
          </w:tcPr>
          <w:p>
            <w:r>
              <w:t xml:space="preserve">0,90</w:t>
            </w:r>
          </w:p>
        </w:tc>
        <w:tc>
          <w:tcPr>
            <w:tcW w:type="dxa" w:w="2197"/>
          </w:tcPr>
          <w:p>
            <w:r>
              <w:t xml:space="preserve">2,902</w:t>
            </w:r>
          </w:p>
        </w:tc>
      </w:tr>
      <w:tr>
        <w:tc>
          <w:tcPr>
            <w:tcW w:type="dxa" w:w="2197"/>
          </w:tcPr>
          <w:p>
            <w:r>
              <w:t xml:space="preserve">100</w:t>
            </w:r>
          </w:p>
        </w:tc>
        <w:tc>
          <w:tcPr>
            <w:tcW w:type="dxa" w:w="2197"/>
          </w:tcPr>
          <w:p>
            <w:r>
              <w:t xml:space="preserve">0,10</w:t>
            </w:r>
          </w:p>
        </w:tc>
        <w:tc>
          <w:tcPr>
            <w:tcW w:type="dxa" w:w="2197"/>
          </w:tcPr>
          <w:p>
            <w:r>
              <w:t xml:space="preserve">0,70</w:t>
            </w:r>
          </w:p>
        </w:tc>
        <w:tc>
          <w:tcPr>
            <w:tcW w:type="dxa" w:w="2197"/>
          </w:tcPr>
          <w:p>
            <w:r>
              <w:t xml:space="preserve">2,915</w:t>
            </w:r>
          </w:p>
        </w:tc>
      </w:tr>
      <w:tr>
        <w:tc>
          <w:tcPr>
            <w:tcW w:type="dxa" w:w="2197"/>
          </w:tcPr>
          <w:p>
            <w:r>
              <w:t xml:space="preserve">100</w:t>
            </w:r>
          </w:p>
        </w:tc>
        <w:tc>
          <w:tcPr>
            <w:tcW w:type="dxa" w:w="2197"/>
          </w:tcPr>
          <w:p>
            <w:r>
              <w:t xml:space="preserve">0,10</w:t>
            </w:r>
          </w:p>
        </w:tc>
        <w:tc>
          <w:tcPr>
            <w:tcW w:type="dxa" w:w="2197"/>
          </w:tcPr>
          <w:p>
            <w:r>
              <w:t xml:space="preserve">0,80</w:t>
            </w:r>
          </w:p>
        </w:tc>
        <w:tc>
          <w:tcPr>
            <w:tcW w:type="dxa" w:w="2197"/>
          </w:tcPr>
          <w:p>
            <w:r>
              <w:t xml:space="preserve">2,917</w:t>
            </w:r>
          </w:p>
        </w:tc>
      </w:tr>
      <w:tr>
        <w:tc>
          <w:tcPr>
            <w:tcW w:type="dxa" w:w="2197"/>
          </w:tcPr>
          <w:p>
            <w:r>
              <w:t xml:space="preserve">100</w:t>
            </w:r>
          </w:p>
        </w:tc>
        <w:tc>
          <w:tcPr>
            <w:tcW w:type="dxa" w:w="2197"/>
          </w:tcPr>
          <w:p>
            <w:r>
              <w:t xml:space="preserve">0,10</w:t>
            </w:r>
          </w:p>
        </w:tc>
        <w:tc>
          <w:tcPr>
            <w:tcW w:type="dxa" w:w="2197"/>
          </w:tcPr>
          <w:p>
            <w:r>
              <w:t xml:space="preserve">0,90</w:t>
            </w:r>
          </w:p>
        </w:tc>
        <w:tc>
          <w:tcPr>
            <w:tcW w:type="dxa" w:w="2197"/>
          </w:tcPr>
          <w:p>
            <w:r>
              <w:t xml:space="preserve">2,905</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Kombinasi dengan skor kalibrasi tertinggi tidak boleh disamakan dengan konfigurasi eksperimen utama. Pengujian final memakai konfigurasi fallback yang tercatat pada METADATA.json, sehingga hasil Bab IV di bawah menggambarkan keluaran konfigurasi tersebut.</w:t>
      </w:r>
    </w:p>
    <w:p w14:paraId="0D5213A6" w14:textId="00F552A2" w:rsidR="000E2257" w:rsidRDefault="000E2257" w:rsidP="00AE2B0F">
      <w:pPr>
        <w:pStyle w:val="Heading2"/>
        <w:ind w:left="426" w:hanging="426"/>
      </w:pPr>
      <w:r>
        <w:t xml:space="preserve">4.2 Hasil Pengujian Optimasi Mingguan</w:t>
      </w:r>
    </w:p>
    <w:p w14:paraId="7EFB8D9E" w14:textId="231038F8" w:rsidR="00673E33" w:rsidRDefault="00673E33" w:rsidP="00BD65F1">
      <w:r>
        <w:t xml:space="preserve">Pengujian mingguan dijalankan pada seluruh 63 responden selama tujuh hari. Dengan demikian, terdapat 441 evaluasi harian dan seluruhnya berstatus optimized. Dataset tidur aktual digunakan sebagai baseline observasi, sedangkan sistem menghasilkan kandidat jadwal yang mempertahankan aktivitas wajib. Ringkasan metrik agregat disajikan pada Tabel 4.2.</w:t>
      </w:r>
    </w:p>
    <w:p w14:paraId="7039FE12" w14:textId="27CCC225" w:rsidR="00C96443" w:rsidRPr="00520AD7" w:rsidRDefault="005B6CA0" w:rsidP="00520AD7">
      <w:pPr>
        <w:pStyle w:val="Caption"/>
        <w:jc w:val="center"/>
        <w:rPr>
          <w:i w:val="0"/>
          <w:iCs w:val="0"/>
          <w:color w:val="auto"/>
          <w:sz w:val="24"/>
          <w:szCs w:val="24"/>
        </w:rPr>
      </w:pPr>
      <w:r>
        <w:t xml:space="preserve">Tabel 4.2 Statistik Hasil Pengujian Optimasi Mingguan pada Seluruh Subjek Pengujian</w:t>
      </w:r>
    </w:p>
    <w:tbl>
      <w:tblPr>
        <w:tblStyle w:val="TableGrid"/>
        <w:tblW w:type="auto" w:w="0"/>
        <w:tblLook w:firstColumn="1" w:firstRow="1" w:lastColumn="0" w:lastRow="0" w:noHBand="0" w:noVBand="1" w:val="04A0"/>
      </w:tblPr>
      <w:tblGrid>
        <w:gridCol w:w="4393"/>
        <w:gridCol w:w="4393"/>
      </w:tblGrid>
      <w:tr>
        <w:tc>
          <w:tcPr>
            <w:tcW w:type="dxa" w:w="4393"/>
          </w:tcPr>
          <w:p>
            <w:r>
              <w:t xml:space="preserve">Metrik</w:t>
            </w:r>
          </w:p>
        </w:tc>
        <w:tc>
          <w:tcPr>
            <w:tcW w:type="dxa" w:w="4393"/>
          </w:tcPr>
          <w:p>
            <w:r>
              <w:t xml:space="preserve">Nilai</w:t>
            </w:r>
          </w:p>
        </w:tc>
      </w:tr>
      <w:tr>
        <w:tc>
          <w:tcPr>
            <w:tcW w:type="dxa" w:w="4393"/>
          </w:tcPr>
          <w:p>
            <w:r>
              <w:t xml:space="preserve">Baris data / responden unik</w:t>
            </w:r>
          </w:p>
        </w:tc>
        <w:tc>
          <w:tcPr>
            <w:tcW w:type="dxa" w:w="4393"/>
          </w:tcPr>
          <w:p>
            <w:r>
              <w:t xml:space="preserve">63 / 63</w:t>
            </w:r>
          </w:p>
        </w:tc>
      </w:tr>
      <w:tr>
        <w:tc>
          <w:tcPr>
            <w:tcW w:type="dxa" w:w="4393"/>
          </w:tcPr>
          <w:p>
            <w:r>
              <w:t xml:space="preserve">Evaluasi harian</w:t>
            </w:r>
          </w:p>
        </w:tc>
        <w:tc>
          <w:tcPr>
            <w:tcW w:type="dxa" w:w="4393"/>
          </w:tcPr>
          <w:p>
            <w:r>
              <w:t xml:space="preserve">441 dari 441 berstatus optimized</w:t>
            </w:r>
          </w:p>
        </w:tc>
      </w:tr>
      <w:tr>
        <w:tc>
          <w:tcPr>
            <w:tcW w:type="dxa" w:w="4393"/>
          </w:tcPr>
          <w:p>
            <w:r>
              <w:t xml:space="preserve">Fitness hasil optimasi (rata-rata / median)</w:t>
            </w:r>
          </w:p>
        </w:tc>
        <w:tc>
          <w:tcPr>
            <w:tcW w:type="dxa" w:w="4393"/>
          </w:tcPr>
          <w:p>
            <w:r>
              <w:t xml:space="preserve">−2,2101 / 6,9072</w:t>
            </w:r>
          </w:p>
        </w:tc>
      </w:tr>
      <w:tr>
        <w:tc>
          <w:tcPr>
            <w:tcW w:type="dxa" w:w="4393"/>
          </w:tcPr>
          <w:p>
            <w:r>
              <w:t xml:space="preserve">Fitness hasil optimasi (minimum / maksimum)</w:t>
            </w:r>
          </w:p>
        </w:tc>
        <w:tc>
          <w:tcPr>
            <w:tcW w:type="dxa" w:w="4393"/>
          </w:tcPr>
          <w:p>
            <w:r>
              <w:t xml:space="preserve">−1346,9761 / 7,7997</w:t>
            </w:r>
          </w:p>
        </w:tc>
      </w:tr>
      <w:tr>
        <w:tc>
          <w:tcPr>
            <w:tcW w:type="dxa" w:w="4393"/>
          </w:tcPr>
          <w:p>
            <w:r>
              <w:t xml:space="preserve">Fitness baseline observasi (rata-rata)</w:t>
            </w:r>
          </w:p>
        </w:tc>
        <w:tc>
          <w:tcPr>
            <w:tcW w:type="dxa" w:w="4393"/>
          </w:tcPr>
          <w:p>
            <w:r>
              <w:t xml:space="preserve">−158,9597</w:t>
            </w:r>
          </w:p>
        </w:tc>
      </w:tr>
      <w:tr>
        <w:tc>
          <w:tcPr>
            <w:tcW w:type="dxa" w:w="4393"/>
          </w:tcPr>
          <w:p>
            <w:r>
              <w:t xml:space="preserve">Fitness delta (rata-rata)</w:t>
            </w:r>
          </w:p>
        </w:tc>
        <w:tc>
          <w:tcPr>
            <w:tcW w:type="dxa" w:w="4393"/>
          </w:tcPr>
          <w:p>
            <w:r>
              <w:t xml:space="preserve">156,7496</w:t>
            </w:r>
          </w:p>
        </w:tc>
      </w:tr>
      <w:tr>
        <w:tc>
          <w:tcPr>
            <w:tcW w:type="dxa" w:w="4393"/>
          </w:tcPr>
          <w:p>
            <w:r>
              <w:t xml:space="preserve">Hari fitness optimasi lebih tinggi dari baseline</w:t>
            </w:r>
          </w:p>
        </w:tc>
        <w:tc>
          <w:tcPr>
            <w:tcW w:type="dxa" w:w="4393"/>
          </w:tcPr>
          <w:p>
            <w:r>
              <w:t xml:space="preserve">399 dari 441 (90,48%)</w:t>
            </w:r>
          </w:p>
        </w:tc>
      </w:tr>
      <w:tr>
        <w:tc>
          <w:tcPr>
            <w:tcW w:type="dxa" w:w="4393"/>
          </w:tcPr>
          <w:p>
            <w:r>
              <w:t xml:space="preserve">Durasi tidur optimasi / baseline (jam per hari)</w:t>
            </w:r>
          </w:p>
        </w:tc>
        <w:tc>
          <w:tcPr>
            <w:tcW w:type="dxa" w:w="4393"/>
          </w:tcPr>
          <w:p>
            <w:r>
              <w:t xml:space="preserve">6,5045 / 6,5000</w:t>
            </w:r>
          </w:p>
        </w:tc>
      </w:tr>
      <w:tr>
        <w:tc>
          <w:tcPr>
            <w:tcW w:type="dxa" w:w="4393"/>
          </w:tcPr>
          <w:p>
            <w:r>
              <w:t xml:space="preserve">Perubahan slot tidur (rata-rata)</w:t>
            </w:r>
          </w:p>
        </w:tc>
        <w:tc>
          <w:tcPr>
            <w:tcW w:type="dxa" w:w="4393"/>
          </w:tcPr>
          <w:p>
            <w:r>
              <w:t xml:space="preserve">3,1474 slot (sekitar 1,57 jam)</w:t>
            </w:r>
          </w:p>
        </w:tc>
      </w:tr>
      <w:tr>
        <w:tc>
          <w:tcPr>
            <w:tcW w:type="dxa" w:w="4393"/>
          </w:tcPr>
          <w:p>
            <w:r>
              <w:t xml:space="preserve">Fatigue akhir (rata-rata)</w:t>
            </w:r>
          </w:p>
        </w:tc>
        <w:tc>
          <w:tcPr>
            <w:tcW w:type="dxa" w:w="4393"/>
          </w:tcPr>
          <w:p>
            <w:r>
              <w:t xml:space="preserve">0,6957</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Rata-rata fitness hasil optimasi adalah −2,2101 dan median fitness 6,9072. Rata-rata durasi tidur hasil optimasi 6,5045 jam per hari, sedangkan baseline observasi 6,5000 jam. Pada 399 dari 441 hari (90,48%), fitness hasil optimasi lebih tinggi daripada fitness baseline. Rata-rata fitness delta sebesar 156,7496; hasil negatif pada sebagian kasus menunjukkan bahwa kepadatan kendala dapat menghasilkan penalti besar. Angka rata-rata fitness yang negatif dipengaruhi sejumlah pencilan penalti, sehingga median juga dilaporkan.</w:t>
      </w:r>
    </w:p>
    <w:p w14:paraId="0D5213A6" w14:textId="00F552A2" w:rsidR="000E2257" w:rsidRDefault="000E2257" w:rsidP="00AE2B0F">
      <w:pPr>
        <w:pStyle w:val="Heading2"/>
        <w:ind w:left="426" w:hanging="426"/>
      </w:pPr>
      <w:r>
        <w:t xml:space="preserve">4.3 Hasil Pengujian Baseline Comparison</w:t>
      </w:r>
    </w:p>
    <w:p w14:paraId="7EFB8D9E" w14:textId="231038F8" w:rsidR="00673E33" w:rsidRDefault="00673E33" w:rsidP="00BD65F1">
      <w:r>
        <w:t xml:space="preserve">Perbandingan baseline dilakukan pada 63 baris data hari Rabu dengan masukan yang sama untuk SORA, greedy, dan fixed schedule. Rata-rata fitness, fatigue akhir, serta durasi tidur disajikan pada Tabel 4.3.</w:t>
      </w:r>
    </w:p>
    <w:p w14:paraId="7039FE12" w14:textId="27CCC225" w:rsidR="00C96443" w:rsidRPr="00520AD7" w:rsidRDefault="005B6CA0" w:rsidP="00520AD7">
      <w:pPr>
        <w:pStyle w:val="Caption"/>
        <w:jc w:val="center"/>
        <w:rPr>
          <w:i w:val="0"/>
          <w:iCs w:val="0"/>
          <w:color w:val="auto"/>
          <w:sz w:val="24"/>
          <w:szCs w:val="24"/>
        </w:rPr>
      </w:pPr>
      <w:r>
        <w:t xml:space="preserve"/>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 xml:space="preserve">Metrik</w:t>
            </w:r>
          </w:p>
        </w:tc>
        <w:tc>
          <w:tcPr>
            <w:tcW w:type="dxa" w:w="2197"/>
          </w:tcPr>
          <w:p>
            <w:r>
              <w:t xml:space="preserve">SORA</w:t>
            </w:r>
          </w:p>
        </w:tc>
        <w:tc>
          <w:tcPr>
            <w:tcW w:type="dxa" w:w="2197"/>
          </w:tcPr>
          <w:p>
            <w:r>
              <w:t xml:space="preserve">Greedy</w:t>
            </w:r>
          </w:p>
        </w:tc>
        <w:tc>
          <w:tcPr>
            <w:tcW w:type="dxa" w:w="2197"/>
          </w:tcPr>
          <w:p>
            <w:r>
              <w:t xml:space="preserve">Fixed</w:t>
            </w:r>
          </w:p>
        </w:tc>
      </w:tr>
      <w:tr>
        <w:tc>
          <w:tcPr>
            <w:tcW w:type="dxa" w:w="2197"/>
          </w:tcPr>
          <w:p>
            <w:r>
              <w:t xml:space="preserve">Rata-rata fitness</w:t>
            </w:r>
          </w:p>
        </w:tc>
        <w:tc>
          <w:tcPr>
            <w:tcW w:type="dxa" w:w="2197"/>
          </w:tcPr>
          <w:p>
            <w:r>
              <w:t xml:space="preserve">6,2767</w:t>
            </w:r>
          </w:p>
        </w:tc>
        <w:tc>
          <w:tcPr>
            <w:tcW w:type="dxa" w:w="2197"/>
          </w:tcPr>
          <w:p>
            <w:r>
              <w:t xml:space="preserve">−52,8108</w:t>
            </w:r>
          </w:p>
        </w:tc>
        <w:tc>
          <w:tcPr>
            <w:tcW w:type="dxa" w:w="2197"/>
          </w:tcPr>
          <w:p>
            <w:r>
              <w:t xml:space="preserve">−5630,9624</w:t>
            </w:r>
          </w:p>
        </w:tc>
      </w:tr>
      <w:tr>
        <w:tc>
          <w:tcPr>
            <w:tcW w:type="dxa" w:w="2197"/>
          </w:tcPr>
          <w:p>
            <w:r>
              <w:t xml:space="preserve">Rata-rata fatigue akhir</w:t>
            </w:r>
          </w:p>
        </w:tc>
        <w:tc>
          <w:tcPr>
            <w:tcW w:type="dxa" w:w="2197"/>
          </w:tcPr>
          <w:p>
            <w:r>
              <w:t xml:space="preserve">0,7354</w:t>
            </w:r>
          </w:p>
        </w:tc>
        <w:tc>
          <w:tcPr>
            <w:tcW w:type="dxa" w:w="2197"/>
          </w:tcPr>
          <w:p>
            <w:r>
              <w:t xml:space="preserve">1,1828</w:t>
            </w:r>
          </w:p>
        </w:tc>
        <w:tc>
          <w:tcPr>
            <w:tcW w:type="dxa" w:w="2197"/>
          </w:tcPr>
          <w:p>
            <w:r>
              <w:t xml:space="preserve">0,8908</w:t>
            </w:r>
          </w:p>
        </w:tc>
      </w:tr>
      <w:tr>
        <w:tc>
          <w:tcPr>
            <w:tcW w:type="dxa" w:w="2197"/>
          </w:tcPr>
          <w:p>
            <w:r>
              <w:t xml:space="preserve">Rata-rata durasi tidur (jam)</w:t>
            </w:r>
          </w:p>
        </w:tc>
        <w:tc>
          <w:tcPr>
            <w:tcW w:type="dxa" w:w="2197"/>
          </w:tcPr>
          <w:p>
            <w:r>
              <w:t xml:space="preserve">6,5159</w:t>
            </w:r>
          </w:p>
        </w:tc>
        <w:tc>
          <w:tcPr>
            <w:tcW w:type="dxa" w:w="2197"/>
          </w:tcPr>
          <w:p>
            <w:r>
              <w:t xml:space="preserve">6,9048</w:t>
            </w:r>
          </w:p>
        </w:tc>
        <w:tc>
          <w:tcPr>
            <w:tcW w:type="dxa" w:w="2197"/>
          </w:tcPr>
          <w:p>
            <w:r>
              <w:t xml:space="preserve">7,4286</w:t>
            </w:r>
          </w:p>
        </w:tc>
      </w:tr>
      <w:tr>
        <w:tc>
          <w:tcPr>
            <w:tcW w:type="dxa" w:w="2197"/>
          </w:tcPr>
          <w:p>
            <w:r>
              <w:t xml:space="preserve">Fitness SORA lebih tinggi</w:t>
            </w:r>
          </w:p>
        </w:tc>
        <w:tc>
          <w:tcPr>
            <w:tcW w:type="dxa" w:w="2197"/>
          </w:tcPr>
          <w:p>
            <w:r>
              <w:t xml:space="preserve">—</w:t>
            </w:r>
          </w:p>
        </w:tc>
        <w:tc>
          <w:tcPr>
            <w:tcW w:type="dxa" w:w="2197"/>
          </w:tcPr>
          <w:p>
            <w:r>
              <w:t xml:space="preserve">59 dari 63</w:t>
            </w:r>
          </w:p>
        </w:tc>
        <w:tc>
          <w:tcPr>
            <w:tcW w:type="dxa" w:w="2197"/>
          </w:tcPr>
          <w:p>
            <w:r>
              <w:t xml:space="preserve">59 dari 63</w:t>
            </w:r>
          </w:p>
        </w:tc>
      </w:tr>
      <w:tr>
        <w:tc>
          <w:tcPr>
            <w:tcW w:type="dxa" w:w="2197"/>
          </w:tcPr>
          <w:p>
            <w:r>
              <w:t xml:space="preserve">Fitness tertinggi simultan</w:t>
            </w:r>
          </w:p>
        </w:tc>
        <w:tc>
          <w:tcPr>
            <w:tcW w:type="dxa" w:w="2197"/>
          </w:tcPr>
          <w:p>
            <w:r>
              <w:t xml:space="preserve">58 dari 63 data</w:t>
            </w:r>
          </w:p>
        </w:tc>
        <w:tc>
          <w:tcPr>
            <w:tcW w:type="dxa" w:w="2197"/>
          </w:tcPr>
          <w:p>
            <w:r>
              <w:t xml:space="preserve">—</w:t>
            </w:r>
          </w:p>
        </w:tc>
        <w:tc>
          <w:tcPr>
            <w:tcW w:type="dxa" w:w="2197"/>
          </w:tcPr>
          <w:p>
            <w:r>
              <w:t xml:space="preserve">—</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Rata-rata fitness SORA adalah 6,2767, dibandingkan −52,8108 pada greedy dan −5630,9624 pada fixed. SORA menghasilkan fitness lebih tinggi daripada greedy pada 59 dari 63 baris dan daripada fixed pada 59 dari 63 baris; SORA menjadi metode dengan fitness tertinggi terhadap kedua baseline sekaligus pada 58 dari 63 baris. Rata-rata fatigue SORA 0,7354 lebih rendah daripada greedy 1,1828 dan fixed 0,8908. Durasi tidur rata-rata masing-masing adalah 6,5159 jam (SORA), 6,9048 jam (greedy), dan 7,4286 jam (fixed). Durasi yang lebih panjang tidak otomatis menghasilkan fitness lebih tinggi karena skor juga dipengaruhi pemulihan dan penalti kendala/regularitas.</w:t>
      </w:r>
    </w:p>
    <w:p w14:paraId="7EFB8D9E" w14:textId="231038F8" w:rsidR="00673E33" w:rsidRDefault="00673E33" w:rsidP="00BD65F1">
      <w:r>
        <w:t xml:space="preserve">Hasil tersebut mendukung keunggulan SORA pada skor fitness di sebagian besar data yang diuji, tetapi tidak berarti SORA selalu menghasilkan durasi tidur terpanjang. Perbandingan tetap dibatasi pada dataset, konfigurasi, seed, dan tiga metode yang dilaporkan.</w:t>
      </w:r>
    </w:p>
    <w:p w14:paraId="0D5213A6" w14:textId="00F552A2" w:rsidR="000E2257" w:rsidRDefault="000E2257" w:rsidP="00AE2B0F">
      <w:pPr>
        <w:pStyle w:val="Heading2"/>
        <w:ind w:left="426" w:hanging="426"/>
      </w:pPr>
      <w:r>
        <w:t xml:space="preserve">4.4 Pembahasan</w:t>
      </w:r>
    </w:p>
    <w:p w14:paraId="7EFB8D9E" w14:textId="231038F8" w:rsidR="00673E33" w:rsidRDefault="00673E33" w:rsidP="00BD65F1">
      <w:r>
        <w:t xml:space="preserve">Pada eksperimen mingguan, semua 63 responden memperoleh jadwal tujuh hari dan seluruh 441 evaluasi harian tercatat berhasil. Sebanyak 399 hari memiliki fitness lebih tinggi daripada baseline observasi. Rata-rata fitness −2,2101 dan median 6,9072 berbeda cukup jauh karena penalti yang sangat besar pada sejumlah jadwal; karena itu median dan rentang hasil perlu dipertimbangkan bersama rata-rata.</w:t>
      </w:r>
    </w:p>
    <w:p w14:paraId="7EFB8D9E" w14:textId="231038F8" w:rsidR="00673E33" w:rsidRDefault="00673E33" w:rsidP="00BD65F1">
      <w:r>
        <w:t xml:space="preserve">Pada perbandingan hari Rabu, SORA memiliki rata-rata fitness lebih tinggi daripada greedy dan fixed, serta rata-rata fatigue lebih rendah daripada kedua baseline. Durasi tidur rata-rata SORA sedikit lebih rendah daripada kedua pembanding, yang menunjukkan bahwa fungsi tujuan menilai beberapa komponen sekaligus dan tidak sekadar memaksimalkan jumlah jam tidur.</w:t>
      </w:r>
    </w:p>
    <w:p w14:paraId="7EFB8D9E" w14:textId="231038F8" w:rsidR="00673E33" w:rsidRDefault="00673E33" w:rsidP="00BD65F1">
      <w:r>
        <w:t xml:space="preserve">Hasil ini merupakan evaluasi komputasional atas fitness dan metrik turunannya. Penalti regularitas yang digunakan sistem bukan perhitungan Sleep Regularity Index (SRI) klinis penuh, dan keluaran SORA bukan diagnosis atau bukti dampak klinis. Generalisasi juga terbatas pada 63 responden dalam dataset ini serta satu konfigurasi seed dan parameter eksperimen utama.</w:t>
      </w:r>
    </w:p>
    <w:p w14:paraId="35FD3A0F" w14:textId="77777777" w:rsidR="005D78AE" w:rsidRPr="00C54B46" w:rsidRDefault="005D78AE" w:rsidP="00093C6C">
      <w:pPr>
        <w:pStyle w:val="Heading1"/>
        <w:rPr>
          <w:lang w:val="en-US"/>
        </w:rPr>
      </w:pPr>
      <w:r>
        <w:t xml:space="preserve">BAB V</w:t>
      </w:r>
    </w:p>
    <w:p w14:paraId="4EA92BBD" w14:textId="77777777" w:rsidR="005D78AE" w:rsidRPr="00C54B46" w:rsidRDefault="005D78AE" w:rsidP="00093C6C">
      <w:pPr>
        <w:pStyle w:val="Heading1"/>
        <w:rPr>
          <w:lang w:val="en-US"/>
        </w:rPr>
      </w:pPr>
      <w:r>
        <w:t xml:space="preserve">PENUTUP</w:t>
      </w:r>
    </w:p>
    <w:p w14:paraId="0D5213A6" w14:textId="00F552A2" w:rsidR="000E2257" w:rsidRDefault="000E2257" w:rsidP="00AE2B0F">
      <w:pPr>
        <w:pStyle w:val="Heading2"/>
        <w:ind w:left="426" w:hanging="426"/>
      </w:pPr>
      <w:r>
        <w:t xml:space="preserve">5.1 Kesimpulan</w:t>
      </w:r>
    </w:p>
    <w:p w14:paraId="7EFB8D9E" w14:textId="231038F8" w:rsidR="00673E33" w:rsidRDefault="00673E33" w:rsidP="00BD65F1">
      <w:r>
        <w:t xml:space="preserve">Berdasarkan implementasi dan eksperimen pada data final, kesimpulan penelitian adalah sebagai berikut.</w:t>
      </w:r>
    </w:p>
    <w:p w14:paraId="712D486C" w14:textId="20CA06EA" w:rsidR="007468DA" w:rsidRDefault="007468DA" w:rsidP="00BE216F">
      <w:pPr>
        <w:pStyle w:val="ListParagraph"/>
        <w:ind w:left="0" w:firstLine="709"/>
      </w:pPr>
      <w:r>
        <w:t xml:space="preserve">SORA berhasil mengoptimasi jadwal tidur tujuh hari untuk 63 responden unik. Seluruh 441 evaluasi harian berstatus optimized dengan seed 42 serta konfigurasi utama population size 50, mutation rate 0,10, dan crossover rate 0,80.</w:t>
      </w:r>
    </w:p>
    <w:p w14:paraId="712D486C" w14:textId="20CA06EA" w:rsidR="007468DA" w:rsidRDefault="007468DA" w:rsidP="00BE216F">
      <w:pPr>
        <w:pStyle w:val="ListParagraph"/>
        <w:ind w:left="0" w:firstLine="709"/>
      </w:pPr>
      <w:r>
        <w:t xml:space="preserve">Pada optimasi mingguan, rata-rata fitness hasil optimasi sebesar −2,2101, median 6,9072, dan rata-rata durasi tidur 6,5045 jam per hari. Fitness hasil optimasi lebih tinggi daripada baseline observasi pada 399 dari 441 hari (90,48%).</w:t>
      </w:r>
    </w:p>
    <w:p w14:paraId="712D486C" w14:textId="20CA06EA" w:rsidR="007468DA" w:rsidRDefault="007468DA" w:rsidP="00BE216F">
      <w:pPr>
        <w:pStyle w:val="ListParagraph"/>
        <w:ind w:left="0" w:firstLine="709"/>
      </w:pPr>
      <w:r>
        <w:t xml:space="preserve">Pada perbandingan 63 data hari Rabu, rata-rata fitness SORA sebesar 6,2767, lebih tinggi daripada greedy (−52,8108) dan fixed (−5630,9624). SORA mengungguli masing-masing baseline pada 59 dari 63 baris dan memiliki skor tertinggi dibanding keduanya sekaligus pada 58 baris.</w:t>
      </w:r>
    </w:p>
    <w:p w14:paraId="712D486C" w14:textId="20CA06EA" w:rsidR="007468DA" w:rsidRDefault="007468DA" w:rsidP="00BE216F">
      <w:pPr>
        <w:pStyle w:val="ListParagraph"/>
        <w:ind w:left="0" w:firstLine="709"/>
      </w:pPr>
      <w:r>
        <w:t xml:space="preserve">Grid search terpisah pada lima subjek menghasilkan kombinasi terbaik populasi 100, mutasi 0,10, dan crossover 0,80 dengan fitness rata-rata 2,917. Konfigurasi ini berbeda dari konfigurasi utama yang benar-benar tercatat dijalankan pada data final, yaitu populasi 50, mutasi 0,10, dan crossover 0,80.</w:t>
      </w:r>
    </w:p>
    <w:p w14:paraId="0D5213A6" w14:textId="00F552A2" w:rsidR="000E2257" w:rsidRDefault="000E2257" w:rsidP="00AE2B0F">
      <w:pPr>
        <w:pStyle w:val="Heading2"/>
        <w:ind w:left="426" w:hanging="426"/>
      </w:pPr>
      <w:r>
        <w:t xml:space="preserve">5.2 Saran</w:t>
      </w:r>
    </w:p>
    <w:p w14:paraId="7EFB8D9E" w14:textId="231038F8" w:rsidR="00673E33" w:rsidRDefault="00673E33" w:rsidP="00BD65F1">
      <w:r>
        <w:t xml:space="preserve">Berdasarkan hasil dan keterbatasan tersebut, pengembangan berikutnya dapat diarahkan pada hal-hal berikut.</w:t>
      </w:r>
    </w:p>
    <w:p w14:paraId="712D486C" w14:textId="20CA06EA" w:rsidR="007468DA" w:rsidRDefault="007468DA" w:rsidP="00BE216F">
      <w:pPr>
        <w:pStyle w:val="ListParagraph"/>
        <w:ind w:left="0" w:firstLine="709"/>
      </w:pPr>
      <w:r>
        <w:t xml:space="preserve">Perbaiki mekanisme repair dan penalti adaptif untuk menangani subjek dengan kendala jadwal padat serta pencilan fitness yang negatif.</w:t>
      </w:r>
    </w:p>
    <w:p w14:paraId="712D486C" w14:textId="20CA06EA" w:rsidR="007468DA" w:rsidRDefault="007468DA" w:rsidP="00BE216F">
      <w:pPr>
        <w:pStyle w:val="ListParagraph"/>
        <w:ind w:left="0" w:firstLine="709"/>
      </w:pPr>
      <w:r>
        <w:t xml:space="preserve">Ulangi eksperimen dengan beberapa random seed dan laporkan variasi hasil agar kestabilan metode dapat dinilai.</w:t>
      </w:r>
    </w:p>
    <w:p w14:paraId="712D486C" w14:textId="20CA06EA" w:rsidR="007468DA" w:rsidRDefault="007468DA" w:rsidP="00BE216F">
      <w:pPr>
        <w:pStyle w:val="ListParagraph"/>
        <w:ind w:left="0" w:firstLine="709"/>
      </w:pPr>
      <w:r>
        <w:t xml:space="preserve">Bandingkan SORA dengan metode optimasi tambahan menggunakan data masukan dan metrik evaluasi yang sama.</w:t>
      </w:r>
    </w:p>
    <w:p w14:paraId="712D486C" w14:textId="20CA06EA" w:rsidR="007468DA" w:rsidRDefault="007468DA" w:rsidP="00BE216F">
      <w:pPr>
        <w:pStyle w:val="ListParagraph"/>
        <w:ind w:left="0" w:firstLine="709"/>
      </w:pPr>
      <w:r>
        <w:t xml:space="preserve">Validasi sistem pada data pengguna nyata dan, jika tersedia, data wearable untuk menguji kesesuaian jadwal serta metrik secara longitudinal.</w:t>
      </w:r>
    </w:p>
    <w:sectPr w:rsidR="00AE5544" w:rsidSect="00367241">
      <w:footerReference w:type="first" r:id="rId25"/>
      <w:pgSz w:w="11906" w:h="16838"/>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C9FB1" w14:textId="77777777" w:rsidR="00B825AE" w:rsidRDefault="00B825AE" w:rsidP="00093C6C">
      <w:r>
        <w:separator/>
      </w:r>
    </w:p>
  </w:endnote>
  <w:endnote w:type="continuationSeparator" w:id="0">
    <w:p w14:paraId="090DCEB7" w14:textId="77777777" w:rsidR="00B825AE" w:rsidRDefault="00B825AE" w:rsidP="00093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470526"/>
      <w:docPartObj>
        <w:docPartGallery w:val="Page Numbers (Bottom of Page)"/>
        <w:docPartUnique/>
      </w:docPartObj>
    </w:sdtPr>
    <w:sdtEndPr>
      <w:rPr>
        <w:noProof/>
      </w:rPr>
    </w:sdtEndPr>
    <w:sdtContent>
      <w:p w14:paraId="782FE40E" w14:textId="77777777" w:rsidR="00675C53" w:rsidRDefault="00675C53" w:rsidP="00CB5556">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4CE798" w14:textId="77777777" w:rsidR="006D22FE" w:rsidRDefault="006D22FE" w:rsidP="00093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EE27" w14:textId="77777777" w:rsidR="006D22FE" w:rsidRDefault="006D22FE" w:rsidP="00093C6C">
    <w:pPr>
      <w:pStyle w:val="Footer"/>
    </w:pPr>
  </w:p>
  <w:p w14:paraId="50AC4887" w14:textId="77777777" w:rsidR="006D22FE" w:rsidRDefault="006D22FE" w:rsidP="00093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067606"/>
      <w:docPartObj>
        <w:docPartGallery w:val="Page Numbers (Bottom of Page)"/>
        <w:docPartUnique/>
      </w:docPartObj>
    </w:sdtPr>
    <w:sdtEndPr>
      <w:rPr>
        <w:noProof/>
      </w:rPr>
    </w:sdtEndPr>
    <w:sdtContent>
      <w:p w14:paraId="1F2480F3" w14:textId="77777777" w:rsidR="006D22FE" w:rsidRDefault="006D22FE" w:rsidP="00093C6C">
        <w:pPr>
          <w:pStyle w:val="Footer"/>
        </w:pPr>
        <w:r>
          <w:fldChar w:fldCharType="begin"/>
        </w:r>
        <w:r>
          <w:instrText xml:space="preserve"> PAGE   \* MERGEFORMAT </w:instrText>
        </w:r>
        <w:r>
          <w:fldChar w:fldCharType="separate"/>
        </w:r>
        <w:r>
          <w:rPr>
            <w:noProof/>
          </w:rPr>
          <w:t>2</w:t>
        </w:r>
        <w:r>
          <w:rPr>
            <w:noProof/>
          </w:rPr>
          <w:fldChar w:fldCharType="end"/>
        </w:r>
      </w:p>
    </w:sdtContent>
  </w:sdt>
  <w:p w14:paraId="5673A8D7" w14:textId="77777777" w:rsidR="006D22FE" w:rsidRDefault="006D22FE" w:rsidP="00093C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200293"/>
      <w:docPartObj>
        <w:docPartGallery w:val="Page Numbers (Bottom of Page)"/>
        <w:docPartUnique/>
      </w:docPartObj>
    </w:sdtPr>
    <w:sdtEndPr>
      <w:rPr>
        <w:noProof/>
      </w:rPr>
    </w:sdtEndPr>
    <w:sdtContent>
      <w:p w14:paraId="4AC71E3A" w14:textId="77777777" w:rsidR="006D22FE" w:rsidRDefault="006D22FE" w:rsidP="00BD65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F7661" w14:textId="77777777" w:rsidR="006D22FE" w:rsidRDefault="006D22FE" w:rsidP="00093C6C">
    <w:pPr>
      <w:pStyle w:val="Footer"/>
    </w:pPr>
  </w:p>
  <w:p w14:paraId="3ECD42E0" w14:textId="77777777" w:rsidR="00513443" w:rsidRDefault="00513443" w:rsidP="00093C6C"/>
  <w:p w14:paraId="638B6AD5" w14:textId="77777777" w:rsidR="00513443" w:rsidRDefault="00513443" w:rsidP="00093C6C"/>
  <w:p w14:paraId="768E56F3" w14:textId="77777777" w:rsidR="00513443" w:rsidRDefault="00513443" w:rsidP="00093C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23BA" w14:textId="77777777" w:rsidR="00B825AE" w:rsidRDefault="00B825AE" w:rsidP="00093C6C">
      <w:r>
        <w:separator/>
      </w:r>
    </w:p>
  </w:footnote>
  <w:footnote w:type="continuationSeparator" w:id="0">
    <w:p w14:paraId="6557BB4B" w14:textId="77777777" w:rsidR="00B825AE" w:rsidRDefault="00B825AE" w:rsidP="00093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66FAE"/>
    <w:multiLevelType w:val="hybridMultilevel"/>
    <w:tmpl w:val="55FE860C"/>
    <w:lvl w:ilvl="0" w:tplc="389E63F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3BAB3E23"/>
    <w:multiLevelType w:val="hybridMultilevel"/>
    <w:tmpl w:val="DE1447CA"/>
    <w:lvl w:ilvl="0" w:tplc="76E0D838">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F085234"/>
    <w:multiLevelType w:val="multilevel"/>
    <w:tmpl w:val="21341F30"/>
    <w:lvl w:ilvl="0">
      <w:start w:val="1"/>
      <w:numFmt w:val="decimal"/>
      <w:lvlText w:val="%1."/>
      <w:lvlJc w:val="left"/>
      <w:pPr>
        <w:ind w:left="2094" w:hanging="360"/>
      </w:pPr>
      <w:rPr>
        <w:rFonts w:hint="default"/>
      </w:rPr>
    </w:lvl>
    <w:lvl w:ilvl="1">
      <w:start w:val="1"/>
      <w:numFmt w:val="decimal"/>
      <w:pStyle w:val="Heading2"/>
      <w:isLgl/>
      <w:lvlText w:val="%1.%2"/>
      <w:lvlJc w:val="left"/>
      <w:pPr>
        <w:ind w:left="2094" w:hanging="360"/>
      </w:pPr>
      <w:rPr>
        <w:rFonts w:hint="default"/>
      </w:rPr>
    </w:lvl>
    <w:lvl w:ilvl="2">
      <w:start w:val="1"/>
      <w:numFmt w:val="decimal"/>
      <w:pStyle w:val="Title"/>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3" w15:restartNumberingAfterBreak="0">
    <w:nsid w:val="5E0D608A"/>
    <w:multiLevelType w:val="hybridMultilevel"/>
    <w:tmpl w:val="B0704498"/>
    <w:lvl w:ilvl="0" w:tplc="871485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6B0A3A19"/>
    <w:multiLevelType w:val="hybridMultilevel"/>
    <w:tmpl w:val="DF94EC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83438BA"/>
    <w:multiLevelType w:val="multilevel"/>
    <w:tmpl w:val="5A6A175A"/>
    <w:lvl w:ilvl="0">
      <w:start w:val="1"/>
      <w:numFmt w:val="decimal"/>
      <w:lvlText w:val="%1."/>
      <w:lvlJc w:val="left"/>
      <w:pPr>
        <w:ind w:left="2094" w:hanging="360"/>
      </w:pPr>
    </w:lvl>
    <w:lvl w:ilvl="1">
      <w:start w:val="4"/>
      <w:numFmt w:val="decimal"/>
      <w:isLgl/>
      <w:lvlText w:val="%1.%2"/>
      <w:lvlJc w:val="left"/>
      <w:pPr>
        <w:ind w:left="2094" w:hanging="360"/>
      </w:pPr>
      <w:rPr>
        <w:rFonts w:hint="default"/>
      </w:rPr>
    </w:lvl>
    <w:lvl w:ilvl="2">
      <w:start w:val="1"/>
      <w:numFmt w:val="decimal"/>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6" w15:restartNumberingAfterBreak="0">
    <w:nsid w:val="7C522273"/>
    <w:multiLevelType w:val="hybridMultilevel"/>
    <w:tmpl w:val="995E1114"/>
    <w:lvl w:ilvl="0" w:tplc="9FF2B8B6">
      <w:start w:val="2"/>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16297064">
    <w:abstractNumId w:val="5"/>
  </w:num>
  <w:num w:numId="2" w16cid:durableId="717630092">
    <w:abstractNumId w:val="0"/>
  </w:num>
  <w:num w:numId="3" w16cid:durableId="713775313">
    <w:abstractNumId w:val="3"/>
  </w:num>
  <w:num w:numId="4" w16cid:durableId="523591135">
    <w:abstractNumId w:val="4"/>
  </w:num>
  <w:num w:numId="5" w16cid:durableId="907032930">
    <w:abstractNumId w:val="1"/>
  </w:num>
  <w:num w:numId="6" w16cid:durableId="264000415">
    <w:abstractNumId w:val="2"/>
  </w:num>
  <w:num w:numId="7" w16cid:durableId="487786149">
    <w:abstractNumId w:val="6"/>
  </w:num>
  <w:num w:numId="8" w16cid:durableId="416170267">
    <w:abstractNumId w:val="6"/>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53"/>
    <w:rsid w:val="0000429F"/>
    <w:rsid w:val="000078C5"/>
    <w:rsid w:val="00014917"/>
    <w:rsid w:val="000269BF"/>
    <w:rsid w:val="00026BBA"/>
    <w:rsid w:val="00030F8D"/>
    <w:rsid w:val="00032B4C"/>
    <w:rsid w:val="00032FF2"/>
    <w:rsid w:val="0003321B"/>
    <w:rsid w:val="00037CC5"/>
    <w:rsid w:val="000434EF"/>
    <w:rsid w:val="00043EFC"/>
    <w:rsid w:val="00045193"/>
    <w:rsid w:val="00054357"/>
    <w:rsid w:val="00060487"/>
    <w:rsid w:val="00060AF0"/>
    <w:rsid w:val="00061C08"/>
    <w:rsid w:val="00064529"/>
    <w:rsid w:val="00070D37"/>
    <w:rsid w:val="0008136B"/>
    <w:rsid w:val="00086FE3"/>
    <w:rsid w:val="000871CE"/>
    <w:rsid w:val="000879CE"/>
    <w:rsid w:val="00093C6C"/>
    <w:rsid w:val="00093D8A"/>
    <w:rsid w:val="00096513"/>
    <w:rsid w:val="000B1E92"/>
    <w:rsid w:val="000B29CC"/>
    <w:rsid w:val="000B690D"/>
    <w:rsid w:val="000B7328"/>
    <w:rsid w:val="000B76D8"/>
    <w:rsid w:val="000C0591"/>
    <w:rsid w:val="000C15ED"/>
    <w:rsid w:val="000C17BB"/>
    <w:rsid w:val="000C23F1"/>
    <w:rsid w:val="000C27D2"/>
    <w:rsid w:val="000D59E6"/>
    <w:rsid w:val="000E2257"/>
    <w:rsid w:val="000E3E63"/>
    <w:rsid w:val="000E57F8"/>
    <w:rsid w:val="000E7B8D"/>
    <w:rsid w:val="000F103A"/>
    <w:rsid w:val="000F57A5"/>
    <w:rsid w:val="000F65A4"/>
    <w:rsid w:val="00100C0E"/>
    <w:rsid w:val="00112521"/>
    <w:rsid w:val="00121191"/>
    <w:rsid w:val="001356E9"/>
    <w:rsid w:val="00143898"/>
    <w:rsid w:val="00144590"/>
    <w:rsid w:val="00150348"/>
    <w:rsid w:val="00155673"/>
    <w:rsid w:val="001642A2"/>
    <w:rsid w:val="00164675"/>
    <w:rsid w:val="00164B9E"/>
    <w:rsid w:val="00181AD4"/>
    <w:rsid w:val="00185480"/>
    <w:rsid w:val="00191ABC"/>
    <w:rsid w:val="001924D8"/>
    <w:rsid w:val="00192695"/>
    <w:rsid w:val="00195101"/>
    <w:rsid w:val="00197F21"/>
    <w:rsid w:val="001A2F81"/>
    <w:rsid w:val="001A35BE"/>
    <w:rsid w:val="001A3846"/>
    <w:rsid w:val="001A64AF"/>
    <w:rsid w:val="001A7929"/>
    <w:rsid w:val="001B1AEA"/>
    <w:rsid w:val="001B430D"/>
    <w:rsid w:val="001C0FFE"/>
    <w:rsid w:val="001C49B5"/>
    <w:rsid w:val="001D08E3"/>
    <w:rsid w:val="001D1FA7"/>
    <w:rsid w:val="001D5598"/>
    <w:rsid w:val="001D57F4"/>
    <w:rsid w:val="001D7BD5"/>
    <w:rsid w:val="001D7EA9"/>
    <w:rsid w:val="001E6145"/>
    <w:rsid w:val="001F06CA"/>
    <w:rsid w:val="001F0B67"/>
    <w:rsid w:val="001F5CD1"/>
    <w:rsid w:val="0020127E"/>
    <w:rsid w:val="00202E6F"/>
    <w:rsid w:val="002076DC"/>
    <w:rsid w:val="00211B30"/>
    <w:rsid w:val="0021245F"/>
    <w:rsid w:val="002327CF"/>
    <w:rsid w:val="00237A9D"/>
    <w:rsid w:val="00242F99"/>
    <w:rsid w:val="00246C7C"/>
    <w:rsid w:val="002613E6"/>
    <w:rsid w:val="00262566"/>
    <w:rsid w:val="00262CCD"/>
    <w:rsid w:val="0026684F"/>
    <w:rsid w:val="00267F3F"/>
    <w:rsid w:val="0027084E"/>
    <w:rsid w:val="0027209A"/>
    <w:rsid w:val="002768AB"/>
    <w:rsid w:val="00282FDD"/>
    <w:rsid w:val="002845EE"/>
    <w:rsid w:val="00287CEF"/>
    <w:rsid w:val="00294156"/>
    <w:rsid w:val="002A1C33"/>
    <w:rsid w:val="002A551D"/>
    <w:rsid w:val="002A5953"/>
    <w:rsid w:val="002B31C6"/>
    <w:rsid w:val="002B454B"/>
    <w:rsid w:val="002B5597"/>
    <w:rsid w:val="002B6931"/>
    <w:rsid w:val="002C5D3A"/>
    <w:rsid w:val="002D08FC"/>
    <w:rsid w:val="002E375B"/>
    <w:rsid w:val="002E5E11"/>
    <w:rsid w:val="002F1C78"/>
    <w:rsid w:val="002F4575"/>
    <w:rsid w:val="00301A3D"/>
    <w:rsid w:val="00306EF6"/>
    <w:rsid w:val="00321320"/>
    <w:rsid w:val="00327049"/>
    <w:rsid w:val="00333C7A"/>
    <w:rsid w:val="00340BAA"/>
    <w:rsid w:val="003422F1"/>
    <w:rsid w:val="00345AC2"/>
    <w:rsid w:val="00345FB3"/>
    <w:rsid w:val="0035045F"/>
    <w:rsid w:val="003615C8"/>
    <w:rsid w:val="00364A96"/>
    <w:rsid w:val="00367241"/>
    <w:rsid w:val="00370E39"/>
    <w:rsid w:val="0037245D"/>
    <w:rsid w:val="00372E4A"/>
    <w:rsid w:val="0038081F"/>
    <w:rsid w:val="00380859"/>
    <w:rsid w:val="003960F7"/>
    <w:rsid w:val="003A3B02"/>
    <w:rsid w:val="003A501D"/>
    <w:rsid w:val="003B326D"/>
    <w:rsid w:val="003C3F9A"/>
    <w:rsid w:val="003C535F"/>
    <w:rsid w:val="003D01ED"/>
    <w:rsid w:val="003E3E5B"/>
    <w:rsid w:val="003F25BD"/>
    <w:rsid w:val="003F7FFE"/>
    <w:rsid w:val="00403F8B"/>
    <w:rsid w:val="00410C5D"/>
    <w:rsid w:val="0041176E"/>
    <w:rsid w:val="00415492"/>
    <w:rsid w:val="00416FEA"/>
    <w:rsid w:val="00421E64"/>
    <w:rsid w:val="004277CC"/>
    <w:rsid w:val="0042793D"/>
    <w:rsid w:val="00437248"/>
    <w:rsid w:val="00437A9C"/>
    <w:rsid w:val="004406A3"/>
    <w:rsid w:val="00451580"/>
    <w:rsid w:val="004576AA"/>
    <w:rsid w:val="004621C9"/>
    <w:rsid w:val="00463D65"/>
    <w:rsid w:val="00464D22"/>
    <w:rsid w:val="004724B2"/>
    <w:rsid w:val="00472B3F"/>
    <w:rsid w:val="00473DA4"/>
    <w:rsid w:val="00477052"/>
    <w:rsid w:val="004777EB"/>
    <w:rsid w:val="004901EB"/>
    <w:rsid w:val="00491043"/>
    <w:rsid w:val="0049276E"/>
    <w:rsid w:val="00492E65"/>
    <w:rsid w:val="004A2FC0"/>
    <w:rsid w:val="004A4D1C"/>
    <w:rsid w:val="004B06AE"/>
    <w:rsid w:val="004B27A2"/>
    <w:rsid w:val="004D4040"/>
    <w:rsid w:val="004D72E6"/>
    <w:rsid w:val="004E0E1B"/>
    <w:rsid w:val="004E4C8D"/>
    <w:rsid w:val="004F0CE5"/>
    <w:rsid w:val="004F44AB"/>
    <w:rsid w:val="004F61E5"/>
    <w:rsid w:val="004F7E21"/>
    <w:rsid w:val="005002F6"/>
    <w:rsid w:val="00500DFB"/>
    <w:rsid w:val="00503223"/>
    <w:rsid w:val="0050672C"/>
    <w:rsid w:val="00507552"/>
    <w:rsid w:val="00513443"/>
    <w:rsid w:val="00515AD4"/>
    <w:rsid w:val="00520AD7"/>
    <w:rsid w:val="0053309F"/>
    <w:rsid w:val="00540433"/>
    <w:rsid w:val="0054179D"/>
    <w:rsid w:val="00544A9B"/>
    <w:rsid w:val="005474E2"/>
    <w:rsid w:val="00566091"/>
    <w:rsid w:val="00585B80"/>
    <w:rsid w:val="0058770D"/>
    <w:rsid w:val="00595889"/>
    <w:rsid w:val="005B2DC1"/>
    <w:rsid w:val="005B461E"/>
    <w:rsid w:val="005B5AB9"/>
    <w:rsid w:val="005B6CA0"/>
    <w:rsid w:val="005C0383"/>
    <w:rsid w:val="005D3589"/>
    <w:rsid w:val="005D368D"/>
    <w:rsid w:val="005D430A"/>
    <w:rsid w:val="005D58CF"/>
    <w:rsid w:val="005D78AE"/>
    <w:rsid w:val="005E38B3"/>
    <w:rsid w:val="00603130"/>
    <w:rsid w:val="00605FA0"/>
    <w:rsid w:val="00606854"/>
    <w:rsid w:val="00611C64"/>
    <w:rsid w:val="00612489"/>
    <w:rsid w:val="00616BAC"/>
    <w:rsid w:val="006250C2"/>
    <w:rsid w:val="00632511"/>
    <w:rsid w:val="00632E7B"/>
    <w:rsid w:val="00656289"/>
    <w:rsid w:val="00670DE8"/>
    <w:rsid w:val="00671523"/>
    <w:rsid w:val="00673E33"/>
    <w:rsid w:val="00674A21"/>
    <w:rsid w:val="0067518B"/>
    <w:rsid w:val="00675765"/>
    <w:rsid w:val="00675C53"/>
    <w:rsid w:val="006778F9"/>
    <w:rsid w:val="00690623"/>
    <w:rsid w:val="006A0F20"/>
    <w:rsid w:val="006A160B"/>
    <w:rsid w:val="006A18C8"/>
    <w:rsid w:val="006A1F9F"/>
    <w:rsid w:val="006A300B"/>
    <w:rsid w:val="006A70AD"/>
    <w:rsid w:val="006A749D"/>
    <w:rsid w:val="006A7A0A"/>
    <w:rsid w:val="006B5AFF"/>
    <w:rsid w:val="006B5BF9"/>
    <w:rsid w:val="006C3D58"/>
    <w:rsid w:val="006C3DA0"/>
    <w:rsid w:val="006D22FE"/>
    <w:rsid w:val="006D3E9C"/>
    <w:rsid w:val="006D63E2"/>
    <w:rsid w:val="006E32A1"/>
    <w:rsid w:val="006F204B"/>
    <w:rsid w:val="006F27ED"/>
    <w:rsid w:val="006F788F"/>
    <w:rsid w:val="00701226"/>
    <w:rsid w:val="00710C3B"/>
    <w:rsid w:val="00710E88"/>
    <w:rsid w:val="00711B37"/>
    <w:rsid w:val="00724EE6"/>
    <w:rsid w:val="00726EF9"/>
    <w:rsid w:val="007361C0"/>
    <w:rsid w:val="00742586"/>
    <w:rsid w:val="007468DA"/>
    <w:rsid w:val="00747175"/>
    <w:rsid w:val="00756412"/>
    <w:rsid w:val="007612B6"/>
    <w:rsid w:val="00772257"/>
    <w:rsid w:val="00772547"/>
    <w:rsid w:val="007736EC"/>
    <w:rsid w:val="00776DC5"/>
    <w:rsid w:val="00777C88"/>
    <w:rsid w:val="00783989"/>
    <w:rsid w:val="00783B98"/>
    <w:rsid w:val="00790F3F"/>
    <w:rsid w:val="00792186"/>
    <w:rsid w:val="00797CEA"/>
    <w:rsid w:val="007A0F0E"/>
    <w:rsid w:val="007A12A3"/>
    <w:rsid w:val="007A592C"/>
    <w:rsid w:val="007A5D3B"/>
    <w:rsid w:val="007B2C6F"/>
    <w:rsid w:val="007C0900"/>
    <w:rsid w:val="007C7519"/>
    <w:rsid w:val="007D6557"/>
    <w:rsid w:val="007E0603"/>
    <w:rsid w:val="007E0EFA"/>
    <w:rsid w:val="007E1987"/>
    <w:rsid w:val="007E6711"/>
    <w:rsid w:val="007F7945"/>
    <w:rsid w:val="0081311C"/>
    <w:rsid w:val="008147D9"/>
    <w:rsid w:val="00821685"/>
    <w:rsid w:val="00821A67"/>
    <w:rsid w:val="00825DCB"/>
    <w:rsid w:val="0083318A"/>
    <w:rsid w:val="008374A8"/>
    <w:rsid w:val="00837603"/>
    <w:rsid w:val="008479B6"/>
    <w:rsid w:val="00850CED"/>
    <w:rsid w:val="008530B0"/>
    <w:rsid w:val="00854405"/>
    <w:rsid w:val="008549AF"/>
    <w:rsid w:val="008615A5"/>
    <w:rsid w:val="00867974"/>
    <w:rsid w:val="0087159C"/>
    <w:rsid w:val="0088382A"/>
    <w:rsid w:val="00883AC0"/>
    <w:rsid w:val="00892423"/>
    <w:rsid w:val="008A4D36"/>
    <w:rsid w:val="008B0629"/>
    <w:rsid w:val="008B1BF5"/>
    <w:rsid w:val="008B23F3"/>
    <w:rsid w:val="008B2E09"/>
    <w:rsid w:val="008B3DE2"/>
    <w:rsid w:val="008C153C"/>
    <w:rsid w:val="008C1930"/>
    <w:rsid w:val="008E09C6"/>
    <w:rsid w:val="008E1C04"/>
    <w:rsid w:val="008E34CD"/>
    <w:rsid w:val="008F2320"/>
    <w:rsid w:val="00903DFE"/>
    <w:rsid w:val="00905D0A"/>
    <w:rsid w:val="00931531"/>
    <w:rsid w:val="009351E3"/>
    <w:rsid w:val="0093594A"/>
    <w:rsid w:val="00940FD1"/>
    <w:rsid w:val="00946BFB"/>
    <w:rsid w:val="00947383"/>
    <w:rsid w:val="009623A4"/>
    <w:rsid w:val="00962986"/>
    <w:rsid w:val="00965396"/>
    <w:rsid w:val="00971AB8"/>
    <w:rsid w:val="00983AC4"/>
    <w:rsid w:val="00986723"/>
    <w:rsid w:val="00992570"/>
    <w:rsid w:val="009A4E62"/>
    <w:rsid w:val="009B13A3"/>
    <w:rsid w:val="009C5BBB"/>
    <w:rsid w:val="009C5EB8"/>
    <w:rsid w:val="009C600F"/>
    <w:rsid w:val="009C783A"/>
    <w:rsid w:val="009D7470"/>
    <w:rsid w:val="009E078D"/>
    <w:rsid w:val="00A01FE7"/>
    <w:rsid w:val="00A14580"/>
    <w:rsid w:val="00A154E5"/>
    <w:rsid w:val="00A1740A"/>
    <w:rsid w:val="00A175F1"/>
    <w:rsid w:val="00A200E5"/>
    <w:rsid w:val="00A24D14"/>
    <w:rsid w:val="00A35D9B"/>
    <w:rsid w:val="00A40A67"/>
    <w:rsid w:val="00A5065C"/>
    <w:rsid w:val="00A50C42"/>
    <w:rsid w:val="00A5243B"/>
    <w:rsid w:val="00A56BF7"/>
    <w:rsid w:val="00A63A6D"/>
    <w:rsid w:val="00A65E45"/>
    <w:rsid w:val="00A663C2"/>
    <w:rsid w:val="00A71CD3"/>
    <w:rsid w:val="00A804EF"/>
    <w:rsid w:val="00A81A7D"/>
    <w:rsid w:val="00A916B7"/>
    <w:rsid w:val="00A93C8E"/>
    <w:rsid w:val="00A96849"/>
    <w:rsid w:val="00A97E39"/>
    <w:rsid w:val="00AB6604"/>
    <w:rsid w:val="00AC1287"/>
    <w:rsid w:val="00AC3F5D"/>
    <w:rsid w:val="00AC5718"/>
    <w:rsid w:val="00AC5AEF"/>
    <w:rsid w:val="00AC61B7"/>
    <w:rsid w:val="00AD25B7"/>
    <w:rsid w:val="00AD2EDA"/>
    <w:rsid w:val="00AD3B79"/>
    <w:rsid w:val="00AD4F1D"/>
    <w:rsid w:val="00AE0E97"/>
    <w:rsid w:val="00AE2B0F"/>
    <w:rsid w:val="00AE472C"/>
    <w:rsid w:val="00AE5544"/>
    <w:rsid w:val="00AF6E13"/>
    <w:rsid w:val="00B01EB5"/>
    <w:rsid w:val="00B16B37"/>
    <w:rsid w:val="00B25CD0"/>
    <w:rsid w:val="00B3138C"/>
    <w:rsid w:val="00B33618"/>
    <w:rsid w:val="00B419D2"/>
    <w:rsid w:val="00B41B2E"/>
    <w:rsid w:val="00B46A1D"/>
    <w:rsid w:val="00B62F42"/>
    <w:rsid w:val="00B654F3"/>
    <w:rsid w:val="00B6696E"/>
    <w:rsid w:val="00B71BE6"/>
    <w:rsid w:val="00B773AC"/>
    <w:rsid w:val="00B80E9E"/>
    <w:rsid w:val="00B825AE"/>
    <w:rsid w:val="00B93E5A"/>
    <w:rsid w:val="00B966E4"/>
    <w:rsid w:val="00BA0EFB"/>
    <w:rsid w:val="00BA1434"/>
    <w:rsid w:val="00BA1505"/>
    <w:rsid w:val="00BB002C"/>
    <w:rsid w:val="00BC0CB8"/>
    <w:rsid w:val="00BC222E"/>
    <w:rsid w:val="00BC530F"/>
    <w:rsid w:val="00BC7BBA"/>
    <w:rsid w:val="00BD5FAB"/>
    <w:rsid w:val="00BD65F1"/>
    <w:rsid w:val="00BD76FB"/>
    <w:rsid w:val="00BE216F"/>
    <w:rsid w:val="00BE2E74"/>
    <w:rsid w:val="00BE51A2"/>
    <w:rsid w:val="00BE57FE"/>
    <w:rsid w:val="00BF4D29"/>
    <w:rsid w:val="00C0447B"/>
    <w:rsid w:val="00C1599A"/>
    <w:rsid w:val="00C17001"/>
    <w:rsid w:val="00C23A9A"/>
    <w:rsid w:val="00C25235"/>
    <w:rsid w:val="00C27B27"/>
    <w:rsid w:val="00C30D83"/>
    <w:rsid w:val="00C31853"/>
    <w:rsid w:val="00C33F89"/>
    <w:rsid w:val="00C42C7F"/>
    <w:rsid w:val="00C439D8"/>
    <w:rsid w:val="00C453B4"/>
    <w:rsid w:val="00C53035"/>
    <w:rsid w:val="00C54B46"/>
    <w:rsid w:val="00C62504"/>
    <w:rsid w:val="00C64C4E"/>
    <w:rsid w:val="00C65D34"/>
    <w:rsid w:val="00C70657"/>
    <w:rsid w:val="00C77825"/>
    <w:rsid w:val="00C837F2"/>
    <w:rsid w:val="00C873A6"/>
    <w:rsid w:val="00C96443"/>
    <w:rsid w:val="00CB5556"/>
    <w:rsid w:val="00CC0522"/>
    <w:rsid w:val="00CC2217"/>
    <w:rsid w:val="00CC3E18"/>
    <w:rsid w:val="00CD3210"/>
    <w:rsid w:val="00CE091F"/>
    <w:rsid w:val="00CE26D7"/>
    <w:rsid w:val="00CE7602"/>
    <w:rsid w:val="00CF3077"/>
    <w:rsid w:val="00CF623D"/>
    <w:rsid w:val="00D045EC"/>
    <w:rsid w:val="00D06826"/>
    <w:rsid w:val="00D072F4"/>
    <w:rsid w:val="00D113AD"/>
    <w:rsid w:val="00D16B34"/>
    <w:rsid w:val="00D21544"/>
    <w:rsid w:val="00D271E8"/>
    <w:rsid w:val="00D45F2A"/>
    <w:rsid w:val="00D52FE6"/>
    <w:rsid w:val="00D73B18"/>
    <w:rsid w:val="00D775B5"/>
    <w:rsid w:val="00D8362F"/>
    <w:rsid w:val="00D8632D"/>
    <w:rsid w:val="00D874BD"/>
    <w:rsid w:val="00D90BFF"/>
    <w:rsid w:val="00DA6E25"/>
    <w:rsid w:val="00DB250E"/>
    <w:rsid w:val="00DB4451"/>
    <w:rsid w:val="00DC09D1"/>
    <w:rsid w:val="00DC1837"/>
    <w:rsid w:val="00DD0147"/>
    <w:rsid w:val="00DD25C1"/>
    <w:rsid w:val="00DD6ADB"/>
    <w:rsid w:val="00DE18C8"/>
    <w:rsid w:val="00DE3CF8"/>
    <w:rsid w:val="00DF7BEC"/>
    <w:rsid w:val="00E01B60"/>
    <w:rsid w:val="00E03CB3"/>
    <w:rsid w:val="00E04325"/>
    <w:rsid w:val="00E12CAA"/>
    <w:rsid w:val="00E30235"/>
    <w:rsid w:val="00E31B78"/>
    <w:rsid w:val="00E3492F"/>
    <w:rsid w:val="00E4370D"/>
    <w:rsid w:val="00E44CC2"/>
    <w:rsid w:val="00E46C6F"/>
    <w:rsid w:val="00E563FC"/>
    <w:rsid w:val="00E62316"/>
    <w:rsid w:val="00E654E5"/>
    <w:rsid w:val="00E65B8E"/>
    <w:rsid w:val="00E7281C"/>
    <w:rsid w:val="00E75AE6"/>
    <w:rsid w:val="00E76637"/>
    <w:rsid w:val="00E76844"/>
    <w:rsid w:val="00E76BFC"/>
    <w:rsid w:val="00E85E3D"/>
    <w:rsid w:val="00E90DCA"/>
    <w:rsid w:val="00EA4EE7"/>
    <w:rsid w:val="00EA6FAB"/>
    <w:rsid w:val="00EB2B7D"/>
    <w:rsid w:val="00EB501E"/>
    <w:rsid w:val="00EB53E5"/>
    <w:rsid w:val="00EC423D"/>
    <w:rsid w:val="00EC7327"/>
    <w:rsid w:val="00ED0A5F"/>
    <w:rsid w:val="00ED3E1A"/>
    <w:rsid w:val="00ED5E0F"/>
    <w:rsid w:val="00EE0278"/>
    <w:rsid w:val="00EE1552"/>
    <w:rsid w:val="00F11625"/>
    <w:rsid w:val="00F20760"/>
    <w:rsid w:val="00F26302"/>
    <w:rsid w:val="00F3532D"/>
    <w:rsid w:val="00F40B29"/>
    <w:rsid w:val="00F5116C"/>
    <w:rsid w:val="00F5476D"/>
    <w:rsid w:val="00F5566D"/>
    <w:rsid w:val="00F65727"/>
    <w:rsid w:val="00F72230"/>
    <w:rsid w:val="00F749BB"/>
    <w:rsid w:val="00F74C6B"/>
    <w:rsid w:val="00F86CD0"/>
    <w:rsid w:val="00F87584"/>
    <w:rsid w:val="00F90363"/>
    <w:rsid w:val="00F94291"/>
    <w:rsid w:val="00F94629"/>
    <w:rsid w:val="00F96033"/>
    <w:rsid w:val="00F96548"/>
    <w:rsid w:val="00F97F3E"/>
    <w:rsid w:val="00FA18EB"/>
    <w:rsid w:val="00FB1F5B"/>
    <w:rsid w:val="00FB3414"/>
    <w:rsid w:val="00FB36F5"/>
    <w:rsid w:val="00FB49D4"/>
    <w:rsid w:val="00FC2069"/>
    <w:rsid w:val="00FD04C0"/>
    <w:rsid w:val="00FD5A29"/>
    <w:rsid w:val="00FD5BE2"/>
    <w:rsid w:val="00FD6A4D"/>
    <w:rsid w:val="00FE140A"/>
    <w:rsid w:val="00FF306C"/>
    <w:rsid w:val="00FF74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BD698"/>
  <w15:chartTrackingRefBased/>
  <w15:docId w15:val="{8F5BD68C-DDCB-4532-82E1-546ED1FEB7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C6C"/>
    <w:pPr>
      <w:spacing w:after="0" w:line="276" w:lineRule="auto"/>
      <w:ind w:firstLine="720"/>
      <w:jc w:val="both"/>
    </w:pPr>
    <w:rPr>
      <w:rFonts w:ascii="Times New Roman" w:hAnsi="Times New Roman" w:cs="Times New Roman"/>
      <w:sz w:val="24"/>
      <w:szCs w:val="24"/>
    </w:rPr>
  </w:style>
  <w:style w:type="paragraph" w:styleId="Heading1">
    <w:name w:val="heading 1"/>
    <w:aliases w:val="Judul Bab"/>
    <w:basedOn w:val="Normal"/>
    <w:next w:val="Normal"/>
    <w:link w:val="Heading1Char"/>
    <w:uiPriority w:val="9"/>
    <w:qFormat/>
    <w:rsid w:val="00477052"/>
    <w:pPr>
      <w:keepNext/>
      <w:keepLines/>
      <w:ind w:firstLine="0"/>
      <w:jc w:val="center"/>
      <w:outlineLvl w:val="0"/>
    </w:pPr>
    <w:rPr>
      <w:rFonts w:eastAsiaTheme="majorEastAsia"/>
      <w:b/>
      <w:bCs/>
    </w:rPr>
  </w:style>
  <w:style w:type="paragraph" w:styleId="Heading2">
    <w:name w:val="heading 2"/>
    <w:aliases w:val="Judul Sub Bab"/>
    <w:basedOn w:val="Normal"/>
    <w:next w:val="Normal"/>
    <w:link w:val="Heading2Char"/>
    <w:uiPriority w:val="9"/>
    <w:unhideWhenUsed/>
    <w:qFormat/>
    <w:rsid w:val="00D45F2A"/>
    <w:pPr>
      <w:keepNext/>
      <w:keepLines/>
      <w:numPr>
        <w:ilvl w:val="1"/>
        <w:numId w:val="6"/>
      </w:numPr>
      <w:ind w:left="284" w:hanging="284"/>
      <w:outlineLvl w:val="1"/>
    </w:pPr>
    <w:rPr>
      <w:rFonts w:eastAsiaTheme="majorEastAsia"/>
      <w:b/>
      <w:bCs/>
    </w:rPr>
  </w:style>
  <w:style w:type="paragraph" w:styleId="Heading3">
    <w:name w:val="heading 3"/>
    <w:basedOn w:val="Normal"/>
    <w:next w:val="Normal"/>
    <w:link w:val="Heading3Char"/>
    <w:uiPriority w:val="9"/>
    <w:unhideWhenUsed/>
    <w:rsid w:val="00BC530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585B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45F2A"/>
    <w:rPr>
      <w:rFonts w:ascii="Times New Roman" w:eastAsiaTheme="majorEastAsia" w:hAnsi="Times New Roman" w:cs="Times New Roman"/>
      <w:b/>
      <w:bCs/>
      <w:sz w:val="24"/>
      <w:szCs w:val="24"/>
    </w:rPr>
  </w:style>
  <w:style w:type="paragraph" w:styleId="ListParagraph">
    <w:name w:val="List Paragraph"/>
    <w:aliases w:val="Title Proposal"/>
    <w:basedOn w:val="Normal"/>
    <w:link w:val="ListParagraphChar"/>
    <w:uiPriority w:val="1"/>
    <w:qFormat/>
    <w:rsid w:val="007A592C"/>
    <w:pPr>
      <w:ind w:left="720"/>
      <w:contextualSpacing/>
    </w:pPr>
  </w:style>
  <w:style w:type="character" w:customStyle="1" w:styleId="Heading2Char">
    <w:name w:val="Heading 2 Char"/>
    <w:aliases w:val="Judul Sub Bab Char"/>
    <w:basedOn w:val="DefaultParagraphFont"/>
    <w:link w:val="Heading2"/>
    <w:uiPriority w:val="9"/>
    <w:rsid w:val="00D45F2A"/>
    <w:rPr>
      <w:rFonts w:ascii="Times New Roman" w:eastAsiaTheme="majorEastAsia" w:hAnsi="Times New Roman" w:cs="Times New Roman"/>
      <w:b/>
      <w:bCs/>
      <w:sz w:val="24"/>
      <w:szCs w:val="24"/>
    </w:rPr>
  </w:style>
  <w:style w:type="table" w:styleId="TableGrid">
    <w:name w:val="Table Grid"/>
    <w:basedOn w:val="TableNormal"/>
    <w:uiPriority w:val="39"/>
    <w:rsid w:val="00E3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itle Proposal Char"/>
    <w:link w:val="ListParagraph"/>
    <w:uiPriority w:val="34"/>
    <w:locked/>
    <w:rsid w:val="00E31B78"/>
  </w:style>
  <w:style w:type="character" w:customStyle="1" w:styleId="Heading3Char">
    <w:name w:val="Heading 3 Char"/>
    <w:basedOn w:val="DefaultParagraphFont"/>
    <w:link w:val="Heading3"/>
    <w:uiPriority w:val="9"/>
    <w:rsid w:val="00BC530F"/>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5D78AE"/>
    <w:rPr>
      <w:color w:val="808080"/>
    </w:rPr>
  </w:style>
  <w:style w:type="paragraph" w:styleId="Header">
    <w:name w:val="header"/>
    <w:basedOn w:val="Normal"/>
    <w:link w:val="HeaderChar"/>
    <w:uiPriority w:val="99"/>
    <w:unhideWhenUsed/>
    <w:rsid w:val="0053309F"/>
    <w:pPr>
      <w:tabs>
        <w:tab w:val="center" w:pos="4513"/>
        <w:tab w:val="right" w:pos="9026"/>
      </w:tabs>
      <w:spacing w:line="240" w:lineRule="auto"/>
    </w:pPr>
  </w:style>
  <w:style w:type="character" w:customStyle="1" w:styleId="HeaderChar">
    <w:name w:val="Header Char"/>
    <w:basedOn w:val="DefaultParagraphFont"/>
    <w:link w:val="Header"/>
    <w:uiPriority w:val="99"/>
    <w:rsid w:val="0053309F"/>
  </w:style>
  <w:style w:type="paragraph" w:styleId="Footer">
    <w:name w:val="footer"/>
    <w:basedOn w:val="Normal"/>
    <w:link w:val="FooterChar"/>
    <w:uiPriority w:val="99"/>
    <w:unhideWhenUsed/>
    <w:rsid w:val="0053309F"/>
    <w:pPr>
      <w:tabs>
        <w:tab w:val="center" w:pos="4513"/>
        <w:tab w:val="right" w:pos="9026"/>
      </w:tabs>
      <w:spacing w:line="240" w:lineRule="auto"/>
    </w:pPr>
  </w:style>
  <w:style w:type="character" w:customStyle="1" w:styleId="FooterChar">
    <w:name w:val="Footer Char"/>
    <w:basedOn w:val="DefaultParagraphFont"/>
    <w:link w:val="Footer"/>
    <w:uiPriority w:val="99"/>
    <w:rsid w:val="0053309F"/>
  </w:style>
  <w:style w:type="paragraph" w:styleId="TOCHeading">
    <w:name w:val="TOC Heading"/>
    <w:aliases w:val="Daftar Pustaka"/>
    <w:basedOn w:val="Normal"/>
    <w:next w:val="Normal"/>
    <w:uiPriority w:val="39"/>
    <w:unhideWhenUsed/>
    <w:qFormat/>
    <w:rsid w:val="002D08FC"/>
    <w:pPr>
      <w:autoSpaceDE w:val="0"/>
      <w:autoSpaceDN w:val="0"/>
      <w:ind w:hanging="480"/>
    </w:pPr>
    <w:rPr>
      <w:rFonts w:eastAsia="Times New Roman"/>
    </w:rPr>
  </w:style>
  <w:style w:type="paragraph" w:styleId="TOC1">
    <w:name w:val="toc 1"/>
    <w:basedOn w:val="Normal"/>
    <w:next w:val="Normal"/>
    <w:autoRedefine/>
    <w:uiPriority w:val="39"/>
    <w:unhideWhenUsed/>
    <w:rsid w:val="002D08FC"/>
    <w:pPr>
      <w:tabs>
        <w:tab w:val="right" w:leader="dot" w:pos="8777"/>
      </w:tabs>
    </w:pPr>
  </w:style>
  <w:style w:type="paragraph" w:styleId="TOC2">
    <w:name w:val="toc 2"/>
    <w:basedOn w:val="Normal"/>
    <w:next w:val="Normal"/>
    <w:autoRedefine/>
    <w:uiPriority w:val="39"/>
    <w:unhideWhenUsed/>
    <w:rsid w:val="00671523"/>
    <w:pPr>
      <w:tabs>
        <w:tab w:val="left" w:pos="880"/>
        <w:tab w:val="right" w:leader="dot" w:pos="8777"/>
      </w:tabs>
      <w:spacing w:after="100" w:line="240" w:lineRule="auto"/>
      <w:ind w:left="220"/>
    </w:pPr>
  </w:style>
  <w:style w:type="paragraph" w:styleId="TOC3">
    <w:name w:val="toc 3"/>
    <w:basedOn w:val="Normal"/>
    <w:next w:val="Normal"/>
    <w:autoRedefine/>
    <w:uiPriority w:val="39"/>
    <w:unhideWhenUsed/>
    <w:rsid w:val="00F94629"/>
    <w:pPr>
      <w:spacing w:after="100"/>
      <w:ind w:left="440"/>
    </w:pPr>
  </w:style>
  <w:style w:type="character" w:styleId="Hyperlink">
    <w:name w:val="Hyperlink"/>
    <w:basedOn w:val="DefaultParagraphFont"/>
    <w:uiPriority w:val="99"/>
    <w:unhideWhenUsed/>
    <w:rsid w:val="00F94629"/>
    <w:rPr>
      <w:color w:val="0563C1" w:themeColor="hyperlink"/>
      <w:u w:val="single"/>
    </w:rPr>
  </w:style>
  <w:style w:type="paragraph" w:styleId="BalloonText">
    <w:name w:val="Balloon Text"/>
    <w:basedOn w:val="Normal"/>
    <w:link w:val="BalloonTextChar"/>
    <w:uiPriority w:val="99"/>
    <w:semiHidden/>
    <w:unhideWhenUsed/>
    <w:rsid w:val="001D57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7F4"/>
    <w:rPr>
      <w:rFonts w:ascii="Segoe UI" w:hAnsi="Segoe UI" w:cs="Segoe UI"/>
      <w:sz w:val="18"/>
      <w:szCs w:val="18"/>
    </w:rPr>
  </w:style>
  <w:style w:type="paragraph" w:styleId="NormalWeb">
    <w:name w:val="Normal (Web)"/>
    <w:basedOn w:val="Normal"/>
    <w:uiPriority w:val="99"/>
    <w:unhideWhenUsed/>
    <w:rsid w:val="00821685"/>
    <w:pPr>
      <w:spacing w:before="100" w:beforeAutospacing="1" w:after="100" w:afterAutospacing="1" w:line="240" w:lineRule="auto"/>
    </w:pPr>
    <w:rPr>
      <w:rFonts w:eastAsia="Times New Roman"/>
      <w:kern w:val="0"/>
      <w:lang w:eastAsia="zh-CN"/>
      <w14:ligatures w14:val="none"/>
    </w:rPr>
  </w:style>
  <w:style w:type="character" w:styleId="Strong">
    <w:name w:val="Strong"/>
    <w:basedOn w:val="DefaultParagraphFont"/>
    <w:uiPriority w:val="22"/>
    <w:rsid w:val="00821685"/>
    <w:rPr>
      <w:b/>
      <w:bCs/>
    </w:rPr>
  </w:style>
  <w:style w:type="character" w:customStyle="1" w:styleId="katex-mathml">
    <w:name w:val="katex-mathml"/>
    <w:basedOn w:val="DefaultParagraphFont"/>
    <w:rsid w:val="00C77825"/>
  </w:style>
  <w:style w:type="character" w:customStyle="1" w:styleId="mord">
    <w:name w:val="mord"/>
    <w:basedOn w:val="DefaultParagraphFont"/>
    <w:rsid w:val="00C77825"/>
  </w:style>
  <w:style w:type="character" w:customStyle="1" w:styleId="mopen">
    <w:name w:val="mopen"/>
    <w:basedOn w:val="DefaultParagraphFont"/>
    <w:rsid w:val="00C77825"/>
  </w:style>
  <w:style w:type="character" w:customStyle="1" w:styleId="mclose">
    <w:name w:val="mclose"/>
    <w:basedOn w:val="DefaultParagraphFont"/>
    <w:rsid w:val="00C77825"/>
  </w:style>
  <w:style w:type="paragraph" w:customStyle="1" w:styleId="ParagrafNormal">
    <w:name w:val="Paragraf Normal"/>
    <w:basedOn w:val="Normal"/>
    <w:link w:val="ParagrafNormalChar"/>
    <w:qFormat/>
    <w:rsid w:val="00F74C6B"/>
  </w:style>
  <w:style w:type="paragraph" w:styleId="NoSpacing">
    <w:name w:val="No Spacing"/>
    <w:uiPriority w:val="1"/>
    <w:rsid w:val="00D45F2A"/>
    <w:pPr>
      <w:spacing w:after="0" w:line="240" w:lineRule="auto"/>
    </w:pPr>
  </w:style>
  <w:style w:type="character" w:customStyle="1" w:styleId="ParagrafNormalChar">
    <w:name w:val="Paragraf Normal Char"/>
    <w:basedOn w:val="DefaultParagraphFont"/>
    <w:link w:val="ParagrafNormal"/>
    <w:rsid w:val="00F74C6B"/>
    <w:rPr>
      <w:rFonts w:ascii="Times New Roman" w:hAnsi="Times New Roman" w:cs="Times New Roman"/>
      <w:sz w:val="24"/>
      <w:szCs w:val="24"/>
    </w:rPr>
  </w:style>
  <w:style w:type="paragraph" w:styleId="Title">
    <w:name w:val="Title"/>
    <w:aliases w:val="Judul Subsubbab"/>
    <w:basedOn w:val="Heading2"/>
    <w:next w:val="Normal"/>
    <w:link w:val="TitleChar"/>
    <w:uiPriority w:val="10"/>
    <w:qFormat/>
    <w:rsid w:val="00F74C6B"/>
    <w:pPr>
      <w:numPr>
        <w:ilvl w:val="2"/>
      </w:numPr>
      <w:ind w:left="709"/>
    </w:pPr>
  </w:style>
  <w:style w:type="character" w:customStyle="1" w:styleId="TitleChar">
    <w:name w:val="Title Char"/>
    <w:aliases w:val="Judul Subsubbab Char"/>
    <w:basedOn w:val="DefaultParagraphFont"/>
    <w:link w:val="Title"/>
    <w:uiPriority w:val="10"/>
    <w:rsid w:val="00F74C6B"/>
    <w:rPr>
      <w:rFonts w:ascii="Times New Roman" w:eastAsiaTheme="majorEastAsia" w:hAnsi="Times New Roman" w:cs="Times New Roman"/>
      <w:b/>
      <w:bCs/>
      <w:sz w:val="24"/>
      <w:szCs w:val="24"/>
    </w:rPr>
  </w:style>
  <w:style w:type="paragraph" w:styleId="Subtitle">
    <w:name w:val="Subtitle"/>
    <w:aliases w:val="Caption Gambar"/>
    <w:basedOn w:val="Normal"/>
    <w:next w:val="Normal"/>
    <w:link w:val="SubtitleChar"/>
    <w:uiPriority w:val="11"/>
    <w:qFormat/>
    <w:rsid w:val="00D45F2A"/>
    <w:pPr>
      <w:jc w:val="center"/>
    </w:pPr>
    <w:rPr>
      <w:b/>
      <w:bCs/>
      <w:lang w:val="en-US"/>
    </w:rPr>
  </w:style>
  <w:style w:type="character" w:customStyle="1" w:styleId="SubtitleChar">
    <w:name w:val="Subtitle Char"/>
    <w:aliases w:val="Caption Gambar Char"/>
    <w:basedOn w:val="DefaultParagraphFont"/>
    <w:link w:val="Subtitle"/>
    <w:uiPriority w:val="11"/>
    <w:rsid w:val="00D45F2A"/>
    <w:rPr>
      <w:rFonts w:ascii="Times New Roman" w:hAnsi="Times New Roman" w:cs="Times New Roman"/>
      <w:b/>
      <w:bCs/>
      <w:sz w:val="24"/>
      <w:szCs w:val="24"/>
      <w:lang w:val="en-US"/>
    </w:rPr>
  </w:style>
  <w:style w:type="character" w:styleId="SubtleEmphasis">
    <w:name w:val="Subtle Emphasis"/>
    <w:aliases w:val="Algoritma"/>
    <w:uiPriority w:val="19"/>
    <w:qFormat/>
    <w:rsid w:val="00093C6C"/>
    <w:rPr>
      <w:rFonts w:ascii="Courier New" w:hAnsi="Courier New"/>
      <w:sz w:val="18"/>
      <w:szCs w:val="18"/>
    </w:rPr>
  </w:style>
  <w:style w:type="character" w:styleId="UnresolvedMention">
    <w:name w:val="Unresolved Mention"/>
    <w:basedOn w:val="DefaultParagraphFont"/>
    <w:uiPriority w:val="99"/>
    <w:semiHidden/>
    <w:unhideWhenUsed/>
    <w:rsid w:val="00345AC2"/>
    <w:rPr>
      <w:color w:val="605E5C"/>
      <w:shd w:val="clear" w:color="auto" w:fill="E1DFDD"/>
    </w:rPr>
  </w:style>
  <w:style w:type="character" w:styleId="FollowedHyperlink">
    <w:name w:val="FollowedHyperlink"/>
    <w:basedOn w:val="DefaultParagraphFont"/>
    <w:uiPriority w:val="99"/>
    <w:semiHidden/>
    <w:unhideWhenUsed/>
    <w:rsid w:val="00345AC2"/>
    <w:rPr>
      <w:color w:val="954F72" w:themeColor="followedHyperlink"/>
      <w:u w:val="single"/>
    </w:rPr>
  </w:style>
  <w:style w:type="character" w:styleId="Emphasis">
    <w:name w:val="Emphasis"/>
    <w:aliases w:val="Caption Tabel"/>
    <w:uiPriority w:val="20"/>
    <w:qFormat/>
    <w:rsid w:val="002D08FC"/>
    <w:rPr>
      <w:b/>
      <w:sz w:val="22"/>
      <w:szCs w:val="22"/>
    </w:rPr>
  </w:style>
  <w:style w:type="character" w:styleId="BookTitle">
    <w:name w:val="Book Title"/>
    <w:aliases w:val="Judul"/>
    <w:uiPriority w:val="33"/>
    <w:qFormat/>
    <w:rsid w:val="002D08FC"/>
    <w:rPr>
      <w:b/>
      <w:bCs/>
    </w:rPr>
  </w:style>
  <w:style w:type="paragraph" w:styleId="Caption">
    <w:name w:val="caption"/>
    <w:basedOn w:val="Normal"/>
    <w:next w:val="Normal"/>
    <w:uiPriority w:val="35"/>
    <w:unhideWhenUsed/>
    <w:rsid w:val="00585B8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585B80"/>
    <w:rPr>
      <w:rFonts w:asciiTheme="majorHAnsi" w:eastAsiaTheme="majorEastAsia" w:hAnsiTheme="majorHAnsi" w:cstheme="majorBidi"/>
      <w:i/>
      <w:iCs/>
      <w:color w:val="2F5496" w:themeColor="accent1" w:themeShade="BF"/>
      <w:sz w:val="24"/>
      <w:szCs w:val="24"/>
    </w:rPr>
  </w:style>
  <w:style w:type="paragraph" w:styleId="TableofFigures">
    <w:name w:val="table of figures"/>
    <w:basedOn w:val="Normal"/>
    <w:next w:val="Normal"/>
    <w:uiPriority w:val="99"/>
    <w:unhideWhenUsed/>
    <w:rsid w:val="00585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752">
      <w:bodyDiv w:val="1"/>
      <w:marLeft w:val="0"/>
      <w:marRight w:val="0"/>
      <w:marTop w:val="0"/>
      <w:marBottom w:val="0"/>
      <w:divBdr>
        <w:top w:val="none" w:sz="0" w:space="0" w:color="auto"/>
        <w:left w:val="none" w:sz="0" w:space="0" w:color="auto"/>
        <w:bottom w:val="none" w:sz="0" w:space="0" w:color="auto"/>
        <w:right w:val="none" w:sz="0" w:space="0" w:color="auto"/>
      </w:divBdr>
      <w:divsChild>
        <w:div w:id="59990058">
          <w:marLeft w:val="480"/>
          <w:marRight w:val="0"/>
          <w:marTop w:val="0"/>
          <w:marBottom w:val="0"/>
          <w:divBdr>
            <w:top w:val="none" w:sz="0" w:space="0" w:color="auto"/>
            <w:left w:val="none" w:sz="0" w:space="0" w:color="auto"/>
            <w:bottom w:val="none" w:sz="0" w:space="0" w:color="auto"/>
            <w:right w:val="none" w:sz="0" w:space="0" w:color="auto"/>
          </w:divBdr>
        </w:div>
        <w:div w:id="1423841639">
          <w:marLeft w:val="480"/>
          <w:marRight w:val="0"/>
          <w:marTop w:val="0"/>
          <w:marBottom w:val="0"/>
          <w:divBdr>
            <w:top w:val="none" w:sz="0" w:space="0" w:color="auto"/>
            <w:left w:val="none" w:sz="0" w:space="0" w:color="auto"/>
            <w:bottom w:val="none" w:sz="0" w:space="0" w:color="auto"/>
            <w:right w:val="none" w:sz="0" w:space="0" w:color="auto"/>
          </w:divBdr>
        </w:div>
        <w:div w:id="1471555080">
          <w:marLeft w:val="480"/>
          <w:marRight w:val="0"/>
          <w:marTop w:val="0"/>
          <w:marBottom w:val="0"/>
          <w:divBdr>
            <w:top w:val="none" w:sz="0" w:space="0" w:color="auto"/>
            <w:left w:val="none" w:sz="0" w:space="0" w:color="auto"/>
            <w:bottom w:val="none" w:sz="0" w:space="0" w:color="auto"/>
            <w:right w:val="none" w:sz="0" w:space="0" w:color="auto"/>
          </w:divBdr>
        </w:div>
      </w:divsChild>
    </w:div>
    <w:div w:id="296686146">
      <w:bodyDiv w:val="1"/>
      <w:marLeft w:val="0"/>
      <w:marRight w:val="0"/>
      <w:marTop w:val="0"/>
      <w:marBottom w:val="0"/>
      <w:divBdr>
        <w:top w:val="none" w:sz="0" w:space="0" w:color="auto"/>
        <w:left w:val="none" w:sz="0" w:space="0" w:color="auto"/>
        <w:bottom w:val="none" w:sz="0" w:space="0" w:color="auto"/>
        <w:right w:val="none" w:sz="0" w:space="0" w:color="auto"/>
      </w:divBdr>
    </w:div>
    <w:div w:id="322390170">
      <w:bodyDiv w:val="1"/>
      <w:marLeft w:val="0"/>
      <w:marRight w:val="0"/>
      <w:marTop w:val="0"/>
      <w:marBottom w:val="0"/>
      <w:divBdr>
        <w:top w:val="none" w:sz="0" w:space="0" w:color="auto"/>
        <w:left w:val="none" w:sz="0" w:space="0" w:color="auto"/>
        <w:bottom w:val="none" w:sz="0" w:space="0" w:color="auto"/>
        <w:right w:val="none" w:sz="0" w:space="0" w:color="auto"/>
      </w:divBdr>
    </w:div>
    <w:div w:id="523129796">
      <w:bodyDiv w:val="1"/>
      <w:marLeft w:val="0"/>
      <w:marRight w:val="0"/>
      <w:marTop w:val="0"/>
      <w:marBottom w:val="0"/>
      <w:divBdr>
        <w:top w:val="none" w:sz="0" w:space="0" w:color="auto"/>
        <w:left w:val="none" w:sz="0" w:space="0" w:color="auto"/>
        <w:bottom w:val="none" w:sz="0" w:space="0" w:color="auto"/>
        <w:right w:val="none" w:sz="0" w:space="0" w:color="auto"/>
      </w:divBdr>
      <w:divsChild>
        <w:div w:id="1346249134">
          <w:marLeft w:val="480"/>
          <w:marRight w:val="0"/>
          <w:marTop w:val="0"/>
          <w:marBottom w:val="0"/>
          <w:divBdr>
            <w:top w:val="none" w:sz="0" w:space="0" w:color="auto"/>
            <w:left w:val="none" w:sz="0" w:space="0" w:color="auto"/>
            <w:bottom w:val="none" w:sz="0" w:space="0" w:color="auto"/>
            <w:right w:val="none" w:sz="0" w:space="0" w:color="auto"/>
          </w:divBdr>
        </w:div>
        <w:div w:id="1562792284">
          <w:marLeft w:val="480"/>
          <w:marRight w:val="0"/>
          <w:marTop w:val="0"/>
          <w:marBottom w:val="0"/>
          <w:divBdr>
            <w:top w:val="none" w:sz="0" w:space="0" w:color="auto"/>
            <w:left w:val="none" w:sz="0" w:space="0" w:color="auto"/>
            <w:bottom w:val="none" w:sz="0" w:space="0" w:color="auto"/>
            <w:right w:val="none" w:sz="0" w:space="0" w:color="auto"/>
          </w:divBdr>
        </w:div>
        <w:div w:id="1642953292">
          <w:marLeft w:val="480"/>
          <w:marRight w:val="0"/>
          <w:marTop w:val="0"/>
          <w:marBottom w:val="0"/>
          <w:divBdr>
            <w:top w:val="none" w:sz="0" w:space="0" w:color="auto"/>
            <w:left w:val="none" w:sz="0" w:space="0" w:color="auto"/>
            <w:bottom w:val="none" w:sz="0" w:space="0" w:color="auto"/>
            <w:right w:val="none" w:sz="0" w:space="0" w:color="auto"/>
          </w:divBdr>
        </w:div>
      </w:divsChild>
    </w:div>
    <w:div w:id="821701431">
      <w:bodyDiv w:val="1"/>
      <w:marLeft w:val="0"/>
      <w:marRight w:val="0"/>
      <w:marTop w:val="0"/>
      <w:marBottom w:val="0"/>
      <w:divBdr>
        <w:top w:val="none" w:sz="0" w:space="0" w:color="auto"/>
        <w:left w:val="none" w:sz="0" w:space="0" w:color="auto"/>
        <w:bottom w:val="none" w:sz="0" w:space="0" w:color="auto"/>
        <w:right w:val="none" w:sz="0" w:space="0" w:color="auto"/>
      </w:divBdr>
      <w:divsChild>
        <w:div w:id="1783298">
          <w:marLeft w:val="0"/>
          <w:marRight w:val="0"/>
          <w:marTop w:val="0"/>
          <w:marBottom w:val="0"/>
          <w:divBdr>
            <w:top w:val="none" w:sz="0" w:space="0" w:color="auto"/>
            <w:left w:val="none" w:sz="0" w:space="0" w:color="auto"/>
            <w:bottom w:val="none" w:sz="0" w:space="0" w:color="auto"/>
            <w:right w:val="none" w:sz="0" w:space="0" w:color="auto"/>
          </w:divBdr>
        </w:div>
        <w:div w:id="9766516">
          <w:marLeft w:val="0"/>
          <w:marRight w:val="0"/>
          <w:marTop w:val="0"/>
          <w:marBottom w:val="0"/>
          <w:divBdr>
            <w:top w:val="none" w:sz="0" w:space="0" w:color="auto"/>
            <w:left w:val="none" w:sz="0" w:space="0" w:color="auto"/>
            <w:bottom w:val="none" w:sz="0" w:space="0" w:color="auto"/>
            <w:right w:val="none" w:sz="0" w:space="0" w:color="auto"/>
          </w:divBdr>
        </w:div>
        <w:div w:id="482280566">
          <w:marLeft w:val="0"/>
          <w:marRight w:val="0"/>
          <w:marTop w:val="0"/>
          <w:marBottom w:val="0"/>
          <w:divBdr>
            <w:top w:val="none" w:sz="0" w:space="0" w:color="auto"/>
            <w:left w:val="none" w:sz="0" w:space="0" w:color="auto"/>
            <w:bottom w:val="none" w:sz="0" w:space="0" w:color="auto"/>
            <w:right w:val="none" w:sz="0" w:space="0" w:color="auto"/>
          </w:divBdr>
        </w:div>
      </w:divsChild>
    </w:div>
    <w:div w:id="829491046">
      <w:bodyDiv w:val="1"/>
      <w:marLeft w:val="0"/>
      <w:marRight w:val="0"/>
      <w:marTop w:val="0"/>
      <w:marBottom w:val="0"/>
      <w:divBdr>
        <w:top w:val="none" w:sz="0" w:space="0" w:color="auto"/>
        <w:left w:val="none" w:sz="0" w:space="0" w:color="auto"/>
        <w:bottom w:val="none" w:sz="0" w:space="0" w:color="auto"/>
        <w:right w:val="none" w:sz="0" w:space="0" w:color="auto"/>
      </w:divBdr>
      <w:divsChild>
        <w:div w:id="617757591">
          <w:marLeft w:val="480"/>
          <w:marRight w:val="0"/>
          <w:marTop w:val="0"/>
          <w:marBottom w:val="0"/>
          <w:divBdr>
            <w:top w:val="none" w:sz="0" w:space="0" w:color="auto"/>
            <w:left w:val="none" w:sz="0" w:space="0" w:color="auto"/>
            <w:bottom w:val="none" w:sz="0" w:space="0" w:color="auto"/>
            <w:right w:val="none" w:sz="0" w:space="0" w:color="auto"/>
          </w:divBdr>
        </w:div>
        <w:div w:id="1443724494">
          <w:marLeft w:val="480"/>
          <w:marRight w:val="0"/>
          <w:marTop w:val="0"/>
          <w:marBottom w:val="0"/>
          <w:divBdr>
            <w:top w:val="none" w:sz="0" w:space="0" w:color="auto"/>
            <w:left w:val="none" w:sz="0" w:space="0" w:color="auto"/>
            <w:bottom w:val="none" w:sz="0" w:space="0" w:color="auto"/>
            <w:right w:val="none" w:sz="0" w:space="0" w:color="auto"/>
          </w:divBdr>
        </w:div>
        <w:div w:id="2144955979">
          <w:marLeft w:val="480"/>
          <w:marRight w:val="0"/>
          <w:marTop w:val="0"/>
          <w:marBottom w:val="0"/>
          <w:divBdr>
            <w:top w:val="none" w:sz="0" w:space="0" w:color="auto"/>
            <w:left w:val="none" w:sz="0" w:space="0" w:color="auto"/>
            <w:bottom w:val="none" w:sz="0" w:space="0" w:color="auto"/>
            <w:right w:val="none" w:sz="0" w:space="0" w:color="auto"/>
          </w:divBdr>
        </w:div>
      </w:divsChild>
    </w:div>
    <w:div w:id="853302022">
      <w:bodyDiv w:val="1"/>
      <w:marLeft w:val="0"/>
      <w:marRight w:val="0"/>
      <w:marTop w:val="0"/>
      <w:marBottom w:val="0"/>
      <w:divBdr>
        <w:top w:val="none" w:sz="0" w:space="0" w:color="auto"/>
        <w:left w:val="none" w:sz="0" w:space="0" w:color="auto"/>
        <w:bottom w:val="none" w:sz="0" w:space="0" w:color="auto"/>
        <w:right w:val="none" w:sz="0" w:space="0" w:color="auto"/>
      </w:divBdr>
    </w:div>
    <w:div w:id="1067654916">
      <w:bodyDiv w:val="1"/>
      <w:marLeft w:val="0"/>
      <w:marRight w:val="0"/>
      <w:marTop w:val="0"/>
      <w:marBottom w:val="0"/>
      <w:divBdr>
        <w:top w:val="none" w:sz="0" w:space="0" w:color="auto"/>
        <w:left w:val="none" w:sz="0" w:space="0" w:color="auto"/>
        <w:bottom w:val="none" w:sz="0" w:space="0" w:color="auto"/>
        <w:right w:val="none" w:sz="0" w:space="0" w:color="auto"/>
      </w:divBdr>
    </w:div>
    <w:div w:id="1224410076">
      <w:bodyDiv w:val="1"/>
      <w:marLeft w:val="0"/>
      <w:marRight w:val="0"/>
      <w:marTop w:val="0"/>
      <w:marBottom w:val="0"/>
      <w:divBdr>
        <w:top w:val="none" w:sz="0" w:space="0" w:color="auto"/>
        <w:left w:val="none" w:sz="0" w:space="0" w:color="auto"/>
        <w:bottom w:val="none" w:sz="0" w:space="0" w:color="auto"/>
        <w:right w:val="none" w:sz="0" w:space="0" w:color="auto"/>
      </w:divBdr>
      <w:divsChild>
        <w:div w:id="739868446">
          <w:marLeft w:val="480"/>
          <w:marRight w:val="0"/>
          <w:marTop w:val="0"/>
          <w:marBottom w:val="0"/>
          <w:divBdr>
            <w:top w:val="none" w:sz="0" w:space="0" w:color="auto"/>
            <w:left w:val="none" w:sz="0" w:space="0" w:color="auto"/>
            <w:bottom w:val="none" w:sz="0" w:space="0" w:color="auto"/>
            <w:right w:val="none" w:sz="0" w:space="0" w:color="auto"/>
          </w:divBdr>
        </w:div>
        <w:div w:id="1168399634">
          <w:marLeft w:val="480"/>
          <w:marRight w:val="0"/>
          <w:marTop w:val="0"/>
          <w:marBottom w:val="0"/>
          <w:divBdr>
            <w:top w:val="none" w:sz="0" w:space="0" w:color="auto"/>
            <w:left w:val="none" w:sz="0" w:space="0" w:color="auto"/>
            <w:bottom w:val="none" w:sz="0" w:space="0" w:color="auto"/>
            <w:right w:val="none" w:sz="0" w:space="0" w:color="auto"/>
          </w:divBdr>
        </w:div>
        <w:div w:id="1719085968">
          <w:marLeft w:val="480"/>
          <w:marRight w:val="0"/>
          <w:marTop w:val="0"/>
          <w:marBottom w:val="0"/>
          <w:divBdr>
            <w:top w:val="none" w:sz="0" w:space="0" w:color="auto"/>
            <w:left w:val="none" w:sz="0" w:space="0" w:color="auto"/>
            <w:bottom w:val="none" w:sz="0" w:space="0" w:color="auto"/>
            <w:right w:val="none" w:sz="0" w:space="0" w:color="auto"/>
          </w:divBdr>
        </w:div>
      </w:divsChild>
    </w:div>
    <w:div w:id="1240942280">
      <w:bodyDiv w:val="1"/>
      <w:marLeft w:val="0"/>
      <w:marRight w:val="0"/>
      <w:marTop w:val="0"/>
      <w:marBottom w:val="0"/>
      <w:divBdr>
        <w:top w:val="none" w:sz="0" w:space="0" w:color="auto"/>
        <w:left w:val="none" w:sz="0" w:space="0" w:color="auto"/>
        <w:bottom w:val="none" w:sz="0" w:space="0" w:color="auto"/>
        <w:right w:val="none" w:sz="0" w:space="0" w:color="auto"/>
      </w:divBdr>
      <w:divsChild>
        <w:div w:id="1596203119">
          <w:marLeft w:val="0"/>
          <w:marRight w:val="0"/>
          <w:marTop w:val="0"/>
          <w:marBottom w:val="0"/>
          <w:divBdr>
            <w:top w:val="none" w:sz="0" w:space="0" w:color="auto"/>
            <w:left w:val="none" w:sz="0" w:space="0" w:color="auto"/>
            <w:bottom w:val="none" w:sz="0" w:space="0" w:color="auto"/>
            <w:right w:val="none" w:sz="0" w:space="0" w:color="auto"/>
          </w:divBdr>
        </w:div>
        <w:div w:id="1549337458">
          <w:marLeft w:val="0"/>
          <w:marRight w:val="0"/>
          <w:marTop w:val="0"/>
          <w:marBottom w:val="0"/>
          <w:divBdr>
            <w:top w:val="none" w:sz="0" w:space="0" w:color="auto"/>
            <w:left w:val="none" w:sz="0" w:space="0" w:color="auto"/>
            <w:bottom w:val="none" w:sz="0" w:space="0" w:color="auto"/>
            <w:right w:val="none" w:sz="0" w:space="0" w:color="auto"/>
          </w:divBdr>
        </w:div>
        <w:div w:id="692027209">
          <w:marLeft w:val="0"/>
          <w:marRight w:val="0"/>
          <w:marTop w:val="0"/>
          <w:marBottom w:val="0"/>
          <w:divBdr>
            <w:top w:val="none" w:sz="0" w:space="0" w:color="auto"/>
            <w:left w:val="none" w:sz="0" w:space="0" w:color="auto"/>
            <w:bottom w:val="none" w:sz="0" w:space="0" w:color="auto"/>
            <w:right w:val="none" w:sz="0" w:space="0" w:color="auto"/>
          </w:divBdr>
        </w:div>
        <w:div w:id="1033649138">
          <w:marLeft w:val="0"/>
          <w:marRight w:val="0"/>
          <w:marTop w:val="0"/>
          <w:marBottom w:val="0"/>
          <w:divBdr>
            <w:top w:val="none" w:sz="0" w:space="0" w:color="auto"/>
            <w:left w:val="none" w:sz="0" w:space="0" w:color="auto"/>
            <w:bottom w:val="none" w:sz="0" w:space="0" w:color="auto"/>
            <w:right w:val="none" w:sz="0" w:space="0" w:color="auto"/>
          </w:divBdr>
        </w:div>
        <w:div w:id="1540389366">
          <w:marLeft w:val="0"/>
          <w:marRight w:val="0"/>
          <w:marTop w:val="0"/>
          <w:marBottom w:val="0"/>
          <w:divBdr>
            <w:top w:val="none" w:sz="0" w:space="0" w:color="auto"/>
            <w:left w:val="none" w:sz="0" w:space="0" w:color="auto"/>
            <w:bottom w:val="none" w:sz="0" w:space="0" w:color="auto"/>
            <w:right w:val="none" w:sz="0" w:space="0" w:color="auto"/>
          </w:divBdr>
        </w:div>
        <w:div w:id="299070384">
          <w:marLeft w:val="0"/>
          <w:marRight w:val="0"/>
          <w:marTop w:val="0"/>
          <w:marBottom w:val="0"/>
          <w:divBdr>
            <w:top w:val="none" w:sz="0" w:space="0" w:color="auto"/>
            <w:left w:val="none" w:sz="0" w:space="0" w:color="auto"/>
            <w:bottom w:val="none" w:sz="0" w:space="0" w:color="auto"/>
            <w:right w:val="none" w:sz="0" w:space="0" w:color="auto"/>
          </w:divBdr>
        </w:div>
        <w:div w:id="1189023316">
          <w:marLeft w:val="0"/>
          <w:marRight w:val="0"/>
          <w:marTop w:val="0"/>
          <w:marBottom w:val="0"/>
          <w:divBdr>
            <w:top w:val="none" w:sz="0" w:space="0" w:color="auto"/>
            <w:left w:val="none" w:sz="0" w:space="0" w:color="auto"/>
            <w:bottom w:val="none" w:sz="0" w:space="0" w:color="auto"/>
            <w:right w:val="none" w:sz="0" w:space="0" w:color="auto"/>
          </w:divBdr>
        </w:div>
      </w:divsChild>
    </w:div>
    <w:div w:id="1242250561">
      <w:bodyDiv w:val="1"/>
      <w:marLeft w:val="0"/>
      <w:marRight w:val="0"/>
      <w:marTop w:val="0"/>
      <w:marBottom w:val="0"/>
      <w:divBdr>
        <w:top w:val="none" w:sz="0" w:space="0" w:color="auto"/>
        <w:left w:val="none" w:sz="0" w:space="0" w:color="auto"/>
        <w:bottom w:val="none" w:sz="0" w:space="0" w:color="auto"/>
        <w:right w:val="none" w:sz="0" w:space="0" w:color="auto"/>
      </w:divBdr>
    </w:div>
    <w:div w:id="1274242067">
      <w:bodyDiv w:val="1"/>
      <w:marLeft w:val="0"/>
      <w:marRight w:val="0"/>
      <w:marTop w:val="0"/>
      <w:marBottom w:val="0"/>
      <w:divBdr>
        <w:top w:val="none" w:sz="0" w:space="0" w:color="auto"/>
        <w:left w:val="none" w:sz="0" w:space="0" w:color="auto"/>
        <w:bottom w:val="none" w:sz="0" w:space="0" w:color="auto"/>
        <w:right w:val="none" w:sz="0" w:space="0" w:color="auto"/>
      </w:divBdr>
    </w:div>
    <w:div w:id="1541480941">
      <w:bodyDiv w:val="1"/>
      <w:marLeft w:val="0"/>
      <w:marRight w:val="0"/>
      <w:marTop w:val="0"/>
      <w:marBottom w:val="0"/>
      <w:divBdr>
        <w:top w:val="none" w:sz="0" w:space="0" w:color="auto"/>
        <w:left w:val="none" w:sz="0" w:space="0" w:color="auto"/>
        <w:bottom w:val="none" w:sz="0" w:space="0" w:color="auto"/>
        <w:right w:val="none" w:sz="0" w:space="0" w:color="auto"/>
      </w:divBdr>
    </w:div>
    <w:div w:id="1596859062">
      <w:bodyDiv w:val="1"/>
      <w:marLeft w:val="0"/>
      <w:marRight w:val="0"/>
      <w:marTop w:val="0"/>
      <w:marBottom w:val="0"/>
      <w:divBdr>
        <w:top w:val="none" w:sz="0" w:space="0" w:color="auto"/>
        <w:left w:val="none" w:sz="0" w:space="0" w:color="auto"/>
        <w:bottom w:val="none" w:sz="0" w:space="0" w:color="auto"/>
        <w:right w:val="none" w:sz="0" w:space="0" w:color="auto"/>
      </w:divBdr>
    </w:div>
    <w:div w:id="1669090258">
      <w:bodyDiv w:val="1"/>
      <w:marLeft w:val="0"/>
      <w:marRight w:val="0"/>
      <w:marTop w:val="0"/>
      <w:marBottom w:val="0"/>
      <w:divBdr>
        <w:top w:val="none" w:sz="0" w:space="0" w:color="auto"/>
        <w:left w:val="none" w:sz="0" w:space="0" w:color="auto"/>
        <w:bottom w:val="none" w:sz="0" w:space="0" w:color="auto"/>
        <w:right w:val="none" w:sz="0" w:space="0" w:color="auto"/>
      </w:divBdr>
    </w:div>
    <w:div w:id="1688486544">
      <w:bodyDiv w:val="1"/>
      <w:marLeft w:val="0"/>
      <w:marRight w:val="0"/>
      <w:marTop w:val="0"/>
      <w:marBottom w:val="0"/>
      <w:divBdr>
        <w:top w:val="none" w:sz="0" w:space="0" w:color="auto"/>
        <w:left w:val="none" w:sz="0" w:space="0" w:color="auto"/>
        <w:bottom w:val="none" w:sz="0" w:space="0" w:color="auto"/>
        <w:right w:val="none" w:sz="0" w:space="0" w:color="auto"/>
      </w:divBdr>
    </w:div>
    <w:div w:id="1885143242">
      <w:bodyDiv w:val="1"/>
      <w:marLeft w:val="0"/>
      <w:marRight w:val="0"/>
      <w:marTop w:val="0"/>
      <w:marBottom w:val="0"/>
      <w:divBdr>
        <w:top w:val="none" w:sz="0" w:space="0" w:color="auto"/>
        <w:left w:val="none" w:sz="0" w:space="0" w:color="auto"/>
        <w:bottom w:val="none" w:sz="0" w:space="0" w:color="auto"/>
        <w:right w:val="none" w:sz="0" w:space="0" w:color="auto"/>
      </w:divBdr>
    </w:div>
    <w:div w:id="2002392698">
      <w:bodyDiv w:val="1"/>
      <w:marLeft w:val="0"/>
      <w:marRight w:val="0"/>
      <w:marTop w:val="0"/>
      <w:marBottom w:val="0"/>
      <w:divBdr>
        <w:top w:val="none" w:sz="0" w:space="0" w:color="auto"/>
        <w:left w:val="none" w:sz="0" w:space="0" w:color="auto"/>
        <w:bottom w:val="none" w:sz="0" w:space="0" w:color="auto"/>
        <w:right w:val="none" w:sz="0" w:space="0" w:color="auto"/>
      </w:divBdr>
    </w:div>
    <w:div w:id="2017536018">
      <w:bodyDiv w:val="1"/>
      <w:marLeft w:val="0"/>
      <w:marRight w:val="0"/>
      <w:marTop w:val="0"/>
      <w:marBottom w:val="0"/>
      <w:divBdr>
        <w:top w:val="none" w:sz="0" w:space="0" w:color="auto"/>
        <w:left w:val="none" w:sz="0" w:space="0" w:color="auto"/>
        <w:bottom w:val="none" w:sz="0" w:space="0" w:color="auto"/>
        <w:right w:val="none" w:sz="0" w:space="0" w:color="auto"/>
      </w:divBdr>
      <w:divsChild>
        <w:div w:id="21175443">
          <w:marLeft w:val="480"/>
          <w:marRight w:val="0"/>
          <w:marTop w:val="0"/>
          <w:marBottom w:val="0"/>
          <w:divBdr>
            <w:top w:val="none" w:sz="0" w:space="0" w:color="auto"/>
            <w:left w:val="none" w:sz="0" w:space="0" w:color="auto"/>
            <w:bottom w:val="none" w:sz="0" w:space="0" w:color="auto"/>
            <w:right w:val="none" w:sz="0" w:space="0" w:color="auto"/>
          </w:divBdr>
        </w:div>
        <w:div w:id="22024959">
          <w:marLeft w:val="480"/>
          <w:marRight w:val="0"/>
          <w:marTop w:val="0"/>
          <w:marBottom w:val="0"/>
          <w:divBdr>
            <w:top w:val="none" w:sz="0" w:space="0" w:color="auto"/>
            <w:left w:val="none" w:sz="0" w:space="0" w:color="auto"/>
            <w:bottom w:val="none" w:sz="0" w:space="0" w:color="auto"/>
            <w:right w:val="none" w:sz="0" w:space="0" w:color="auto"/>
          </w:divBdr>
        </w:div>
        <w:div w:id="27029235">
          <w:marLeft w:val="480"/>
          <w:marRight w:val="0"/>
          <w:marTop w:val="0"/>
          <w:marBottom w:val="0"/>
          <w:divBdr>
            <w:top w:val="none" w:sz="0" w:space="0" w:color="auto"/>
            <w:left w:val="none" w:sz="0" w:space="0" w:color="auto"/>
            <w:bottom w:val="none" w:sz="0" w:space="0" w:color="auto"/>
            <w:right w:val="none" w:sz="0" w:space="0" w:color="auto"/>
          </w:divBdr>
        </w:div>
        <w:div w:id="78992921">
          <w:marLeft w:val="480"/>
          <w:marRight w:val="0"/>
          <w:marTop w:val="0"/>
          <w:marBottom w:val="0"/>
          <w:divBdr>
            <w:top w:val="none" w:sz="0" w:space="0" w:color="auto"/>
            <w:left w:val="none" w:sz="0" w:space="0" w:color="auto"/>
            <w:bottom w:val="none" w:sz="0" w:space="0" w:color="auto"/>
            <w:right w:val="none" w:sz="0" w:space="0" w:color="auto"/>
          </w:divBdr>
        </w:div>
        <w:div w:id="102384122">
          <w:marLeft w:val="480"/>
          <w:marRight w:val="0"/>
          <w:marTop w:val="0"/>
          <w:marBottom w:val="0"/>
          <w:divBdr>
            <w:top w:val="none" w:sz="0" w:space="0" w:color="auto"/>
            <w:left w:val="none" w:sz="0" w:space="0" w:color="auto"/>
            <w:bottom w:val="none" w:sz="0" w:space="0" w:color="auto"/>
            <w:right w:val="none" w:sz="0" w:space="0" w:color="auto"/>
          </w:divBdr>
        </w:div>
        <w:div w:id="229311220">
          <w:marLeft w:val="480"/>
          <w:marRight w:val="0"/>
          <w:marTop w:val="0"/>
          <w:marBottom w:val="0"/>
          <w:divBdr>
            <w:top w:val="none" w:sz="0" w:space="0" w:color="auto"/>
            <w:left w:val="none" w:sz="0" w:space="0" w:color="auto"/>
            <w:bottom w:val="none" w:sz="0" w:space="0" w:color="auto"/>
            <w:right w:val="none" w:sz="0" w:space="0" w:color="auto"/>
          </w:divBdr>
        </w:div>
        <w:div w:id="257099953">
          <w:marLeft w:val="480"/>
          <w:marRight w:val="0"/>
          <w:marTop w:val="0"/>
          <w:marBottom w:val="0"/>
          <w:divBdr>
            <w:top w:val="none" w:sz="0" w:space="0" w:color="auto"/>
            <w:left w:val="none" w:sz="0" w:space="0" w:color="auto"/>
            <w:bottom w:val="none" w:sz="0" w:space="0" w:color="auto"/>
            <w:right w:val="none" w:sz="0" w:space="0" w:color="auto"/>
          </w:divBdr>
        </w:div>
        <w:div w:id="408701290">
          <w:marLeft w:val="480"/>
          <w:marRight w:val="0"/>
          <w:marTop w:val="0"/>
          <w:marBottom w:val="0"/>
          <w:divBdr>
            <w:top w:val="none" w:sz="0" w:space="0" w:color="auto"/>
            <w:left w:val="none" w:sz="0" w:space="0" w:color="auto"/>
            <w:bottom w:val="none" w:sz="0" w:space="0" w:color="auto"/>
            <w:right w:val="none" w:sz="0" w:space="0" w:color="auto"/>
          </w:divBdr>
        </w:div>
        <w:div w:id="427850684">
          <w:marLeft w:val="480"/>
          <w:marRight w:val="0"/>
          <w:marTop w:val="0"/>
          <w:marBottom w:val="0"/>
          <w:divBdr>
            <w:top w:val="none" w:sz="0" w:space="0" w:color="auto"/>
            <w:left w:val="none" w:sz="0" w:space="0" w:color="auto"/>
            <w:bottom w:val="none" w:sz="0" w:space="0" w:color="auto"/>
            <w:right w:val="none" w:sz="0" w:space="0" w:color="auto"/>
          </w:divBdr>
        </w:div>
        <w:div w:id="448159865">
          <w:marLeft w:val="480"/>
          <w:marRight w:val="0"/>
          <w:marTop w:val="0"/>
          <w:marBottom w:val="0"/>
          <w:divBdr>
            <w:top w:val="none" w:sz="0" w:space="0" w:color="auto"/>
            <w:left w:val="none" w:sz="0" w:space="0" w:color="auto"/>
            <w:bottom w:val="none" w:sz="0" w:space="0" w:color="auto"/>
            <w:right w:val="none" w:sz="0" w:space="0" w:color="auto"/>
          </w:divBdr>
        </w:div>
        <w:div w:id="457575412">
          <w:marLeft w:val="480"/>
          <w:marRight w:val="0"/>
          <w:marTop w:val="0"/>
          <w:marBottom w:val="0"/>
          <w:divBdr>
            <w:top w:val="none" w:sz="0" w:space="0" w:color="auto"/>
            <w:left w:val="none" w:sz="0" w:space="0" w:color="auto"/>
            <w:bottom w:val="none" w:sz="0" w:space="0" w:color="auto"/>
            <w:right w:val="none" w:sz="0" w:space="0" w:color="auto"/>
          </w:divBdr>
        </w:div>
        <w:div w:id="519705942">
          <w:marLeft w:val="480"/>
          <w:marRight w:val="0"/>
          <w:marTop w:val="0"/>
          <w:marBottom w:val="0"/>
          <w:divBdr>
            <w:top w:val="none" w:sz="0" w:space="0" w:color="auto"/>
            <w:left w:val="none" w:sz="0" w:space="0" w:color="auto"/>
            <w:bottom w:val="none" w:sz="0" w:space="0" w:color="auto"/>
            <w:right w:val="none" w:sz="0" w:space="0" w:color="auto"/>
          </w:divBdr>
        </w:div>
        <w:div w:id="585654661">
          <w:marLeft w:val="480"/>
          <w:marRight w:val="0"/>
          <w:marTop w:val="0"/>
          <w:marBottom w:val="0"/>
          <w:divBdr>
            <w:top w:val="none" w:sz="0" w:space="0" w:color="auto"/>
            <w:left w:val="none" w:sz="0" w:space="0" w:color="auto"/>
            <w:bottom w:val="none" w:sz="0" w:space="0" w:color="auto"/>
            <w:right w:val="none" w:sz="0" w:space="0" w:color="auto"/>
          </w:divBdr>
        </w:div>
        <w:div w:id="676885409">
          <w:marLeft w:val="480"/>
          <w:marRight w:val="0"/>
          <w:marTop w:val="0"/>
          <w:marBottom w:val="0"/>
          <w:divBdr>
            <w:top w:val="none" w:sz="0" w:space="0" w:color="auto"/>
            <w:left w:val="none" w:sz="0" w:space="0" w:color="auto"/>
            <w:bottom w:val="none" w:sz="0" w:space="0" w:color="auto"/>
            <w:right w:val="none" w:sz="0" w:space="0" w:color="auto"/>
          </w:divBdr>
        </w:div>
        <w:div w:id="680426415">
          <w:marLeft w:val="480"/>
          <w:marRight w:val="0"/>
          <w:marTop w:val="0"/>
          <w:marBottom w:val="0"/>
          <w:divBdr>
            <w:top w:val="none" w:sz="0" w:space="0" w:color="auto"/>
            <w:left w:val="none" w:sz="0" w:space="0" w:color="auto"/>
            <w:bottom w:val="none" w:sz="0" w:space="0" w:color="auto"/>
            <w:right w:val="none" w:sz="0" w:space="0" w:color="auto"/>
          </w:divBdr>
        </w:div>
        <w:div w:id="811795974">
          <w:marLeft w:val="480"/>
          <w:marRight w:val="0"/>
          <w:marTop w:val="0"/>
          <w:marBottom w:val="0"/>
          <w:divBdr>
            <w:top w:val="none" w:sz="0" w:space="0" w:color="auto"/>
            <w:left w:val="none" w:sz="0" w:space="0" w:color="auto"/>
            <w:bottom w:val="none" w:sz="0" w:space="0" w:color="auto"/>
            <w:right w:val="none" w:sz="0" w:space="0" w:color="auto"/>
          </w:divBdr>
        </w:div>
        <w:div w:id="998994402">
          <w:marLeft w:val="480"/>
          <w:marRight w:val="0"/>
          <w:marTop w:val="0"/>
          <w:marBottom w:val="0"/>
          <w:divBdr>
            <w:top w:val="none" w:sz="0" w:space="0" w:color="auto"/>
            <w:left w:val="none" w:sz="0" w:space="0" w:color="auto"/>
            <w:bottom w:val="none" w:sz="0" w:space="0" w:color="auto"/>
            <w:right w:val="none" w:sz="0" w:space="0" w:color="auto"/>
          </w:divBdr>
        </w:div>
        <w:div w:id="1038237535">
          <w:marLeft w:val="480"/>
          <w:marRight w:val="0"/>
          <w:marTop w:val="0"/>
          <w:marBottom w:val="0"/>
          <w:divBdr>
            <w:top w:val="none" w:sz="0" w:space="0" w:color="auto"/>
            <w:left w:val="none" w:sz="0" w:space="0" w:color="auto"/>
            <w:bottom w:val="none" w:sz="0" w:space="0" w:color="auto"/>
            <w:right w:val="none" w:sz="0" w:space="0" w:color="auto"/>
          </w:divBdr>
        </w:div>
        <w:div w:id="1099832902">
          <w:marLeft w:val="480"/>
          <w:marRight w:val="0"/>
          <w:marTop w:val="0"/>
          <w:marBottom w:val="0"/>
          <w:divBdr>
            <w:top w:val="none" w:sz="0" w:space="0" w:color="auto"/>
            <w:left w:val="none" w:sz="0" w:space="0" w:color="auto"/>
            <w:bottom w:val="none" w:sz="0" w:space="0" w:color="auto"/>
            <w:right w:val="none" w:sz="0" w:space="0" w:color="auto"/>
          </w:divBdr>
        </w:div>
        <w:div w:id="1165364777">
          <w:marLeft w:val="480"/>
          <w:marRight w:val="0"/>
          <w:marTop w:val="0"/>
          <w:marBottom w:val="0"/>
          <w:divBdr>
            <w:top w:val="none" w:sz="0" w:space="0" w:color="auto"/>
            <w:left w:val="none" w:sz="0" w:space="0" w:color="auto"/>
            <w:bottom w:val="none" w:sz="0" w:space="0" w:color="auto"/>
            <w:right w:val="none" w:sz="0" w:space="0" w:color="auto"/>
          </w:divBdr>
        </w:div>
        <w:div w:id="1233662872">
          <w:marLeft w:val="480"/>
          <w:marRight w:val="0"/>
          <w:marTop w:val="0"/>
          <w:marBottom w:val="0"/>
          <w:divBdr>
            <w:top w:val="none" w:sz="0" w:space="0" w:color="auto"/>
            <w:left w:val="none" w:sz="0" w:space="0" w:color="auto"/>
            <w:bottom w:val="none" w:sz="0" w:space="0" w:color="auto"/>
            <w:right w:val="none" w:sz="0" w:space="0" w:color="auto"/>
          </w:divBdr>
        </w:div>
        <w:div w:id="1246763246">
          <w:marLeft w:val="480"/>
          <w:marRight w:val="0"/>
          <w:marTop w:val="0"/>
          <w:marBottom w:val="0"/>
          <w:divBdr>
            <w:top w:val="none" w:sz="0" w:space="0" w:color="auto"/>
            <w:left w:val="none" w:sz="0" w:space="0" w:color="auto"/>
            <w:bottom w:val="none" w:sz="0" w:space="0" w:color="auto"/>
            <w:right w:val="none" w:sz="0" w:space="0" w:color="auto"/>
          </w:divBdr>
        </w:div>
        <w:div w:id="1295478027">
          <w:marLeft w:val="480"/>
          <w:marRight w:val="0"/>
          <w:marTop w:val="0"/>
          <w:marBottom w:val="0"/>
          <w:divBdr>
            <w:top w:val="none" w:sz="0" w:space="0" w:color="auto"/>
            <w:left w:val="none" w:sz="0" w:space="0" w:color="auto"/>
            <w:bottom w:val="none" w:sz="0" w:space="0" w:color="auto"/>
            <w:right w:val="none" w:sz="0" w:space="0" w:color="auto"/>
          </w:divBdr>
        </w:div>
        <w:div w:id="1383098465">
          <w:marLeft w:val="480"/>
          <w:marRight w:val="0"/>
          <w:marTop w:val="0"/>
          <w:marBottom w:val="0"/>
          <w:divBdr>
            <w:top w:val="none" w:sz="0" w:space="0" w:color="auto"/>
            <w:left w:val="none" w:sz="0" w:space="0" w:color="auto"/>
            <w:bottom w:val="none" w:sz="0" w:space="0" w:color="auto"/>
            <w:right w:val="none" w:sz="0" w:space="0" w:color="auto"/>
          </w:divBdr>
        </w:div>
        <w:div w:id="1394963399">
          <w:marLeft w:val="480"/>
          <w:marRight w:val="0"/>
          <w:marTop w:val="0"/>
          <w:marBottom w:val="0"/>
          <w:divBdr>
            <w:top w:val="none" w:sz="0" w:space="0" w:color="auto"/>
            <w:left w:val="none" w:sz="0" w:space="0" w:color="auto"/>
            <w:bottom w:val="none" w:sz="0" w:space="0" w:color="auto"/>
            <w:right w:val="none" w:sz="0" w:space="0" w:color="auto"/>
          </w:divBdr>
        </w:div>
        <w:div w:id="1478650629">
          <w:marLeft w:val="480"/>
          <w:marRight w:val="0"/>
          <w:marTop w:val="0"/>
          <w:marBottom w:val="0"/>
          <w:divBdr>
            <w:top w:val="none" w:sz="0" w:space="0" w:color="auto"/>
            <w:left w:val="none" w:sz="0" w:space="0" w:color="auto"/>
            <w:bottom w:val="none" w:sz="0" w:space="0" w:color="auto"/>
            <w:right w:val="none" w:sz="0" w:space="0" w:color="auto"/>
          </w:divBdr>
        </w:div>
        <w:div w:id="1502549308">
          <w:marLeft w:val="480"/>
          <w:marRight w:val="0"/>
          <w:marTop w:val="0"/>
          <w:marBottom w:val="0"/>
          <w:divBdr>
            <w:top w:val="none" w:sz="0" w:space="0" w:color="auto"/>
            <w:left w:val="none" w:sz="0" w:space="0" w:color="auto"/>
            <w:bottom w:val="none" w:sz="0" w:space="0" w:color="auto"/>
            <w:right w:val="none" w:sz="0" w:space="0" w:color="auto"/>
          </w:divBdr>
        </w:div>
        <w:div w:id="1745566129">
          <w:marLeft w:val="480"/>
          <w:marRight w:val="0"/>
          <w:marTop w:val="0"/>
          <w:marBottom w:val="0"/>
          <w:divBdr>
            <w:top w:val="none" w:sz="0" w:space="0" w:color="auto"/>
            <w:left w:val="none" w:sz="0" w:space="0" w:color="auto"/>
            <w:bottom w:val="none" w:sz="0" w:space="0" w:color="auto"/>
            <w:right w:val="none" w:sz="0" w:space="0" w:color="auto"/>
          </w:divBdr>
        </w:div>
        <w:div w:id="1913274166">
          <w:marLeft w:val="480"/>
          <w:marRight w:val="0"/>
          <w:marTop w:val="0"/>
          <w:marBottom w:val="0"/>
          <w:divBdr>
            <w:top w:val="none" w:sz="0" w:space="0" w:color="auto"/>
            <w:left w:val="none" w:sz="0" w:space="0" w:color="auto"/>
            <w:bottom w:val="none" w:sz="0" w:space="0" w:color="auto"/>
            <w:right w:val="none" w:sz="0" w:space="0" w:color="auto"/>
          </w:divBdr>
        </w:div>
        <w:div w:id="1978799172">
          <w:marLeft w:val="480"/>
          <w:marRight w:val="0"/>
          <w:marTop w:val="0"/>
          <w:marBottom w:val="0"/>
          <w:divBdr>
            <w:top w:val="none" w:sz="0" w:space="0" w:color="auto"/>
            <w:left w:val="none" w:sz="0" w:space="0" w:color="auto"/>
            <w:bottom w:val="none" w:sz="0" w:space="0" w:color="auto"/>
            <w:right w:val="none" w:sz="0" w:space="0" w:color="auto"/>
          </w:divBdr>
        </w:div>
        <w:div w:id="1998024242">
          <w:marLeft w:val="480"/>
          <w:marRight w:val="0"/>
          <w:marTop w:val="0"/>
          <w:marBottom w:val="0"/>
          <w:divBdr>
            <w:top w:val="none" w:sz="0" w:space="0" w:color="auto"/>
            <w:left w:val="none" w:sz="0" w:space="0" w:color="auto"/>
            <w:bottom w:val="none" w:sz="0" w:space="0" w:color="auto"/>
            <w:right w:val="none" w:sz="0" w:space="0" w:color="auto"/>
          </w:divBdr>
        </w:div>
        <w:div w:id="2076928674">
          <w:marLeft w:val="480"/>
          <w:marRight w:val="0"/>
          <w:marTop w:val="0"/>
          <w:marBottom w:val="0"/>
          <w:divBdr>
            <w:top w:val="none" w:sz="0" w:space="0" w:color="auto"/>
            <w:left w:val="none" w:sz="0" w:space="0" w:color="auto"/>
            <w:bottom w:val="none" w:sz="0" w:space="0" w:color="auto"/>
            <w:right w:val="none" w:sz="0" w:space="0" w:color="auto"/>
          </w:divBdr>
        </w:div>
        <w:div w:id="20912678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D:\Baretta\Skripsi\penulisan\skripsi%20bab%201-3.docx" TargetMode="Externa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TEMPLATE%20LAPORAN%20TUGAS%20AKHI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5BA297-FCDC-42C5-9C04-5A9E1C6D79AD}"/>
      </w:docPartPr>
      <w:docPartBody>
        <w:p w:rsidR="006E6136" w:rsidRDefault="006E6136">
          <w:r w:rsidRPr="00890E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36"/>
    <w:rsid w:val="00006F26"/>
    <w:rsid w:val="000A2DAE"/>
    <w:rsid w:val="00214367"/>
    <w:rsid w:val="006A36BC"/>
    <w:rsid w:val="006E6136"/>
    <w:rsid w:val="007B5214"/>
    <w:rsid w:val="00806F78"/>
    <w:rsid w:val="009C570C"/>
    <w:rsid w:val="00B5073A"/>
    <w:rsid w:val="00DF72C1"/>
    <w:rsid w:val="00EC2295"/>
    <w:rsid w:val="00F90D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D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E822-AEB7-40D5-91BB-01B18E6396A4}">
  <we:reference id="wa104382081" version="1.55.1.0" store="en-US" storeType="OMEX"/>
  <we:alternateReferences>
    <we:reference id="wa104382081" version="1.55.1.0" store="WA104382081" storeType="OMEX"/>
  </we:alternateReferences>
  <we:properties>
    <we:property name="MENDELEY_CITATIONS" value="[{&quot;citationID&quot;:&quot;MENDELEY_CITATION_80ea9003-7539-461b-ac42-fd23500213c4&quot;,&quot;properties&quot;:{&quot;noteIndex&quot;:0},&quot;isEdited&quot;:false,&quot;manualOverride&quot;:{&quot;isManuallyOverridden&quot;:false,&quot;citeprocText&quot;:&quot;(Borbély 1982)&quot;,&quot;manualOverrideText&quot;:&quot;&quot;},&quot;citationTag&quot;:&quot;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022eb8e-8cf1-4d78-abe5-d645cbf0f0c0&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4ae9b6c0-5ddd-4e23-a5b4-31f45be47b86&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e2c15b56-a057-4879-ab5b-8f00c696532b&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ad6f416c-a5ef-4f18-a578-b7acf3c2cd42&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6cf7d449-74a1-40c6-bbd6-8a5285d35514&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28cadc52-1a69-4fab-9d85-fc02e1c44cdc&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951915cf-b2cc-4d41-88db-4e6cb7d8ab90&quot;,&quot;properties&quot;:{&quot;noteIndex&quot;:0},&quot;isEdited&quot;:false,&quot;manualOverride&quot;:{&quot;isManuallyOverridden&quot;:false,&quot;citeprocText&quot;:&quot;(Sletten et al. 2023)&quot;,&quot;manualOverrideText&quot;:&quot;&quot;},&quot;citationTag&quot;:&quot;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quot;,&quot;citationItems&quot;:[{&quot;id&quot;:&quot;f8658a36-ed22-3c20-b5bd-5adcf421c99f&quot;,&quot;itemData&quot;:{&quot;type&quot;:&quot;article-journal&quot;,&quot;id&quot;:&quot;f8658a36-ed22-3c20-b5bd-5adcf421c99f&quot;,&quot;title&quot;:&quot;The importance of sleep regularity: a consensus statement of the National Sleep Foundation sleep timing and variability panel&quot;,&quot;author&quot;:[{&quot;family&quot;:&quot;Sletten&quot;,&quot;given&quot;:&quot;Tracey L.&quot;,&quot;parse-names&quot;:false,&quot;dropping-particle&quot;:&quot;&quot;,&quot;non-dropping-particle&quot;:&quot;&quot;},{&quot;family&quot;:&quot;Weaver&quot;,&quot;given&quot;:&quot;Matthew D.&quot;,&quot;parse-names&quot;:false,&quot;dropping-particle&quot;:&quot;&quot;,&quot;non-dropping-particle&quot;:&quot;&quot;},{&quot;family&quot;:&quot;Foster&quot;,&quot;given&quot;:&quot;Russell G.&quot;,&quot;parse-names&quot;:false,&quot;dropping-particle&quot;:&quot;&quot;,&quot;non-dropping-particle&quot;:&quot;&quot;},{&quot;family&quot;:&quot;Gozal&quot;,&quot;given&quot;:&quot;David&quot;,&quot;parse-names&quot;:false,&quot;dropping-particle&quot;:&quot;&quot;,&quot;non-dropping-particle&quot;:&quot;&quot;},{&quot;family&quot;:&quot;Klerman&quot;,&quot;given&quot;:&quot;Elizabeth B.&quot;,&quot;parse-names&quot;:false,&quot;dropping-particle&quot;:&quot;&quot;,&quot;non-dropping-particle&quot;:&quot;&quot;},{&quot;family&quot;:&quot;Rajaratnam&quot;,&quot;given&quot;:&quot;Shantha M.W.&quot;,&quot;parse-names&quot;:false,&quot;dropping-particle&quot;:&quot;&quot;,&quot;non-dropping-particle&quot;:&quot;&quot;},{&quot;family&quot;:&quot;Roenneberg&quot;,&quot;given&quot;:&quot;Till&quot;,&quot;parse-names&quot;:false,&quot;dropping-particle&quot;:&quot;&quot;,&quot;non-dropping-particle&quot;:&quot;&quot;},{&quot;family&quot;:&quot;Takahashi&quot;,&quot;given&quot;:&quot;Joseph S.&quot;,&quot;parse-names&quot;:false,&quot;dropping-particle&quot;:&quot;&quot;,&quot;non-dropping-particle&quot;:&quot;&quot;},{&quot;family&quot;:&quot;Turek&quot;,&quot;given&quot;:&quot;Fred W.&quot;,&quot;parse-names&quot;:false,&quot;dropping-particle&quot;:&quot;&quot;,&quot;non-dropping-particle&quot;:&quot;&quot;},{&quot;family&quot;:&quot;Vitiello&quot;,&quot;given&quot;:&quot;Michael&quot;,&quot;parse-names&quot;:false,&quot;dropping-particle&quot;:&quot;V.&quot;,&quot;non-dropping-particle&quot;:&quot;&quot;},{&quot;family&quot;:&quot;Young&quot;,&quot;given&quot;:&quot;Michael W.&quot;,&quot;parse-names&quot;:false,&quot;dropping-particle&quot;:&quot;&quot;,&quot;non-dropping-particle&quot;:&quot;&quot;},{&quot;family&quot;:&quot;Czeisler&quot;,&quot;given&quot;:&quot;Charles A.&quot;,&quot;parse-names&quot;:false,&quot;dropping-particle&quot;:&quot;&quot;,&quot;non-dropping-particle&quot;:&quot;&quot;}],&quot;container-title&quot;:&quot;Sleep Health&quot;,&quot;container-title-short&quot;:&quot;Sleep Health&quot;,&quot;DOI&quot;:&quot;10.1016/j.sleh.2023.07.016&quot;,&quot;ISSN&quot;:&quot;23527218&quot;,&quot;issued&quot;:{&quot;date-parts&quot;:[[2023,12]]},&quot;page&quot;:&quot;801-820&quot;,&quot;issue&quot;:&quot;6&quot;,&quot;volume&quot;:&quot;9&quot;},&quot;isTemporary&quot;:false}]},{&quot;citationID&quot;:&quot;MENDELEY_CITATION_88ea8457-9255-469b-95cb-f9f5ee0b51f9&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a7febf8d-e348-45d3-9f45-c66d161444ea&quot;,&quot;properties&quot;:{&quot;noteIndex&quot;:0},&quot;isEdited&quot;:false,&quot;manualOverride&quot;:{&quot;isManuallyOverridden&quot;:false,&quot;citeprocText&quot;:&quot;(Goldberg 1989)&quot;,&quot;manualOverrideText&quot;:&quot;&quot;},&quot;citationTag&quot;:&quot;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74e8bc1c-74d7-4a58-b2e6-23a7e8c011f8&quot;,&quot;properties&quot;:{&quot;noteIndex&quot;:0},&quot;isEdited&quot;:false,&quot;manualOverride&quot;:{&quot;isManuallyOverridden&quot;:false,&quot;citeprocText&quot;:&quot;(Moscato 1989)&quot;,&quot;manualOverrideText&quot;:&quot;&quot;},&quot;citationTag&quot;:&quot;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648c2e5a-c6e1-4024-bd34-d9dacec71535&quot;,&quot;properties&quot;:{&quot;noteIndex&quot;:0},&quot;isEdited&quot;:false,&quot;manualOverride&quot;:{&quot;isManuallyOverridden&quot;:false,&quot;citeprocText&quot;:&quot;(Borbély 1982)&quot;,&quot;manualOverrideText&quot;:&quot;&quot;},&quot;citationTag&quot;:&quot;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0016783d-ded5-4ea8-8911-f2447f8a0fd2&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34c5cac8-3716-4ac0-80b5-d741beab423a&quot;,&quot;properties&quot;:{&quot;noteIndex&quot;:0},&quot;isEdited&quot;:false,&quot;manualOverride&quot;:{&quot;isManuallyOverridden&quot;:false,&quot;citeprocText&quot;:&quot;(Achermann 2003)&quot;,&quot;manualOverrideText&quot;:&quot;&quot;},&quot;citationTag&quot;:&quot;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quot;,&quot;citationItems&quot;:[{&quot;id&quot;:&quot;13f2724c-acf7-32ab-b3a2-04c1e79a3ed5&quot;,&quot;itemData&quot;:{&quot;type&quot;:&quot;article-journal&quot;,&quot;id&quot;:&quot;13f2724c-acf7-32ab-b3a2-04c1e79a3ed5&quot;,&quot;title&quot;:&quot;Mathematical models of sleep regulation&quot;,&quot;author&quot;:[{&quot;family&quot;:&quot;Achermann&quot;,&quot;given&quot;:&quot;Peter&quot;,&quot;parse-names&quot;:false,&quot;dropping-particle&quot;:&quot;&quot;,&quot;non-dropping-particle&quot;:&quot;&quot;}],&quot;container-title&quot;:&quot;Frontiers in Bioscience&quot;,&quot;DOI&quot;:&quot;10.2741/1064&quot;,&quot;ISSN&quot;:&quot;10939946&quot;,&quot;issued&quot;:{&quot;date-parts&quot;:[[2003]]},&quot;page&quot;:&quot;1064&quot;,&quot;issue&quot;:&quot;6&quot;,&quot;volume&quot;:&quot;8&quot;,&quot;container-title-short&quot;:&quot;&quot;},&quot;isTemporary&quot;:false}]},{&quot;citationID&quot;:&quot;MENDELEY_CITATION_0b611b57-3063-4748-92e0-ec716e3583f7&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d9d3993c-a759-439d-8ce4-2b92fd27ea52&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d5387101-7c32-485d-a46a-6471e06dd3df&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b1259681-fc98-49b5-95bb-fb9ace3149b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cee4c43c-ae5d-46aa-bcdf-98e9c6026fc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b5cc932c-cb22-4000-a5c6-b995e4afbced&quot;,&quot;properties&quot;:{&quot;noteIndex&quot;:0},&quot;isEdited&quot;:false,&quot;manualOverride&quot;:{&quot;isManuallyOverridden&quot;:false,&quot;citeprocText&quot;:&quot;(Belenky et al. 2003)&quot;,&quot;manualOverrideText&quot;:&quot;&quot;},&quot;citationTag&quot;:&quot;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quot;,&quot;citationItems&quot;:[{&quot;id&quot;:&quot;780dcc86-da0c-346c-a98a-e48709a701d4&quot;,&quot;itemData&quot;:{&quot;type&quot;:&quot;article-journal&quot;,&quot;id&quot;:&quot;780dcc86-da0c-346c-a98a-e48709a701d4&quot;,&quot;title&quot;:&quot;Patterns of performance degradation and restoration during sleep restriction and subsequent recovery: a sleep dose‐response study&quot;,&quot;author&quot;:[{&quot;family&quot;:&quot;Belenky&quot;,&quot;given&quot;:&quot;Gregory&quot;,&quot;parse-names&quot;:false,&quot;dropping-particle&quot;:&quot;&quot;,&quot;non-dropping-particle&quot;:&quot;&quot;},{&quot;family&quot;:&quot;Wesensten&quot;,&quot;given&quot;:&quot;Nancy J.&quot;,&quot;parse-names&quot;:false,&quot;dropping-particle&quot;:&quot;&quot;,&quot;non-dropping-particle&quot;:&quot;&quot;},{&quot;family&quot;:&quot;Thorne&quot;,&quot;given&quot;:&quot;David R.&quot;,&quot;parse-names&quot;:false,&quot;dropping-particle&quot;:&quot;&quot;,&quot;non-dropping-particle&quot;:&quot;&quot;},{&quot;family&quot;:&quot;Thomas&quot;,&quot;given&quot;:&quot;Maria L.&quot;,&quot;parse-names&quot;:false,&quot;dropping-particle&quot;:&quot;&quot;,&quot;non-dropping-particle&quot;:&quot;&quot;},{&quot;family&quot;:&quot;Sing&quot;,&quot;given&quot;:&quot;Helen C.&quot;,&quot;parse-names&quot;:false,&quot;dropping-particle&quot;:&quot;&quot;,&quot;non-dropping-particle&quot;:&quot;&quot;},{&quot;family&quot;:&quot;Redmond&quot;,&quot;given&quot;:&quot;Daniel P.&quot;,&quot;parse-names&quot;:false,&quot;dropping-particle&quot;:&quot;&quot;,&quot;non-dropping-particle&quot;:&quot;&quot;},{&quot;family&quot;:&quot;Russo&quot;,&quot;given&quot;:&quot;Michael B.&quot;,&quot;parse-names&quot;:false,&quot;dropping-particle&quot;:&quot;&quot;,&quot;non-dropping-particle&quot;:&quot;&quot;},{&quot;family&quot;:&quot;Balkin&quot;,&quot;given&quot;:&quot;Thomas J.&quot;,&quot;parse-names&quot;:false,&quot;dropping-particle&quot;:&quot;&quot;,&quot;non-dropping-particle&quot;:&quot;&quot;}],&quot;container-title&quot;:&quot;Journal of Sleep Research&quot;,&quot;container-title-short&quot;:&quot;J. Sleep Res.&quot;,&quot;DOI&quot;:&quot;10.1046/j.1365-2869.2003.00337.x&quot;,&quot;ISSN&quot;:&quot;0962-1105&quot;,&quot;issued&quot;:{&quot;date-parts&quot;:[[2003,3,21]]},&quot;page&quot;:&quot;1-12&quot;,&quot;abstract&quot;:&quot;&lt;p&gt; Daytime performance changes were examined during chronic sleep restriction or augmentation and following subsequent recovery sleep. Sixty‐six normal volunteers spent either 3 ( &lt;italic&gt;n&lt;/italic&gt;  = 18), 5 ( &lt;italic&gt;n&lt;/italic&gt; = 16), 7 ( &lt;italic&gt;n&lt;/italic&gt;  = 16), or 9 h ( &lt;italic&gt;n&lt;/italic&gt;  = 16) daily time in bed (TIB) for 7 days (restriction/augmentation) followed by 3 days with 8 h daily TIB (recovery). In the 3‐h group, speed (mean and fastest 10% of responses) on the psychomotor vigilance task (PVT) declined, and PVT lapses (reaction times greater than 500 ms) increased steadily across the 7 days of sleep restriction. In the 7‐ and 5‐h groups speed initially declined, then appeared to stabilize at a reduced level; lapses were increased only in the 5‐h group. In the 9‐h group, speed and lapses remained at baseline levels. During recovery, PVT speed in the 7‐ and 5‐h groups (and lapses in the 5‐h group) remained at the stable, but reduced levels seen during the last days of the experimental phase, with no evidence of recovery. Speed and lapses in the 3‐h group recovered rapidly following the first night of recovery sleep; however, recovery was incomplete with speed and lapses stabilizing at a level comparable with the 7‐ and 5‐h groups. Performance in the 9‐h group remained at baseline levels during the recovery phase. These results suggest that the brain adapts to chronic sleep restriction. In mild to moderate sleep restriction this adaptation is sufficient to stabilize performance, although at a reduced level. These adaptive changes are hypothesized to restrict brain operational capacity and to persist for several days after normal sleep duration is restored, delaying recovery. &lt;/p&gt;&quot;,&quot;issue&quot;:&quot;1&quot;,&quot;volume&quot;:&quot;12&quot;},&quot;isTemporary&quot;:false}]},{&quot;citationID&quot;:&quot;MENDELEY_CITATION_dfac2d15-8443-4813-90e1-0eed5dde3727&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7ed9b6fc-259d-4770-b006-dc4435b67374&quot;,&quot;properties&quot;:{&quot;noteIndex&quot;:0},&quot;isEdited&quot;:false,&quot;manualOverride&quot;:{&quot;isManuallyOverridden&quot;:false,&quot;citeprocText&quot;:&quot;(Hursh et al. 2004)&quot;,&quot;manualOverrideText&quot;:&quot;&quot;},&quot;citationTag&quot;:&quot;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quot;,&quot;citationItems&quot;:[{&quot;id&quot;:&quot;f3f86809-b011-3421-ba46-bf833916f848&quot;,&quot;itemData&quot;:{&quot;type&quot;:&quot;article-journal&quot;,&quot;id&quot;:&quot;f3f86809-b011-3421-ba46-bf833916f848&quot;,&quot;title&quot;:&quot;Fatigue models for applied research in warfighting.&quot;,&quot;author&quot;:[{&quot;family&quot;:&quot;Hursh&quot;,&quot;given&quot;:&quot;Steven R&quot;,&quot;parse-names&quot;:false,&quot;dropping-particle&quot;:&quot;&quot;,&quot;non-dropping-particle&quot;:&quot;&quot;},{&quot;family&quot;:&quot;Redmond&quot;,&quot;given&quot;:&quot;Daniel P&quot;,&quot;parse-names&quot;:false,&quot;dropping-particle&quot;:&quot;&quot;,&quot;non-dropping-particle&quot;:&quot;&quot;},{&quot;family&quot;:&quot;Johnson&quot;,&quot;given&quot;:&quot;Michael L&quot;,&quot;parse-names&quot;:false,&quot;dropping-particle&quot;:&quot;&quot;,&quot;non-dropping-particle&quot;:&quot;&quot;},{&quot;family&quot;:&quot;Thorne&quot;,&quot;given&quot;:&quot;David R&quot;,&quot;parse-names&quot;:false,&quot;dropping-particle&quot;:&quot;&quot;,&quot;non-dropping-particle&quot;:&quot;&quot;},{&quot;family&quot;:&quot;Belenky&quot;,&quot;given&quot;:&quot;Gregory&quot;,&quot;parse-names&quot;:false,&quot;dropping-particle&quot;:&quot;&quot;,&quot;non-dropping-particle&quot;:&quot;&quot;},{&quot;family&quot;:&quot;Balkin&quot;,&quot;given&quot;:&quot;Thomas J&quot;,&quot;parse-names&quot;:false,&quot;dropping-particle&quot;:&quot;&quot;,&quot;non-dropping-particle&quot;:&quot;&quot;},{&quot;family&quot;:&quot;Storm&quot;,&quot;given&quot;:&quot;William F&quot;,&quot;parse-names&quot;:false,&quot;dropping-particle&quot;:&quot;&quot;,&quot;non-dropping-particle&quot;:&quot;&quot;},{&quot;family&quot;:&quot;Miller&quot;,&quot;given&quot;:&quot;James C&quot;,&quot;parse-names&quot;:false,&quot;dropping-particle&quot;:&quot;&quot;,&quot;non-dropping-particle&quot;:&quot;&quot;},{&quot;family&quot;:&quot;Eddy&quot;,&quot;given&quot;:&quot;Douglas R&quot;,&quot;parse-names&quot;:false,&quot;dropping-particle&quot;:&quot;&quot;,&quot;non-dropping-particle&quot;:&quot;&quot;}],&quot;container-title&quot;:&quot;Aviation, space, and environmental medicine&quot;,&quot;container-title-short&quot;:&quot;Aviat. Space Environ. Med.&quot;,&quot;ISSN&quot;:&quot;0095-6562&quot;,&quot;PMID&quot;:&quot;15018265&quot;,&quot;issued&quot;:{&quot;date-parts&quot;:[[2004,3]]},&quot;page&quot;:&quot;A44-53; discussion A54-60&quot;,&quot;abstract&quot;:&quot;The U.S. Department of Defense (DOD) has long pursued applied research concerning fatigue in sustained and continuous military operations. In 1996, Hursh developed a simple homeostatic fatigue model and programmed the model into an actigraph to give a continuous indication of performance. Based on this initial work, the Army conducted a study of 1 wk of restricted sleep in 66 subjects with multiple measures of performance, termed the Sleep Dose-Response Study (SDR). This study provided numerical estimation of parameters for the Walter Reed Army Institute of Research Sleep Performance Model (SPM) and elucidated the relationships among several sleep-related performance measures. Concurrently, Hursh extended the original actigraph modeling structure and software expressions for use in other practical applications. The model became known as the Sleep, Activity, Fatigue, and Task Effectiveness (SAFTE) Model, and Hursh has applied it in the construction of a Fatigue Avoidance Scheduling Tool. This software is designed to help optimize the operational management of aviation ground and flight crews, but is not limited to that application. This paper describes the working fatigue model as it is being developed by the DOD laboratories, using the conceptual framework, vernacular, and notation of the SAFTE Model. At specific points where the SPM may differ from SAFTE, this is discussed. Extensions of the SAFTE Model to incorporate dynamic phase adjustment for both transmeridian relocation and shift work are described. The unexpected persistence of performance effects following chronic sleep restriction found in the SDR study necessitated some revisions of the SAFTE Model that are also described. The paper concludes with a discussion of several important modeling issues that remain to be addressed.&quot;,&quot;issue&quot;:&quot;3 Suppl&quot;,&quot;volume&quot;:&quot;75&quot;},&quot;isTemporary&quot;:false}]},{&quot;citationID&quot;:&quot;MENDELEY_CITATION_4b4e6cc0-ac40-4ed6-89c9-c919089e2364&quot;,&quot;properties&quot;:{&quot;noteIndex&quot;:0},&quot;isEdited&quot;:false,&quot;manualOverride&quot;:{&quot;isManuallyOverridden&quot;:false,&quot;citeprocText&quot;:&quot;(Jewett and Kronauer 1999)&quot;,&quot;manualOverrideText&quot;:&quot;&quot;},&quot;citationTag&quot;:&quot;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quot;,&quot;citationItems&quot;:[{&quot;id&quot;:&quot;65ec0d8d-7309-3b75-82f2-4cc6678de0d8&quot;,&quot;itemData&quot;:{&quot;type&quot;:&quot;article-journal&quot;,&quot;id&quot;:&quot;65ec0d8d-7309-3b75-82f2-4cc6678de0d8&quot;,&quot;title&quot;:&quot;Interactive Mathematical Models of Subjective Alertness and Cognitive Throughput in Humans&quot;,&quot;author&quot;:[{&quot;family&quot;:&quot;Jewett&quot;,&quot;given&quot;:&quot;Megan E.&quot;,&quot;parse-names&quot;:false,&quot;dropping-particle&quot;:&quot;&quot;,&quot;non-dropping-particle&quot;:&quot;&quot;},{&quot;family&quot;:&quot;Kronauer&quot;,&quot;given&quot;:&quot;Richard E.&quot;,&quot;parse-names&quot;:false,&quot;dropping-particle&quot;:&quot;&quot;,&quot;non-dropping-particle&quot;:&quot;&quot;}],&quot;container-title&quot;:&quot;Journal of Biological Rhythms&quot;,&quot;container-title-short&quot;:&quot;J. Biol. Rhythms&quot;,&quot;DOI&quot;:&quot;10.1177/074873099129000920&quot;,&quot;ISSN&quot;:&quot;0748-7304&quot;,&quot;issued&quot;:{&quot;date-parts&quot;:[[1999,12,1]]},&quot;page&quot;:&quot;588-597&quot;,&quot;abstract&quot;:&quot;&lt;p&gt;The authors present here mathematical models in which levels of subjective alertness and cognitive throughput are predicted by three components that interact with one another in a nonlinear manner. These components are (1) a homeostatic component ( H) that falls in a sigmoidal manner during wake and rises in a saturating exponential manner at a rate that is determined by circadian phase during sleep; (2) a circadian component ( C) that is a function of the output of our mathematical model of the effect of light on the circadian pacemaker, with the amplitude further regulated by the level of H; and (3) a sleep inertia component ( W) that rises in a saturating exponential manner after waketime. The authors first construct initial models of subjective alertness and cognitive throughput based on the results of sleep inertia studies, sleep deprivation studies initiated across all circadian phases, 28-h forced desynchrony studies, and alertness and performance dose response curves to sleep. These initial models are then refined using data from nearly one hundred fifty 30- to 50-h sleep deprivation studies in which subjects woke at their habitual times. The interactive three-component models presented here are able to predict even the fine details of neurobehavioral data from sleep deprivation studies and, after further validation, may provide a powerful tool for the design of safe shift work and travel schedules, including those in which people are exposed to unusual patterns of light.&lt;/p&gt;&quot;,&quot;issue&quot;:&quot;6&quot;,&quot;volume&quot;:&quot;14&quot;},&quot;isTemporary&quot;:false}]},{&quot;citationID&quot;:&quot;MENDELEY_CITATION_aacac60b-2927-46f3-9f22-55b0849994a3&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683a57e-b06f-4412-8d41-4a731d657e5d&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4a97a3d5-fc3b-4330-9e6e-98a53c9f028d&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830b4220-1cc7-4344-ab3b-46689d59cc64&quot;,&quot;properties&quot;:{&quot;noteIndex&quot;:0},&quot;isEdited&quot;:false,&quot;manualOverride&quot;:{&quot;isManuallyOverridden&quot;:false,&quot;citeprocText&quot;:&quot;(Papadimitriou and Steiglitz 1982)&quot;,&quot;manualOverrideText&quot;:&quot;&quot;},&quot;citationTag&quot;:&quot;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quot;,&quot;citationItems&quot;:[{&quot;id&quot;:&quot;a7f9f445-b832-3a0a-9abe-abf2ad5d1b47&quot;,&quot;itemData&quot;:{&quot;type&quot;:&quot;book&quot;,&quot;id&quot;:&quot;a7f9f445-b832-3a0a-9abe-abf2ad5d1b47&quot;,&quot;title&quot;:&quot;Combinatorial optimization : algorithms and complexity&quot;,&quot;author&quot;:[{&quot;family&quot;:&quot;Papadimitriou&quot;,&quot;given&quot;:&quot;Christos H..&quot;,&quot;parse-names&quot;:false,&quot;dropping-particle&quot;:&quot;&quot;,&quot;non-dropping-particle&quot;:&quot;&quot;},{&quot;family&quot;:&quot;Steiglitz&quot;,&quot;given&quot;:&quot;Kenneth.&quot;,&quot;parse-names&quot;:false,&quot;dropping-particle&quot;:&quot;&quot;,&quot;non-dropping-particle&quot;:&quot;&quot;}],&quot;ISBN&quot;:&quot;0131524623&quot;,&quot;issued&quot;:{&quot;date-parts&quot;:[[1982]]},&quot;number-of-pages&quot;:&quot;496&quot;,&quot;abstract&quot;:&quot;Christos H. Papadimitriou and Kenneth Steiglitz have combined the theory of computational complexity developed by computer scientists, and the foundations of mathematical programming developed by the operations research community. This text will be useful to students with a wide range of backgrounds, including computer science, operations research, and electrical engineering. Optimization problems -- The simplex algorithm -- Duality -- computational considerations for the simplex algorithm -- The primal-dual algorithm -- Primal-dual algorithms for max-flow and shortest path: Ford-Fulkerson and Dijkstra -- Primal-dual algorithms for min-cost flow -- Algorithms and complexity -- Efficient algorithms for the max-flow problem -- Algorithms for matching -- Weighted matching -- Spanning trees and matroids -- Integer linear programming -- A cutting-lane algorithm for integer linear programs -- NP-complete problems -- More about NP-completeness -- Approximation algorithms -- Branch-and-bound and dynamic programming -- Local search.&quot;,&quot;publisher&quot;:&quot;Prentice Hall&quot;,&quot;container-title-short&quot;:&quot;&quot;},&quot;isTemporary&quot;:false}]},{&quot;citationID&quot;:&quot;MENDELEY_CITATION_fea01f89-371a-41a7-8139-3048620b4b7b&quot;,&quot;properties&quot;:{&quot;noteIndex&quot;:0},&quot;isEdited&quot;:false,&quot;manualOverride&quot;:{&quot;isManuallyOverridden&quot;:false,&quot;citeprocText&quot;:&quot;(Pinedo 2016)&quot;,&quot;manualOverrideText&quot;:&quot;&quot;},&quot;citationTag&quot;:&quot;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f1ebd1d4-f3fd-4961-b707-3f81faa14c7a&quot;,&quot;properties&quot;:{&quot;noteIndex&quot;:0},&quot;isEdited&quot;:false,&quot;manualOverride&quot;:{&quot;isManuallyOverridden&quot;:false,&quot;citeprocText&quot;:&quot;(Garey and Johnson 2002)&quot;,&quot;manualOverrideText&quot;:&quot;&quot;},&quot;citationTag&quot;:&quot;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quot;,&quot;citationItems&quot;:[{&quot;id&quot;:&quot;91373d31-0fc0-34d9-83cb-a8dc6f4c848a&quot;,&quot;itemData&quot;:{&quot;type&quot;:&quot;book&quot;,&quot;id&quot;:&quot;91373d31-0fc0-34d9-83cb-a8dc6f4c848a&quot;,&quot;title&quot;:&quot;Computers and intractability : a guide to the theory of NP-completeness&quot;,&quot;author&quot;:[{&quot;family&quot;:&quot;Garey&quot;,&quot;given&quot;:&quot;Michael R..&quot;,&quot;parse-names&quot;:false,&quot;dropping-particle&quot;:&quot;&quot;,&quot;non-dropping-particle&quot;:&quot;&quot;},{&quot;family&quot;:&quot;Johnson&quot;,&quot;given&quot;:&quot;David S..&quot;,&quot;parse-names&quot;:false,&quot;dropping-particle&quot;:&quot;&quot;,&quot;non-dropping-particle&quot;:&quot;&quot;}],&quot;ISBN&quot;:&quot;9780716710455&quot;,&quot;issued&quot;:{&quot;date-parts&quot;:[[2002]]},&quot;number-of-pages&quot;:&quot;340&quot;,&quot;publisher&quot;:&quot;W.H. Freeman&quot;,&quot;container-title-short&quot;:&quot;&quot;},&quot;isTemporary&quot;:false}]},{&quot;citationID&quot;:&quot;MENDELEY_CITATION_bbadb056-e40d-4078-a615-70208ef8e4d9&quot;,&quot;properties&quot;:{&quot;noteIndex&quot;:0},&quot;isEdited&quot;:false,&quot;manualOverride&quot;:{&quot;isManuallyOverridden&quot;:false,&quot;citeprocText&quot;:&quot;(Blum and Roli 2003)&quot;,&quot;manualOverrideText&quot;:&quot;&quot;},&quot;citationTag&quot;:&quot;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quot;,&quot;citationItems&quot;:[{&quot;id&quot;:&quot;19b492ef-39de-3c43-a11c-d1a6c899c0d5&quot;,&quot;itemData&quot;:{&quot;type&quot;:&quot;article-journal&quot;,&quot;id&quot;:&quot;19b492ef-39de-3c43-a11c-d1a6c899c0d5&quot;,&quot;title&quot;:&quot;Metaheuristics in combinatorial optimization&quot;,&quot;author&quot;:[{&quot;family&quot;:&quot;Blum&quot;,&quot;given&quot;:&quot;Christian&quot;,&quot;parse-names&quot;:false,&quot;dropping-particle&quot;:&quot;&quot;,&quot;non-dropping-particle&quot;:&quot;&quot;},{&quot;family&quot;:&quot;Roli&quot;,&quot;given&quot;:&quot;Andrea&quot;,&quot;parse-names&quot;:false,&quot;dropping-particle&quot;:&quot;&quot;,&quot;non-dropping-particle&quot;:&quot;&quot;}],&quot;container-title&quot;:&quot;ACM Computing Surveys&quot;,&quot;container-title-short&quot;:&quot;ACM Comput. Surv.&quot;,&quot;DOI&quot;:&quot;10.1145/937503.937505&quot;,&quot;ISSN&quot;:&quot;0360-0300&quot;,&quot;issued&quot;:{&quot;date-parts&quot;:[[2003,9]]},&quot;page&quot;:&quot;268-308&quot;,&quot;abstract&quot;:&quot;&lt;p&gt; The field of metaheuristics for the application to combinatorial optimization problems is a rapidly growing field of research. This is due to the importance of combinatorial optimization problems for the scientific as well as the industrial world. We give a survey of the nowadays most important metaheuristics from a conceptual point of view. We outline the different components and concepts that are used in the different metaheuristics in order to analyze their similarities and differences. Two very important concepts in metaheuristics are intensification and diversification. These are the two forces that largely determine the behavior of a metaheuristic. They are in some way contrary but also complementary to each other. We introduce a framework, that we call the &lt;italic&gt;I&amp;amp;D&lt;/italic&gt; frame, in order to put different intensification and diversification components into relation with each other. Outlining the advantages and disadvantages of different metaheuristic approaches we conclude by pointing out the importance of hybridization of metaheuristics as well as the integration of metaheuristics and other methods for optimization. &lt;/p&gt;&quot;,&quot;issue&quot;:&quot;3&quot;,&quot;volume&quot;:&quot;35&quot;},&quot;isTemporary&quot;:false}]},{&quot;citationID&quot;:&quot;MENDELEY_CITATION_707c1375-f2d9-43e5-a0bc-9e54958f73fa&quot;,&quot;properties&quot;:{&quot;noteIndex&quot;:0},&quot;isEdited&quot;:false,&quot;manualOverride&quot;:{&quot;isManuallyOverridden&quot;:false,&quot;citeprocText&quot;:&quot;(Pinedo 2016)&quot;,&quot;manualOverrideText&quot;:&quot;&quot;},&quot;citationTag&quot;:&quot;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a4936e41-d9e8-4c65-9e95-60d0b301765a&quot;,&quot;properties&quot;:{&quot;noteIndex&quot;:0},&quot;isEdited&quot;:false,&quot;manualOverride&quot;:{&quot;isManuallyOverridden&quot;:false,&quot;citeprocText&quot;:&quot;(Holland 1975)&quot;,&quot;manualOverrideText&quot;:&quot;&quot;},&quot;citationTag&quot;:&quot;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quot;,&quot;citationItems&quot;:[{&quot;id&quot;:&quot;c4a2582e-a781-36d1-935f-b7bb7a0606fa&quot;,&quot;itemData&quot;:{&quot;type&quot;:&quot;book&quot;,&quot;id&quot;:&quot;c4a2582e-a781-36d1-935f-b7bb7a0606fa&quot;,&quot;title&quot;:&quot;Adaptation in Natural and Artificial Systems&quot;,&quot;author&quot;:[{&quot;family&quot;:&quot;Holland&quot;,&quot;given&quot;:&quot;&quot;,&quot;parse-names&quot;:false,&quot;dropping-particle&quot;:&quot;&quot;,&quot;non-dropping-particle&quot;:&quot;&quot;}],&quot;issued&quot;:{&quot;date-parts&quot;:[[1975]]},&quot;publisher&quot;:&quot;University of Michigan Press&quot;,&quot;container-title-short&quot;:&quot;&quot;},&quot;isTemporary&quot;:false}]},{&quot;citationID&quot;:&quot;MENDELEY_CITATION_422166a9-3b19-4ead-8930-75b9ba49d877&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a2d1fbd7-873e-40bb-8a21-f75a098a3ac8&quot;,&quot;properties&quot;:{&quot;noteIndex&quot;:0},&quot;isEdited&quot;:false,&quot;manualOverride&quot;:{&quot;isManuallyOverridden&quot;:false,&quot;citeprocText&quot;:&quot;(Rothlauf 2006)&quot;,&quot;manualOverrideText&quot;:&quot;&quot;},&quot;citationTag&quot;:&quot;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quot;,&quot;citationItems&quot;:[{&quot;id&quot;:&quot;0fa5919e-2708-3c9c-9b78-36eecf2a5522&quot;,&quot;itemData&quot;:{&quot;type&quot;:&quot;book&quot;,&quot;id&quot;:&quot;0fa5919e-2708-3c9c-9b78-36eecf2a5522&quot;,&quot;title&quot;:&quot;Representations for Genetic and Evolutionary Algorithms&quot;,&quot;author&quot;:[{&quot;family&quot;:&quot;Rothlauf&quot;,&quot;given&quot;:&quot;&quot;,&quot;parse-names&quot;:false,&quot;dropping-particle&quot;:&quot;&quot;,&quot;non-dropping-particle&quot;:&quot;&quot;}],&quot;DOI&quot;:&quot;10.1007/3-540-32444-5&quot;,&quot;ISBN&quot;:&quot;978-3-540-25059-3&quot;,&quot;issued&quot;:{&quot;date-parts&quot;:[[2006]]},&quot;publisher-place&quot;:&quot;Berlin, Heidelberg&quot;,&quot;publisher&quot;:&quot;Springer Berlin Heidelberg&quot;,&quot;container-title-short&quot;:&quot;&quot;},&quot;isTemporary&quot;:false}]},{&quot;citationID&quot;:&quot;MENDELEY_CITATION_9cb37148-dc72-4d70-8320-fa7b4287b5b1&quot;,&quot;properties&quot;:{&quot;noteIndex&quot;:0},&quot;isEdited&quot;:false,&quot;manualOverride&quot;:{&quot;isManuallyOverridden&quot;:false,&quot;citeprocText&quot;:&quot;(Eiben and Smith 2015)&quot;,&quot;manualOverrideText&quot;:&quot;&quot;},&quot;citationTag&quot;:&quot;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quot;,&quot;citationItems&quot;:[{&quot;id&quot;:&quot;d2ea5da1-092a-34f6-b520-db0ae2062d5b&quot;,&quot;itemData&quot;:{&quot;type&quot;:&quot;book&quot;,&quot;id&quot;:&quot;d2ea5da1-092a-34f6-b520-db0ae2062d5b&quot;,&quot;title&quot;:&quot;Introduction to Evolutionary Computing&quot;,&quot;author&quot;:[{&quot;family&quot;:&quot;Eiben&quot;,&quot;given&quot;:&quot;A.E.&quot;,&quot;parse-names&quot;:false,&quot;dropping-particle&quot;:&quot;&quot;,&quot;non-dropping-particle&quot;:&quot;&quot;},{&quot;family&quot;:&quot;Smith&quot;,&quot;given&quot;:&quot;J.E.&quot;,&quot;parse-names&quot;:false,&quot;dropping-particle&quot;:&quot;&quot;,&quot;non-dropping-particle&quot;:&quot;&quot;}],&quot;DOI&quot;:&quot;10.1007/978-3-662-44874-8&quot;,&quot;ISBN&quot;:&quot;978-3-662-44873-1&quot;,&quot;issued&quot;:{&quot;date-parts&quot;:[[2015]]},&quot;publisher-place&quot;:&quot;Berlin, Heidelberg&quot;,&quot;publisher&quot;:&quot;Springer Berlin Heidelberg&quot;,&quot;container-title-short&quot;:&quot;&quot;},&quot;isTemporary&quot;:false}]},{&quot;citationID&quot;:&quot;MENDELEY_CITATION_4fb30b58-8734-4968-b2e9-80a946769d7c&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4a2f4595-8516-4c56-9b7f-e30dfd1eb28d&quot;,&quot;properties&quot;:{&quot;noteIndex&quot;:0},&quot;isEdited&quot;:false,&quot;manualOverride&quot;:{&quot;isManuallyOverridden&quot;:false,&quot;citeprocText&quot;:&quot;(De Jong 2006)&quot;,&quot;manualOverrideText&quot;:&quot;&quot;},&quot;citationTag&quot;:&quot;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quot;,&quot;citationItems&quot;:[{&quot;id&quot;:&quot;6483235a-4d89-3064-bb71-94080db5f0b8&quot;,&quot;itemData&quot;:{&quot;type&quot;:&quot;book&quot;,&quot;id&quot;:&quot;6483235a-4d89-3064-bb71-94080db5f0b8&quot;,&quot;title&quot;:&quot;Evolutionary computation : a unified approach&quot;,&quot;author&quot;:[{&quot;family&quot;:&quot;Jong&quot;,&quot;given&quot;:&quot;Kenneth A..&quot;,&quot;parse-names&quot;:false,&quot;dropping-particle&quot;:&quot;&quot;,&quot;non-dropping-particle&quot;:&quot;De&quot;}],&quot;ISBN&quot;:&quot;9780262041942&quot;,&quot;issued&quot;:{&quot;date-parts&quot;:[[2006]]},&quot;number-of-pages&quot;:&quot;256&quot;,&quot;abstract&quot;:&quot;Evolutionary computation, the use of evolutionary systems as computational processes for solving complex problems, is a tool used by computer scientists and engineers who want to harness the power of evolution to build useful new artifacts, by biologists interested in developing and testing better models of natural evolutionary systems, and by artificial life scientists for designing and implementing new artificial evolutionary worlds. In this clear and comprehensive introduction to the field, Kenneth De Jong presents an integrated view of the state of the art in evolutionary computation. Although other books have described such particular areas of the field as genetic algorithms, genetic programming, evolution strategies, and evolutionary programming, Evolutionary Computation is noteworthy for considering these systems as specific instances of a more general class of evolutionary algorithms. This useful overview of a fragmented field is suitable for classroom use or as a reference for computer scientists and engineers. Introduction. -- A historical perspective. -- Canonical evolutionary algorithms. -- A unified view of simple EAs. -- Evolutionary algorithms as problem solvers. -- Evolutionary computation theory. -- Advanced EC topics. -- The road ahead. -- Appendix A: Source code overview.&quot;,&quot;publisher&quot;:&quot;MIT Press&quot;,&quot;container-title-short&quot;:&quot;&quot;},&quot;isTemporary&quot;:false}]},{&quot;citationID&quot;:&quot;MENDELEY_CITATION_e2165cf7-420b-480c-9ceb-aecb19bf90d6&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eb16c5b7-94dc-42b7-a06e-4dccbe7356fa&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5f9ce28d-9287-4261-8e09-edb694969201&quot;,&quot;properties&quot;:{&quot;noteIndex&quot;:0},&quot;isEdited&quot;:false,&quot;manualOverride&quot;:{&quot;isManuallyOverridden&quot;:false,&quot;citeprocText&quot;:&quot;(Hoos and Stützle 2005)&quot;,&quot;manualOverrideText&quot;:&quot;&quot;},&quot;citationTag&quot;:&quot;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quot;,&quot;citationItems&quot;:[{&quot;id&quot;:&quot;27dde4bc-6ad6-34f6-8ccf-692bfb737674&quot;,&quot;itemData&quot;:{&quot;type&quot;:&quot;book&quot;,&quot;id&quot;:&quot;27dde4bc-6ad6-34f6-8ccf-692bfb737674&quot;,&quot;title&quot;:&quot;Stochastic local search : foundations and applications&quot;,&quot;author&quot;:[{&quot;family&quot;:&quot;Hoos&quot;,&quot;given&quot;:&quot;Holger H..&quot;,&quot;parse-names&quot;:false,&quot;dropping-particle&quot;:&quot;&quot;,&quot;non-dropping-particle&quot;:&quot;&quot;},{&quot;family&quot;:&quot;Stützle&quot;,&quot;given&quot;:&quot;Thomas.&quot;,&quot;parse-names&quot;:false,&quot;dropping-particle&quot;:&quot;&quot;,&quot;non-dropping-particle&quot;:&quot;&quot;}],&quot;ISBN&quot;:&quot;9781558608726&quot;,&quot;issued&quot;:{&quot;date-parts&quot;:[[2005]]},&quot;number-of-pages&quot;:&quot;658&quot;,&quot;abstract&quot;:&quot;Stochastic local search (SLS) algorithms are among the most prominent and successful techniques for solving computationally difficult problems in many areas of computer science and operations research, including propositional satisfiability, constraint satisfaction, routing, and scheduling. SLS algorithms have also become increasingly popular for solving challenging combinatorial problems in many application areas, such as e-commerce and bioinformatics. Hoos and Stützle offer the first systematic and unified treatment of SLS algorithms. In this groundbreaking new book, they examine the general concepts and specific instances of SLS algorithms and carefully consider their development, analysis and application. The discussion focuses on the most successful SLS methods and explores their underlying principles, properties, and features. This book gives hands-on experience with some of the most widely used search techniques, and provides readers with the necessary understanding and skills to use this powerful tool. *Provides the first unified view of the field. *Offers an extensive review of state-of-the-art stochastic local search algorithms and their applications. *Presents and applies an advanced empirical methodology for analyzing the behavior of SLS algorithms. *A companion website offers lecture slides as well as source code and Java applets for exploring and demonstrating SLS algorithms. SLS methods -- Generalised local search machines -- Empirical analysis of SLS algorithms -- Search space structure and SLS performance -- Propositional satisfiability and constraint satisfaction -- MAX-SAT and MAX-CSP -- Travelling salesman problems -- Scheduling problems -- Other combinatorial problems.&quot;,&quot;publisher&quot;:&quot;Morgan Kaufmann Publishers&quot;,&quot;container-title-short&quot;:&quot;&quot;},&quot;isTemporary&quot;:false}]},{&quot;citationID&quot;:&quot;MENDELEY_CITATION_9c9f62c8-dd56-4bdd-b81a-37d45863e65e&quot;,&quot;properties&quot;:{&quot;noteIndex&quot;:0},&quot;isEdited&quot;:false,&quot;manualOverride&quot;:{&quot;isManuallyOverridden&quot;:false,&quot;citeprocText&quot;:&quot;(Moscato 1989)&quot;,&quot;manualOverrideText&quot;:&quot;&quot;},&quot;citationTag&quot;:&quot;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9c10c242-d36f-4536-8030-9212553021a8&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3817136-b48f-4b18-8049-8e3dd80aad54&quot;,&quot;properties&quot;:{&quot;noteIndex&quot;:0},&quot;isEdited&quot;:false,&quot;manualOverride&quot;:{&quot;isManuallyOverridden&quot;:false,&quot;citeprocText&quot;:&quot;(Merz and Freisleben 2000)&quot;,&quot;manualOverrideText&quot;:&quot;&quot;},&quot;citationTag&quot;:&quot;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quot;,&quot;citationItems&quot;:[{&quot;id&quot;:&quot;81de77e1-3d0f-3afd-b84c-ffe20404e637&quot;,&quot;itemData&quot;:{&quot;type&quot;:&quot;article-journal&quot;,&quot;id&quot;:&quot;81de77e1-3d0f-3afd-b84c-ffe20404e637&quot;,&quot;title&quot;:&quot;Fitness Landscapes, Memetic Algorithms, and Greedy Operators for Graph Bipartitioning&quot;,&quot;author&quot;:[{&quot;family&quot;:&quot;Merz&quot;,&quot;given&quot;:&quot;Peter&quot;,&quot;parse-names&quot;:false,&quot;dropping-particle&quot;:&quot;&quot;,&quot;non-dropping-particle&quot;:&quot;&quot;},{&quot;family&quot;:&quot;Freisleben&quot;,&quot;given&quot;:&quot;Bernd&quot;,&quot;parse-names&quot;:false,&quot;dropping-particle&quot;:&quot;&quot;,&quot;non-dropping-particle&quot;:&quot;&quot;}],&quot;container-title&quot;:&quot;Evolutionary Computation&quot;,&quot;container-title-short&quot;:&quot;Evol. Comput.&quot;,&quot;DOI&quot;:&quot;10.1162/106365600568103&quot;,&quot;ISSN&quot;:&quot;1063-6560&quot;,&quot;issued&quot;:{&quot;date-parts&quot;:[[2000,3]]},&quot;page&quot;:&quot;61-91&quot;,&quot;abstract&quot;:&quot;&lt;p&gt;The fitness landscape of the graph bipartitioning problem is investigated by performing a search space analysis for several types of graphs. The analysis shows that the structure of the search space is significantly different for the types of instances studied. Moreover, with increasing epistasis, the amount of gene interactions in the representation of a solution in an evolutionary algorithm, the number of local minima for one type of instance decreases and, thus, the search becomes easier. We suggest that other characteristics besides high epistasis might have greater influence on the hardness of a problem. To understand these characteristics, the notion of a dependency graph describing gene interactions is introduced. In particular, the local structure and the regularity of the dependency graph seems to be important for the performance of an algorithm, and in fact, algorithms that exploit these properties perform significantly better than others which do not. It will be shown that a simple hybrid multi-start local search exploiting locality in the structure of the graphs is able to find optimum or near optimum solutions very quickly. However, if the problem size increases or the graphs become unstructured, a memetic algorithm (a genetic algorithm incorporating local search) is shown to be much more effective.&lt;/p&gt;&quot;,&quot;issue&quot;:&quot;1&quot;,&quot;volume&quot;:&quot;8&quot;},&quot;isTemporary&quot;:false}]},{&quot;citationID&quot;:&quot;MENDELEY_CITATION_25c87a62-cd7c-4cce-ac13-330013da2b87&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e9adba6-cd49-4a6a-92a2-39ab6e4e8e3c&quot;,&quot;properties&quot;:{&quot;noteIndex&quot;:0},&quot;isEdited&quot;:false,&quot;manualOverride&quot;:{&quot;isManuallyOverridden&quot;:false,&quot;citeprocText&quot;:&quot;(Deb 2001)&quot;,&quot;manualOverrideText&quot;:&quot;&quot;},&quot;citationTag&quot;:&quot;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891367c-a3cc-4901-9fb2-5bc6f2f11632&quot;,&quot;properties&quot;:{&quot;noteIndex&quot;:0},&quot;isEdited&quot;:false,&quot;manualOverride&quot;:{&quot;isManuallyOverridden&quot;:false,&quot;citeprocText&quot;:&quot;(Deb 2001)&quot;,&quot;manualOverrideText&quot;:&quot;&quot;},&quot;citationTag&quot;:&quot;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30bb7b7-19ba-4a82-b74b-5535cc4851bb&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4f9a12e-8174-4e4f-a684-8aaf88bd1bdf&quot;,&quot;properties&quot;:{&quot;noteIndex&quot;:0},&quot;isEdited&quot;:false,&quot;manualOverride&quot;:{&quot;isManuallyOverridden&quot;:false,&quot;citeprocText&quot;:&quot;(Michalewicz and Nazhiyath, n.d.)&quot;,&quot;manualOverrideText&quot;:&quot;&quot;},&quot;citationTag&quot;:&quot;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quot;,&quot;citationItems&quot;:[{&quot;id&quot;:&quot;881991b9-cdc7-345e-ab0f-5312e4464da8&quot;,&quot;itemData&quot;:{&quot;type&quot;:&quot;paper-conference&quot;,&quot;id&quot;:&quot;881991b9-cdc7-345e-ab0f-5312e4464da8&quot;,&quot;title&quot;:&quot;Genocop III: a co-evolutionary algorithm for numerical optimization problems with nonlinear constraints&quot;,&quot;author&quot;:[{&quot;family&quot;:&quot;Michalewicz&quot;,&quot;given&quot;:&quot;Z.&quot;,&quot;parse-names&quot;:false,&quot;dropping-particle&quot;:&quot;&quot;,&quot;non-dropping-particle&quot;:&quot;&quot;},{&quot;family&quot;:&quot;Nazhiyath&quot;,&quot;given&quot;:&quot;G.&quot;,&quot;parse-names&quot;:false,&quot;dropping-particle&quot;:&quot;&quot;,&quot;non-dropping-particle&quot;:&quot;&quot;}],&quot;container-title&quot;:&quot;Proceedings of 1995 IEEE International Conference on Evolutionary Computation&quot;,&quot;DOI&quot;:&quot;10.1109/ICEC.1995.487460&quot;,&quot;ISBN&quot;:&quot;0-7803-2759-4&quot;,&quot;page&quot;:&quot;647-651&quot;,&quot;publisher&quot;:&quot;IEEE&quot;,&quot;container-title-short&quot;:&quot;&quot;},&quot;isTemporary&quot;:false}]},{&quot;citationID&quot;:&quot;MENDELEY_CITATION_e67a6d6d-10ea-4b4b-b909-f4b55ec8b0a9&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5da8e17-9a73-4063-b0d3-137bedf98f66&quot;,&quot;properties&quot;:{&quot;noteIndex&quot;:0},&quot;isEdited&quot;:false,&quot;manualOverride&quot;:{&quot;isManuallyOverridden&quot;:false,&quot;citeprocText&quot;:&quot;(Borbély 1982)&quot;,&quot;manualOverrideText&quot;:&quot;&quot;},&quot;citationTag&quot;:&quot;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f35fe57-0aae-45f9-b596-44d5fc7e058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49ee4df6-5d22-42d5-9d80-695f18138eab&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92c98643-8f3c-4c2b-ae17-7098b1258d57&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aa455ee-4380-48da-b114-2b0025bf47d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bcd6432b-a646-4787-8a1d-0e0d05f715f6&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quot;citationID&quot;:&quot;MENDELEY_CITATION_bfb8918f-a252-4e2e-82e7-6125db278eac&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93db305f-4e6c-474a-8b0a-db18e9487993&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ff50ebae-0577-44b0-b258-4e68cf78a564&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b5e9a682-dd58-4928-9480-45868a105a68&quot;,&quot;properties&quot;:{&quot;noteIndex&quot;:0},&quot;isEdited&quot;:false,&quot;manualOverride&quot;:{&quot;isManuallyOverridden&quot;:false,&quot;citeprocText&quot;:&quot;(Boivin, Boudreau, and Kosmadopoulos 2022)&quot;,&quot;manualOverrideText&quot;:&quot;&quot;},&quot;citationTag&quot;:&quot;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quot;,&quot;citationItems&quot;:[{&quot;id&quot;:&quot;c734351a-fa31-34a9-b471-bdc0438fd6ec&quot;,&quot;itemData&quot;:{&quot;type&quot;:&quot;article-journal&quot;,&quot;id&quot;:&quot;c734351a-fa31-34a9-b471-bdc0438fd6ec&quot;,&quot;title&quot;:&quot;Disturbance of the Circadian System in Shift Work and Its Health Impact&quot;,&quot;author&quot;:[{&quot;family&quot;:&quot;Boivin&quot;,&quot;given&quot;:&quot;Diane B.&quot;,&quot;parse-names&quot;:false,&quot;dropping-particle&quot;:&quot;&quot;,&quot;non-dropping-particle&quot;:&quot;&quot;},{&quot;family&quot;:&quot;Boudreau&quot;,&quot;given&quot;:&quot;Philippe&quot;,&quot;parse-names&quot;:false,&quot;dropping-particle&quot;:&quot;&quot;,&quot;non-dropping-particle&quot;:&quot;&quot;},{&quot;family&quot;:&quot;Kosmadopoulos&quot;,&quot;given&quot;:&quot;Anastasi&quot;,&quot;parse-names&quot;:false,&quot;dropping-particle&quot;:&quot;&quot;,&quot;non-dropping-particle&quot;:&quot;&quot;}],&quot;container-title&quot;:&quot;Journal of Biological Rhythms&quot;,&quot;container-title-short&quot;:&quot;J. Biol. Rhythms&quot;,&quot;DOI&quot;:&quot;10.1177/07487304211064218&quot;,&quot;ISSN&quot;:&quot;0748-7304&quot;,&quot;issued&quot;:{&quot;date-parts&quot;:[[2022,2,30]]},&quot;page&quot;:&quot;3-28&quot;,&quot;abstract&quot;:&quot;&lt;p&gt;The various non-standard schedules required of shift workers force abrupt changes in the timing of sleep and light-dark exposure. These changes result in disturbances of the endogenous circadian system and its misalignment with the environment. Simulated night-shift experiments and field-based studies with shift workers both indicate that the circadian system is resistant to adaptation from a day- to a night-oriented schedule, as determined by a lack of substantial phase shifts over multiple days in centrally controlled rhythms, such as those of melatonin and cortisol. There is evidence that disruption of the circadian system caused by night-shift work results not only in a misalignment between the circadian system and the external light-dark cycle, but also in a state of internal desynchronization between various levels of the circadian system. This is the case between rhythms controlled by the central circadian pacemaker and clock genes expression in tissues such as peripheral blood mononuclear cells, hair follicle cells, and oral mucosa cells. The disruptive effects of atypical work schedules extend beyond the expression profile of canonical circadian clock genes and affects other transcripts of the human genome. In general, after several days of living at night, most rhythmic transcripts in the human genome remain adjusted to a day-oriented schedule, with dampened group amplitudes. In contrast to circadian clock genes and rhythmic transcripts, metabolomics studies revealed that most metabolites shift by several hours when working nights, thus leading to their misalignment with the circadian system. Altogether, these circadian and sleep-wake disturbances emphasize the all-encompassing impact of night-shift work, and can contribute to the increased risk of various medical conditions. Here, we review the latest scientific evidence regarding the effects of atypical work schedules on the circadian system, sleep and alertness of shift-working populations, and discuss their potential clinical impacts.&lt;/p&gt;&quot;,&quot;issue&quot;:&quot;1&quot;,&quot;volume&quot;:&quot;37&quot;},&quot;isTemporary&quot;:false}]},{&quot;citationID&quot;:&quot;MENDELEY_CITATION_77ba05c5-e5f7-4737-bd3b-54c8ad52ab25&quot;,&quot;properties&quot;:{&quot;noteIndex&quot;:0},&quot;isEdited&quot;:false,&quot;manualOverride&quot;:{&quot;isManuallyOverridden&quot;:false,&quot;citeprocText&quot;:&quot;(Choi et al. 2018)&quot;,&quot;manualOverrideText&quot;:&quot;&quot;},&quot;citationTag&quot;:&quot;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quot;,&quot;citationItems&quot;:[{&quot;id&quot;:&quot;0cc8d92b-4073-3f0c-b189-d2f726021e91&quot;,&quot;itemData&quot;:{&quot;type&quot;:&quot;article-journal&quot;,&quot;id&quot;:&quot;0cc8d92b-4073-3f0c-b189-d2f726021e91&quot;,&quot;title&quot;:&quot;Smartphone Applications to Support Sleep Self-Management: Review and Evaluation&quot;,&quot;author&quot;:[{&quot;family&quot;:&quot;Choi&quot;,&quot;given&quot;:&quot;Yong K.&quot;,&quot;parse-names&quot;:false,&quot;dropping-particle&quot;:&quot;&quot;,&quot;non-dropping-particle&quot;:&quot;&quot;},{&quot;family&quot;:&quot;Demiris&quot;,&quot;given&quot;:&quot;George&quot;,&quot;parse-names&quot;:false,&quot;dropping-particle&quot;:&quot;&quot;,&quot;non-dropping-particle&quot;:&quot;&quot;},{&quot;family&quot;:&quot;Lin&quot;,&quot;given&quot;:&quot;Shih-Yin&quot;,&quot;parse-names&quot;:false,&quot;dropping-particle&quot;:&quot;&quot;,&quot;non-dropping-particle&quot;:&quot;&quot;},{&quot;family&quot;:&quot;Iribarren&quot;,&quot;given&quot;:&quot;Sarah J.&quot;,&quot;parse-names&quot;:false,&quot;dropping-particle&quot;:&quot;&quot;,&quot;non-dropping-particle&quot;:&quot;&quot;},{&quot;family&quot;:&quot;Landis&quot;,&quot;given&quot;:&quot;Carol A.&quot;,&quot;parse-names&quot;:false,&quot;dropping-particle&quot;:&quot;&quot;,&quot;non-dropping-particle&quot;:&quot;&quot;},{&quot;family&quot;:&quot;Thompson&quot;,&quot;given&quot;:&quot;Hilaire J.&quot;,&quot;parse-names&quot;:false,&quot;dropping-particle&quot;:&quot;&quot;,&quot;non-dropping-particle&quot;:&quot;&quot;},{&quot;family&quot;:&quot;McCurry&quot;,&quot;given&quot;:&quot;Susan M.&quot;,&quot;parse-names&quot;:false,&quot;dropping-particle&quot;:&quot;&quot;,&quot;non-dropping-particle&quot;:&quot;&quot;},{&quot;family&quot;:&quot;Heitkemper&quot;,&quot;given&quot;:&quot;Margaret M.&quot;,&quot;parse-names&quot;:false,&quot;dropping-particle&quot;:&quot;&quot;,&quot;non-dropping-particle&quot;:&quot;&quot;},{&quot;family&quot;:&quot;Ward&quot;,&quot;given&quot;:&quot;Teresa M.&quot;,&quot;parse-names&quot;:false,&quot;dropping-particle&quot;:&quot;&quot;,&quot;non-dropping-particle&quot;:&quot;&quot;}],&quot;container-title&quot;:&quot;Journal of Clinical Sleep Medicine&quot;,&quot;DOI&quot;:&quot;10.5664/jcsm.7396&quot;,&quot;ISSN&quot;:&quot;1550-9389&quot;,&quot;issued&quot;:{&quot;date-parts&quot;:[[2018,10,15]]},&quot;page&quot;:&quot;1783-1790&quot;,&quot;issue&quot;:&quot;10&quot;,&quot;volume&quot;:&quot;14&quot;,&quot;container-title-short&quot;:&quot;&quot;},&quot;isTemporary&quot;:false}]},{&quot;citationID&quot;:&quot;MENDELEY_CITATION_82bd15b0-59f0-43d9-9b75-77cfdc401f16&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DJiZDE1YjAtNTlmMC00M2Q5LTliNzUtNzdjZmRjNDAxZjE2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de083c04-dbc9-4973-9c21-93e91e56e9ef&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GUwODNjMDQtZGJjOS00OTczLTljMjEtOTNlOTFlNTZlOWVm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e9fc1d6a-2a42-4150-b82a-20db1397fc5f&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ZTlmYzFkNmEtMmE0Mi00MTUwLWI4MmEtMjBkYjEzOTdmYzVm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6b537499-db3b-4e9c-9196-ac82cb105195&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
    <we:property name="MENDELEY_CITATIONS_LOCALE_CODE" value="&quot;en-US&quot;"/>
    <we:property name="MENDELEY_CITATIONS_STYLE" value="{&quot;id&quot;:&quot;https://www.zotero.org/styles/anglia&quot;,&quot;title&quot;:&quot;Anglia&quot;,&quot;format&quot;:&quot;author-date&quot;,&quot;defaultLocale&quot;:&quot;en-US&quot;,&quot;isLocaleCodeValid&quot;:true}"/>
    <we:property name="MENDELEY_BIBLIOGRAPHY_IS_DIRTY" value="true"/>
    <we:property name="MENDELEY_BIBLIOGRAPHY_LAST_MODIFIED" value="177919074284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6A8C13-4E19-4EC2-BE23-FF19CA2F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LAPORAN TUGAS AKHIR</Template>
  <TotalTime>0</TotalTime>
  <Pages>62</Pages>
  <Words>17475</Words>
  <Characters>99611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rn</dc:creator>
  <cp:keywords/>
  <dc:description/>
  <cp:lastModifiedBy>naufal rn</cp:lastModifiedBy>
  <cp:revision>2</cp:revision>
  <cp:lastPrinted>2026-07-15T00:40:00Z</cp:lastPrinted>
  <dcterms:created xsi:type="dcterms:W3CDTF">2026-07-15T00:40:00Z</dcterms:created>
  <dcterms:modified xsi:type="dcterms:W3CDTF">2026-07-15T00:40:00Z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87e197a2-3f4a-46c7-889b-54c1eeb55f6a</vt:lpwstr>
  </property>
</Properties>
</file>